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BF2E" w14:textId="77777777" w:rsidR="00D368AF" w:rsidRPr="00D34377" w:rsidRDefault="00D368AF" w:rsidP="00D368AF">
      <w:pPr>
        <w:pStyle w:val="TitleName"/>
        <w:rPr>
          <w:rFonts w:cs="Arial"/>
          <w:b/>
          <w:bCs/>
          <w:szCs w:val="28"/>
        </w:rPr>
      </w:pPr>
      <w:r w:rsidRPr="00D34377">
        <w:rPr>
          <w:rFonts w:cs="Arial"/>
          <w:b/>
          <w:bCs/>
          <w:szCs w:val="28"/>
        </w:rPr>
        <w:t>National College of Ireland</w:t>
      </w:r>
    </w:p>
    <w:p w14:paraId="5E92BF2F" w14:textId="479E31F5" w:rsidR="00D368AF" w:rsidRPr="00D34377" w:rsidRDefault="00BB193F" w:rsidP="00D368AF">
      <w:pPr>
        <w:pStyle w:val="TitleName"/>
        <w:rPr>
          <w:rFonts w:cs="Arial"/>
          <w:b/>
          <w:bCs/>
          <w:szCs w:val="28"/>
        </w:rPr>
      </w:pPr>
      <w:r w:rsidRPr="00D34377">
        <w:rPr>
          <w:rFonts w:cs="Arial"/>
          <w:b/>
          <w:bCs/>
          <w:szCs w:val="28"/>
        </w:rPr>
        <w:t>Higher Diploma</w:t>
      </w:r>
      <w:r w:rsidR="00D368AF" w:rsidRPr="00D34377">
        <w:rPr>
          <w:rFonts w:cs="Arial"/>
          <w:b/>
          <w:bCs/>
          <w:szCs w:val="28"/>
        </w:rPr>
        <w:t xml:space="preserve"> </w:t>
      </w:r>
      <w:r w:rsidR="001C3CC2" w:rsidRPr="00D34377">
        <w:rPr>
          <w:rFonts w:cs="Arial"/>
          <w:b/>
          <w:bCs/>
          <w:szCs w:val="28"/>
        </w:rPr>
        <w:t>in Computing</w:t>
      </w:r>
    </w:p>
    <w:p w14:paraId="1AEF706D" w14:textId="744B3E18" w:rsidR="00BB193F" w:rsidRPr="00D34377" w:rsidRDefault="00BB193F" w:rsidP="00D368AF">
      <w:pPr>
        <w:pStyle w:val="TitleName"/>
        <w:rPr>
          <w:rFonts w:cs="Arial"/>
          <w:b/>
          <w:bCs/>
          <w:szCs w:val="28"/>
        </w:rPr>
      </w:pPr>
      <w:r w:rsidRPr="00D34377">
        <w:rPr>
          <w:rFonts w:cs="Arial"/>
          <w:b/>
          <w:bCs/>
          <w:szCs w:val="28"/>
        </w:rPr>
        <w:t>Software Development</w:t>
      </w:r>
    </w:p>
    <w:p w14:paraId="5E92BF30" w14:textId="23F0E130" w:rsidR="00D368AF" w:rsidRPr="00D34377" w:rsidRDefault="00D368AF" w:rsidP="00D368AF">
      <w:pPr>
        <w:pStyle w:val="TitleName"/>
        <w:rPr>
          <w:rFonts w:cs="Arial"/>
          <w:b/>
          <w:bCs/>
          <w:szCs w:val="28"/>
        </w:rPr>
      </w:pPr>
      <w:r w:rsidRPr="00D34377">
        <w:rPr>
          <w:rFonts w:cs="Arial"/>
          <w:b/>
          <w:bCs/>
          <w:szCs w:val="28"/>
        </w:rPr>
        <w:t>20</w:t>
      </w:r>
      <w:r w:rsidR="003C4A34" w:rsidRPr="00D34377">
        <w:rPr>
          <w:rFonts w:cs="Arial"/>
          <w:b/>
          <w:bCs/>
          <w:szCs w:val="28"/>
        </w:rPr>
        <w:t>20/2021</w:t>
      </w:r>
    </w:p>
    <w:p w14:paraId="5E92BF31" w14:textId="77777777" w:rsidR="00D368AF" w:rsidRPr="00D34377" w:rsidRDefault="00D368AF" w:rsidP="00D368AF">
      <w:pPr>
        <w:pStyle w:val="TitleName"/>
        <w:rPr>
          <w:rFonts w:cs="Arial"/>
          <w:sz w:val="24"/>
        </w:rPr>
      </w:pPr>
    </w:p>
    <w:p w14:paraId="5E92BF32" w14:textId="77777777" w:rsidR="008D41B3" w:rsidRPr="00D34377" w:rsidRDefault="008D41B3" w:rsidP="00D368AF">
      <w:pPr>
        <w:pStyle w:val="TitleName"/>
        <w:rPr>
          <w:rFonts w:cs="Arial"/>
          <w:sz w:val="24"/>
        </w:rPr>
      </w:pPr>
    </w:p>
    <w:p w14:paraId="5E92BF33" w14:textId="3FBD1037" w:rsidR="00D368AF" w:rsidRPr="00D34377" w:rsidRDefault="003C4A34" w:rsidP="00D368AF">
      <w:pPr>
        <w:pStyle w:val="TitleName"/>
        <w:rPr>
          <w:rFonts w:cs="Arial"/>
          <w:sz w:val="24"/>
        </w:rPr>
      </w:pPr>
      <w:r w:rsidRPr="00D34377">
        <w:rPr>
          <w:rFonts w:cs="Arial"/>
          <w:sz w:val="24"/>
        </w:rPr>
        <w:t>Vanessa de Oliveira Lyra</w:t>
      </w:r>
    </w:p>
    <w:p w14:paraId="5E92BF34" w14:textId="4C1CF822" w:rsidR="00D368AF" w:rsidRPr="00D34377" w:rsidRDefault="003C4A34" w:rsidP="00D368AF">
      <w:pPr>
        <w:pStyle w:val="TitleName"/>
        <w:rPr>
          <w:rFonts w:cs="Arial"/>
          <w:sz w:val="24"/>
        </w:rPr>
      </w:pPr>
      <w:r w:rsidRPr="00D34377">
        <w:rPr>
          <w:rFonts w:cs="Arial"/>
          <w:sz w:val="24"/>
        </w:rPr>
        <w:t>X19234554</w:t>
      </w:r>
    </w:p>
    <w:p w14:paraId="5E92BF35" w14:textId="0E9D5ED0" w:rsidR="00D368AF" w:rsidRPr="00D34377" w:rsidRDefault="003C4A34" w:rsidP="00D368AF">
      <w:pPr>
        <w:pStyle w:val="TitleName"/>
        <w:rPr>
          <w:rFonts w:cs="Arial"/>
          <w:sz w:val="24"/>
        </w:rPr>
      </w:pPr>
      <w:r w:rsidRPr="00D34377">
        <w:rPr>
          <w:rFonts w:cs="Arial"/>
          <w:sz w:val="24"/>
        </w:rPr>
        <w:t>vanelyra@hotmail.com</w:t>
      </w:r>
    </w:p>
    <w:p w14:paraId="5E92BF36" w14:textId="77777777" w:rsidR="00D368AF" w:rsidRPr="00D34377" w:rsidRDefault="00D368AF" w:rsidP="003A1449">
      <w:pPr>
        <w:rPr>
          <w:rFonts w:cs="Arial"/>
          <w:lang w:val="en-IE"/>
        </w:rPr>
      </w:pPr>
    </w:p>
    <w:p w14:paraId="5E92BF37" w14:textId="3B960E8E" w:rsidR="003A1449" w:rsidRPr="00D34377" w:rsidRDefault="000538EB" w:rsidP="00D368AF">
      <w:pPr>
        <w:pStyle w:val="FullTitle"/>
        <w:rPr>
          <w:rFonts w:cs="Arial"/>
          <w:sz w:val="32"/>
          <w:szCs w:val="32"/>
        </w:rPr>
      </w:pPr>
      <w:r w:rsidRPr="00D34377">
        <w:rPr>
          <w:rFonts w:cs="Arial"/>
          <w:sz w:val="32"/>
          <w:szCs w:val="32"/>
        </w:rPr>
        <w:t>EasyPub – Stock Management System</w:t>
      </w:r>
    </w:p>
    <w:p w14:paraId="5E92BF38" w14:textId="77777777" w:rsidR="00711796" w:rsidRPr="00D34377" w:rsidRDefault="001C3CC2" w:rsidP="00711796">
      <w:pPr>
        <w:pStyle w:val="TitleName"/>
        <w:rPr>
          <w:rFonts w:cs="Arial"/>
          <w:sz w:val="24"/>
        </w:rPr>
      </w:pPr>
      <w:r w:rsidRPr="00D34377">
        <w:rPr>
          <w:rFonts w:cs="Arial"/>
          <w:sz w:val="24"/>
        </w:rPr>
        <w:t>Technical Report</w:t>
      </w:r>
    </w:p>
    <w:p w14:paraId="5E92BF39" w14:textId="77777777" w:rsidR="00F91AED" w:rsidRPr="00D34377" w:rsidRDefault="00F91AED" w:rsidP="00F91AED">
      <w:pPr>
        <w:rPr>
          <w:rFonts w:cs="Arial"/>
          <w:lang w:val="en-IE"/>
        </w:rPr>
      </w:pPr>
    </w:p>
    <w:p w14:paraId="5E92BF3A" w14:textId="77777777" w:rsidR="00F91AED" w:rsidRPr="00D34377" w:rsidRDefault="00F91AED" w:rsidP="00F91AED">
      <w:pPr>
        <w:rPr>
          <w:rFonts w:cs="Arial"/>
          <w:lang w:val="en-IE"/>
        </w:rPr>
      </w:pPr>
    </w:p>
    <w:p w14:paraId="5E92BF3B" w14:textId="77777777" w:rsidR="00F91AED" w:rsidRPr="00D34377" w:rsidRDefault="00F91AED" w:rsidP="00F91AED">
      <w:pPr>
        <w:rPr>
          <w:rFonts w:cs="Arial"/>
          <w:lang w:val="en-IE"/>
        </w:rPr>
      </w:pPr>
    </w:p>
    <w:p w14:paraId="5E92BF3C" w14:textId="77777777" w:rsidR="00F91AED" w:rsidRPr="00D34377" w:rsidRDefault="00F91AED" w:rsidP="00F91AED">
      <w:pPr>
        <w:rPr>
          <w:rFonts w:cs="Arial"/>
          <w:lang w:val="en-IE"/>
        </w:rPr>
      </w:pPr>
    </w:p>
    <w:p w14:paraId="5E92BF3D" w14:textId="77777777" w:rsidR="00F91AED" w:rsidRPr="00D34377" w:rsidRDefault="00F91AED" w:rsidP="00F91AED">
      <w:pPr>
        <w:rPr>
          <w:rFonts w:cs="Arial"/>
          <w:lang w:val="en-IE"/>
        </w:rPr>
      </w:pPr>
    </w:p>
    <w:p w14:paraId="5E92BF3E" w14:textId="77777777" w:rsidR="00F91AED" w:rsidRPr="00D34377" w:rsidRDefault="00F91AED" w:rsidP="00F91AED">
      <w:pPr>
        <w:rPr>
          <w:rFonts w:cs="Arial"/>
          <w:lang w:val="en-IE"/>
        </w:rPr>
      </w:pPr>
    </w:p>
    <w:p w14:paraId="5E92BF3F" w14:textId="77777777" w:rsidR="00F91AED" w:rsidRPr="00D34377" w:rsidRDefault="00F91AED" w:rsidP="00F91AED">
      <w:pPr>
        <w:rPr>
          <w:rFonts w:cs="Arial"/>
          <w:lang w:val="en-IE"/>
        </w:rPr>
      </w:pPr>
    </w:p>
    <w:p w14:paraId="5E92BF40" w14:textId="77777777" w:rsidR="00F91AED" w:rsidRPr="00D34377" w:rsidRDefault="009D1E0C" w:rsidP="00F91AED">
      <w:pPr>
        <w:jc w:val="center"/>
        <w:rPr>
          <w:rFonts w:cs="Arial"/>
          <w:lang w:val="en-IE"/>
        </w:rPr>
      </w:pPr>
      <w:r w:rsidRPr="00D34377">
        <w:rPr>
          <w:rFonts w:cs="Arial"/>
          <w:noProof/>
          <w:lang w:val="en-IE" w:eastAsia="en-IE"/>
        </w:rPr>
        <w:drawing>
          <wp:inline distT="0" distB="0" distL="0" distR="0" wp14:anchorId="5E92BFB9" wp14:editId="5E92BFBA">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5E92BF41" w14:textId="77777777" w:rsidR="00F91AED" w:rsidRPr="00D34377" w:rsidRDefault="00F91AED" w:rsidP="00F91AED">
      <w:pPr>
        <w:rPr>
          <w:rFonts w:cs="Arial"/>
          <w:lang w:val="en-IE"/>
        </w:rPr>
        <w:sectPr w:rsidR="00F91AED" w:rsidRPr="00D34377" w:rsidSect="00F91AED">
          <w:footerReference w:type="default" r:id="rId9"/>
          <w:footerReference w:type="first" r:id="rId10"/>
          <w:pgSz w:w="12240" w:h="15840" w:code="1"/>
          <w:pgMar w:top="1440" w:right="1797" w:bottom="1440" w:left="1797" w:header="709" w:footer="709" w:gutter="0"/>
          <w:cols w:space="708"/>
          <w:titlePg/>
          <w:docGrid w:linePitch="360"/>
        </w:sectPr>
      </w:pPr>
    </w:p>
    <w:p w14:paraId="5E92BF42" w14:textId="77777777" w:rsidR="00F91AED" w:rsidRPr="00D34377" w:rsidRDefault="00F91AED" w:rsidP="001D40D1">
      <w:pPr>
        <w:rPr>
          <w:rFonts w:cs="Arial"/>
          <w:b/>
          <w:lang w:val="en-IE"/>
        </w:rPr>
      </w:pPr>
      <w:r w:rsidRPr="00D34377">
        <w:rPr>
          <w:rFonts w:cs="Arial"/>
          <w:b/>
          <w:lang w:val="en-IE"/>
        </w:rPr>
        <w:lastRenderedPageBreak/>
        <w:t>Table of Contents</w:t>
      </w:r>
    </w:p>
    <w:p w14:paraId="5E92BF43" w14:textId="77777777" w:rsidR="00700CAD" w:rsidRPr="00D34377" w:rsidRDefault="00F91AED">
      <w:pPr>
        <w:pStyle w:val="TOC1"/>
        <w:tabs>
          <w:tab w:val="right" w:leader="dot" w:pos="8636"/>
        </w:tabs>
        <w:rPr>
          <w:rFonts w:eastAsiaTheme="minorEastAsia" w:cs="Arial"/>
          <w:noProof/>
          <w:lang w:val="en-IE" w:eastAsia="en-IE"/>
        </w:rPr>
      </w:pPr>
      <w:r w:rsidRPr="00D34377">
        <w:rPr>
          <w:rFonts w:cs="Arial"/>
          <w:lang w:val="en-IE"/>
        </w:rPr>
        <w:fldChar w:fldCharType="begin"/>
      </w:r>
      <w:r w:rsidRPr="00D34377">
        <w:rPr>
          <w:rFonts w:cs="Arial"/>
          <w:lang w:val="en-IE"/>
        </w:rPr>
        <w:instrText xml:space="preserve"> TOC \o "1-3" \h \z \u </w:instrText>
      </w:r>
      <w:r w:rsidRPr="00D34377">
        <w:rPr>
          <w:rFonts w:cs="Arial"/>
          <w:lang w:val="en-IE"/>
        </w:rPr>
        <w:fldChar w:fldCharType="separate"/>
      </w:r>
      <w:hyperlink w:anchor="_Toc351559315" w:history="1">
        <w:r w:rsidR="00700CAD" w:rsidRPr="00D34377">
          <w:rPr>
            <w:rStyle w:val="Hyperlink"/>
            <w:rFonts w:cs="Arial"/>
            <w:noProof/>
            <w:lang w:val="en-IE"/>
          </w:rPr>
          <w:t>Executive Summary</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_Toc351559315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4" w14:textId="77777777" w:rsidR="00700CAD" w:rsidRPr="00D34377" w:rsidRDefault="00D86CC0">
      <w:pPr>
        <w:pStyle w:val="TOC1"/>
        <w:tabs>
          <w:tab w:val="left" w:pos="440"/>
          <w:tab w:val="right" w:leader="dot" w:pos="8636"/>
        </w:tabs>
        <w:rPr>
          <w:rFonts w:eastAsiaTheme="minorEastAsia" w:cs="Arial"/>
          <w:noProof/>
          <w:lang w:val="en-IE" w:eastAsia="en-IE"/>
        </w:rPr>
      </w:pPr>
      <w:hyperlink w:anchor="_Toc351559316" w:history="1">
        <w:r w:rsidR="00700CAD" w:rsidRPr="00D34377">
          <w:rPr>
            <w:rStyle w:val="Hyperlink"/>
            <w:rFonts w:cs="Arial"/>
            <w:noProof/>
            <w:lang w:val="en-IE"/>
          </w:rPr>
          <w:t>1</w:t>
        </w:r>
        <w:r w:rsidR="00700CAD" w:rsidRPr="00D34377">
          <w:rPr>
            <w:rFonts w:eastAsiaTheme="minorEastAsia" w:cs="Arial"/>
            <w:noProof/>
            <w:lang w:val="en-IE" w:eastAsia="en-IE"/>
          </w:rPr>
          <w:tab/>
        </w:r>
        <w:r w:rsidR="00700CAD" w:rsidRPr="00D34377">
          <w:rPr>
            <w:rStyle w:val="Hyperlink"/>
            <w:rFonts w:cs="Arial"/>
            <w:noProof/>
            <w:lang w:val="en-IE"/>
          </w:rPr>
          <w:t>Introduction</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_Toc351559316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5" w14:textId="77777777" w:rsidR="00700CAD" w:rsidRPr="00D34377" w:rsidRDefault="00D86CC0" w:rsidP="00700CAD">
      <w:pPr>
        <w:pStyle w:val="TOC2"/>
        <w:rPr>
          <w:rFonts w:eastAsiaTheme="minorEastAsia" w:cs="Arial"/>
          <w:noProof/>
          <w:lang w:val="en-IE" w:eastAsia="en-IE"/>
        </w:rPr>
      </w:pPr>
      <w:hyperlink w:anchor="_Toc351559317" w:history="1">
        <w:r w:rsidR="00700CAD" w:rsidRPr="00D34377">
          <w:rPr>
            <w:rStyle w:val="Hyperlink"/>
            <w:rFonts w:cs="Arial"/>
            <w:noProof/>
            <w:lang w:val="en-IE"/>
          </w:rPr>
          <w:t>1.1</w:t>
        </w:r>
        <w:r w:rsidR="00700CAD" w:rsidRPr="00D34377">
          <w:rPr>
            <w:rFonts w:eastAsiaTheme="minorEastAsia" w:cs="Arial"/>
            <w:noProof/>
            <w:lang w:val="en-IE" w:eastAsia="en-IE"/>
          </w:rPr>
          <w:tab/>
        </w:r>
        <w:r w:rsidR="00700CAD" w:rsidRPr="00D34377">
          <w:rPr>
            <w:rStyle w:val="Hyperlink"/>
            <w:rFonts w:cs="Arial"/>
            <w:noProof/>
            <w:lang w:val="en-IE"/>
          </w:rPr>
          <w:t>Background</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_Toc351559317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6" w14:textId="77777777" w:rsidR="00700CAD" w:rsidRPr="00D34377" w:rsidRDefault="00D86CC0" w:rsidP="00700CAD">
      <w:pPr>
        <w:pStyle w:val="TOC2"/>
        <w:rPr>
          <w:rFonts w:eastAsiaTheme="minorEastAsia" w:cs="Arial"/>
          <w:noProof/>
          <w:lang w:val="en-IE" w:eastAsia="en-IE"/>
        </w:rPr>
      </w:pPr>
      <w:hyperlink w:anchor="_Toc351559318" w:history="1">
        <w:r w:rsidR="00700CAD" w:rsidRPr="00D34377">
          <w:rPr>
            <w:rStyle w:val="Hyperlink"/>
            <w:rFonts w:cs="Arial"/>
            <w:noProof/>
            <w:lang w:val="en-IE"/>
          </w:rPr>
          <w:t>1.2</w:t>
        </w:r>
        <w:r w:rsidR="00700CAD" w:rsidRPr="00D34377">
          <w:rPr>
            <w:rFonts w:eastAsiaTheme="minorEastAsia" w:cs="Arial"/>
            <w:noProof/>
            <w:lang w:val="en-IE" w:eastAsia="en-IE"/>
          </w:rPr>
          <w:tab/>
        </w:r>
        <w:r w:rsidR="00700CAD" w:rsidRPr="00D34377">
          <w:rPr>
            <w:rStyle w:val="Hyperlink"/>
            <w:rFonts w:cs="Arial"/>
            <w:noProof/>
            <w:lang w:val="en-IE"/>
          </w:rPr>
          <w:t>Aims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_Toc351559318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7" w14:textId="77777777" w:rsidR="00700CAD" w:rsidRPr="00D34377" w:rsidRDefault="00D86CC0" w:rsidP="00700CAD">
      <w:pPr>
        <w:pStyle w:val="TOC2"/>
        <w:rPr>
          <w:rFonts w:eastAsiaTheme="minorEastAsia" w:cs="Arial"/>
          <w:noProof/>
          <w:lang w:val="en-IE" w:eastAsia="en-IE"/>
        </w:rPr>
      </w:pPr>
      <w:hyperlink w:anchor="_Toc351559319" w:history="1">
        <w:r w:rsidR="00700CAD" w:rsidRPr="00D34377">
          <w:rPr>
            <w:rStyle w:val="Hyperlink"/>
            <w:rFonts w:cs="Arial"/>
            <w:noProof/>
            <w:lang w:val="en-IE"/>
          </w:rPr>
          <w:t>1.3</w:t>
        </w:r>
        <w:r w:rsidR="00700CAD" w:rsidRPr="00D34377">
          <w:rPr>
            <w:rFonts w:eastAsiaTheme="minorEastAsia" w:cs="Arial"/>
            <w:noProof/>
            <w:lang w:val="en-IE" w:eastAsia="en-IE"/>
          </w:rPr>
          <w:tab/>
        </w:r>
        <w:r w:rsidR="00700CAD" w:rsidRPr="00D34377">
          <w:rPr>
            <w:rStyle w:val="Hyperlink"/>
            <w:rFonts w:cs="Arial"/>
            <w:noProof/>
            <w:lang w:val="en-IE"/>
          </w:rPr>
          <w:t>Technologies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_Toc351559319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8" w14:textId="77777777" w:rsidR="00700CAD" w:rsidRPr="00D34377" w:rsidRDefault="00D86CC0" w:rsidP="00700CAD">
      <w:pPr>
        <w:pStyle w:val="TOC2"/>
        <w:rPr>
          <w:rFonts w:eastAsiaTheme="minorEastAsia" w:cs="Arial"/>
          <w:noProof/>
          <w:lang w:val="en-IE" w:eastAsia="en-IE"/>
        </w:rPr>
      </w:pPr>
      <w:hyperlink w:anchor="_Toc351559320" w:history="1">
        <w:r w:rsidR="00700CAD" w:rsidRPr="00D34377">
          <w:rPr>
            <w:rStyle w:val="Hyperlink"/>
            <w:rFonts w:cs="Arial"/>
            <w:noProof/>
            <w:lang w:val="en-IE"/>
          </w:rPr>
          <w:t>1.4</w:t>
        </w:r>
        <w:r w:rsidR="00700CAD" w:rsidRPr="00D34377">
          <w:rPr>
            <w:rFonts w:eastAsiaTheme="minorEastAsia" w:cs="Arial"/>
            <w:noProof/>
            <w:lang w:val="en-IE" w:eastAsia="en-IE"/>
          </w:rPr>
          <w:tab/>
        </w:r>
        <w:r w:rsidR="00700CAD" w:rsidRPr="00D34377">
          <w:rPr>
            <w:rStyle w:val="Hyperlink"/>
            <w:rFonts w:cs="Arial"/>
            <w:noProof/>
            <w:lang w:val="en-IE"/>
          </w:rPr>
          <w:t>Structure</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_Toc351559320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9" w14:textId="77777777" w:rsidR="00700CAD" w:rsidRPr="00D34377" w:rsidRDefault="00D86CC0" w:rsidP="00700CAD">
      <w:pPr>
        <w:pStyle w:val="TOC1"/>
        <w:tabs>
          <w:tab w:val="left" w:pos="440"/>
          <w:tab w:val="right" w:leader="dot" w:pos="8636"/>
        </w:tabs>
        <w:outlineLvl w:val="0"/>
        <w:rPr>
          <w:rFonts w:eastAsiaTheme="minorEastAsia" w:cs="Arial"/>
          <w:noProof/>
          <w:lang w:val="en-IE" w:eastAsia="en-IE"/>
        </w:rPr>
      </w:pPr>
      <w:hyperlink w:anchor="_Toc351559321" w:history="1">
        <w:r w:rsidR="00700CAD" w:rsidRPr="00D34377">
          <w:rPr>
            <w:rStyle w:val="Hyperlink"/>
            <w:rFonts w:cs="Arial"/>
            <w:noProof/>
            <w:lang w:val="en-IE"/>
          </w:rPr>
          <w:t>2</w:t>
        </w:r>
        <w:r w:rsidR="00700CAD" w:rsidRPr="00D34377">
          <w:rPr>
            <w:rFonts w:eastAsiaTheme="minorEastAsia" w:cs="Arial"/>
            <w:noProof/>
            <w:lang w:val="en-IE" w:eastAsia="en-IE"/>
          </w:rPr>
          <w:tab/>
        </w:r>
        <w:r w:rsidR="00700CAD" w:rsidRPr="00D34377">
          <w:rPr>
            <w:rStyle w:val="Hyperlink"/>
            <w:rFonts w:cs="Arial"/>
            <w:noProof/>
            <w:lang w:val="en-IE"/>
          </w:rPr>
          <w:t>System</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_Toc351559321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A" w14:textId="77777777" w:rsidR="00700CAD" w:rsidRPr="00D34377" w:rsidRDefault="00D86CC0" w:rsidP="00700CAD">
      <w:pPr>
        <w:pStyle w:val="TOC2"/>
        <w:rPr>
          <w:rFonts w:eastAsiaTheme="minorEastAsia" w:cs="Arial"/>
          <w:noProof/>
          <w:lang w:val="en-IE" w:eastAsia="en-IE"/>
        </w:rPr>
      </w:pPr>
      <w:hyperlink w:anchor="_Toc351559322" w:history="1">
        <w:r w:rsidR="00700CAD" w:rsidRPr="00D34377">
          <w:rPr>
            <w:rStyle w:val="Hyperlink"/>
            <w:rFonts w:cs="Arial"/>
            <w:noProof/>
            <w:lang w:val="en-IE"/>
          </w:rPr>
          <w:t>2.1</w:t>
        </w:r>
        <w:r w:rsidR="00700CAD" w:rsidRPr="00D34377">
          <w:rPr>
            <w:rFonts w:eastAsiaTheme="minorEastAsia" w:cs="Arial"/>
            <w:noProof/>
            <w:lang w:val="en-IE" w:eastAsia="en-IE"/>
          </w:rPr>
          <w:tab/>
        </w:r>
        <w:r w:rsidR="00700CAD" w:rsidRPr="00D34377">
          <w:rPr>
            <w:rStyle w:val="Hyperlink"/>
            <w:rFonts w:cs="Arial"/>
            <w:noProof/>
            <w:lang w:val="en-IE"/>
          </w:rPr>
          <w:t>Requirements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_Toc351559322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B" w14:textId="77777777" w:rsidR="00700CAD" w:rsidRPr="00D34377" w:rsidRDefault="00D86CC0" w:rsidP="00700CAD">
      <w:pPr>
        <w:pStyle w:val="TOC3"/>
        <w:rPr>
          <w:rFonts w:cs="Arial"/>
          <w:noProof/>
        </w:rPr>
      </w:pPr>
      <w:hyperlink w:anchor="_Toc351559323" w:history="1">
        <w:r w:rsidR="00700CAD" w:rsidRPr="00D34377">
          <w:rPr>
            <w:rStyle w:val="Hyperlink"/>
            <w:rFonts w:cs="Arial"/>
            <w:noProof/>
            <w:lang w:val="en-IE"/>
          </w:rPr>
          <w:t>2.1.1</w:t>
        </w:r>
        <w:r w:rsidR="00700CAD" w:rsidRPr="00D34377">
          <w:rPr>
            <w:rFonts w:cs="Arial"/>
            <w:noProof/>
          </w:rPr>
          <w:tab/>
        </w:r>
        <w:r w:rsidR="00700CAD" w:rsidRPr="00D34377">
          <w:rPr>
            <w:rStyle w:val="Hyperlink"/>
            <w:rFonts w:cs="Arial"/>
            <w:noProof/>
            <w:lang w:val="en-IE"/>
          </w:rPr>
          <w:t>Functional requirements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_Toc351559323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C" w14:textId="77777777" w:rsidR="00700CAD" w:rsidRPr="00D34377" w:rsidRDefault="00D86CC0" w:rsidP="00700CAD">
      <w:pPr>
        <w:pStyle w:val="TOC3"/>
        <w:rPr>
          <w:rFonts w:cs="Arial"/>
          <w:noProof/>
        </w:rPr>
      </w:pPr>
      <w:hyperlink w:anchor="_Toc351559324" w:history="1">
        <w:r w:rsidR="00700CAD" w:rsidRPr="00D34377">
          <w:rPr>
            <w:rStyle w:val="Hyperlink"/>
            <w:rFonts w:cs="Arial"/>
            <w:noProof/>
            <w:lang w:val="en-IE"/>
          </w:rPr>
          <w:t>2.1.2</w:t>
        </w:r>
        <w:r w:rsidR="00700CAD" w:rsidRPr="00D34377">
          <w:rPr>
            <w:rFonts w:cs="Arial"/>
            <w:noProof/>
          </w:rPr>
          <w:tab/>
        </w:r>
        <w:r w:rsidR="00700CAD" w:rsidRPr="00D34377">
          <w:rPr>
            <w:rStyle w:val="Hyperlink"/>
            <w:rFonts w:cs="Arial"/>
            <w:noProof/>
            <w:lang w:val="en-IE"/>
          </w:rPr>
          <w:t>Data requirements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_Toc351559324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D" w14:textId="77777777" w:rsidR="00700CAD" w:rsidRPr="00D34377" w:rsidRDefault="00D86CC0" w:rsidP="00700CAD">
      <w:pPr>
        <w:pStyle w:val="TOC3"/>
        <w:rPr>
          <w:rFonts w:cs="Arial"/>
          <w:noProof/>
        </w:rPr>
      </w:pPr>
      <w:hyperlink w:anchor="_Toc351559325" w:history="1">
        <w:r w:rsidR="00700CAD" w:rsidRPr="00D34377">
          <w:rPr>
            <w:rStyle w:val="Hyperlink"/>
            <w:rFonts w:cs="Arial"/>
            <w:noProof/>
            <w:lang w:val="en-IE"/>
          </w:rPr>
          <w:t>2.1.3</w:t>
        </w:r>
        <w:r w:rsidR="00700CAD" w:rsidRPr="00D34377">
          <w:rPr>
            <w:rFonts w:cs="Arial"/>
            <w:noProof/>
          </w:rPr>
          <w:tab/>
        </w:r>
        <w:r w:rsidR="00700CAD" w:rsidRPr="00D34377">
          <w:rPr>
            <w:rStyle w:val="Hyperlink"/>
            <w:rFonts w:cs="Arial"/>
            <w:noProof/>
            <w:lang w:val="en-IE"/>
          </w:rPr>
          <w:t>User requirements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_Toc351559325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E" w14:textId="77777777" w:rsidR="00700CAD" w:rsidRPr="00D34377" w:rsidRDefault="00D86CC0" w:rsidP="00700CAD">
      <w:pPr>
        <w:pStyle w:val="TOC3"/>
        <w:rPr>
          <w:rFonts w:cs="Arial"/>
          <w:noProof/>
        </w:rPr>
      </w:pPr>
      <w:hyperlink w:anchor="_Toc351559326" w:history="1">
        <w:r w:rsidR="00700CAD" w:rsidRPr="00D34377">
          <w:rPr>
            <w:rStyle w:val="Hyperlink"/>
            <w:rFonts w:cs="Arial"/>
            <w:noProof/>
            <w:lang w:val="en-IE"/>
          </w:rPr>
          <w:t>2.1.4</w:t>
        </w:r>
        <w:r w:rsidR="00700CAD" w:rsidRPr="00D34377">
          <w:rPr>
            <w:rFonts w:cs="Arial"/>
            <w:noProof/>
          </w:rPr>
          <w:tab/>
        </w:r>
        <w:r w:rsidR="00700CAD" w:rsidRPr="00D34377">
          <w:rPr>
            <w:rStyle w:val="Hyperlink"/>
            <w:rFonts w:cs="Arial"/>
            <w:noProof/>
            <w:lang w:val="en-IE"/>
          </w:rPr>
          <w:t>Environmental requirements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_Toc351559326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4F" w14:textId="77777777" w:rsidR="00700CAD" w:rsidRPr="00D34377" w:rsidRDefault="00D86CC0" w:rsidP="00700CAD">
      <w:pPr>
        <w:pStyle w:val="TOC3"/>
        <w:rPr>
          <w:rFonts w:cs="Arial"/>
          <w:noProof/>
        </w:rPr>
      </w:pPr>
      <w:hyperlink w:anchor="_Toc351559327" w:history="1">
        <w:r w:rsidR="00700CAD" w:rsidRPr="00D34377">
          <w:rPr>
            <w:rStyle w:val="Hyperlink"/>
            <w:rFonts w:cs="Arial"/>
            <w:noProof/>
            <w:lang w:val="en-IE"/>
          </w:rPr>
          <w:t>2.1.5</w:t>
        </w:r>
        <w:r w:rsidR="00700CAD" w:rsidRPr="00D34377">
          <w:rPr>
            <w:rFonts w:cs="Arial"/>
            <w:noProof/>
          </w:rPr>
          <w:tab/>
        </w:r>
        <w:r w:rsidR="00700CAD" w:rsidRPr="00D34377">
          <w:rPr>
            <w:rStyle w:val="Hyperlink"/>
            <w:rFonts w:cs="Arial"/>
            <w:noProof/>
            <w:lang w:val="en-IE"/>
          </w:rPr>
          <w:t>Usability requirements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_Toc351559327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0" w14:textId="77777777" w:rsidR="00700CAD" w:rsidRPr="00D34377" w:rsidRDefault="00D86CC0" w:rsidP="00700CAD">
      <w:pPr>
        <w:pStyle w:val="TOC2"/>
        <w:rPr>
          <w:rFonts w:eastAsiaTheme="minorEastAsia" w:cs="Arial"/>
          <w:noProof/>
          <w:lang w:val="en-IE" w:eastAsia="en-IE"/>
        </w:rPr>
      </w:pPr>
      <w:hyperlink w:anchor="_Toc351559328" w:history="1">
        <w:r w:rsidR="00700CAD" w:rsidRPr="00D34377">
          <w:rPr>
            <w:rStyle w:val="Hyperlink"/>
            <w:rFonts w:cs="Arial"/>
            <w:noProof/>
            <w:lang w:val="en-IE"/>
          </w:rPr>
          <w:t>2.2</w:t>
        </w:r>
        <w:r w:rsidR="00700CAD" w:rsidRPr="00D34377">
          <w:rPr>
            <w:rFonts w:eastAsiaTheme="minorEastAsia" w:cs="Arial"/>
            <w:noProof/>
            <w:lang w:val="en-IE" w:eastAsia="en-IE"/>
          </w:rPr>
          <w:tab/>
        </w:r>
        <w:r w:rsidR="00700CAD" w:rsidRPr="00D34377">
          <w:rPr>
            <w:rStyle w:val="Hyperlink"/>
            <w:rFonts w:cs="Arial"/>
            <w:noProof/>
            <w:lang w:val="en-IE"/>
          </w:rPr>
          <w:t>Design and Architecture</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_Toc351559328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1" w14:textId="77777777" w:rsidR="00700CAD" w:rsidRPr="00D34377" w:rsidRDefault="00D86CC0" w:rsidP="00700CAD">
      <w:pPr>
        <w:pStyle w:val="TOC2"/>
        <w:rPr>
          <w:rFonts w:eastAsiaTheme="minorEastAsia" w:cs="Arial"/>
          <w:noProof/>
          <w:lang w:val="en-IE" w:eastAsia="en-IE"/>
        </w:rPr>
      </w:pPr>
      <w:hyperlink w:anchor="_Toc351559329" w:history="1">
        <w:r w:rsidR="00700CAD" w:rsidRPr="00D34377">
          <w:rPr>
            <w:rStyle w:val="Hyperlink"/>
            <w:rFonts w:cs="Arial"/>
            <w:noProof/>
            <w:lang w:val="en-IE"/>
          </w:rPr>
          <w:t>2.3</w:t>
        </w:r>
        <w:r w:rsidR="00700CAD" w:rsidRPr="00D34377">
          <w:rPr>
            <w:rFonts w:eastAsiaTheme="minorEastAsia" w:cs="Arial"/>
            <w:noProof/>
            <w:lang w:val="en-IE" w:eastAsia="en-IE"/>
          </w:rPr>
          <w:tab/>
        </w:r>
        <w:r w:rsidR="00700CAD" w:rsidRPr="00D34377">
          <w:rPr>
            <w:rStyle w:val="Hyperlink"/>
            <w:rFonts w:cs="Arial"/>
            <w:noProof/>
            <w:lang w:val="en-IE"/>
          </w:rPr>
          <w:t>Implementation</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_Toc351559329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2" w14:textId="77777777" w:rsidR="00700CAD" w:rsidRPr="00D34377" w:rsidRDefault="00D86CC0" w:rsidP="00700CAD">
      <w:pPr>
        <w:pStyle w:val="TOC2"/>
        <w:rPr>
          <w:rFonts w:eastAsiaTheme="minorEastAsia" w:cs="Arial"/>
          <w:noProof/>
          <w:lang w:val="en-IE" w:eastAsia="en-IE"/>
        </w:rPr>
      </w:pPr>
      <w:hyperlink w:anchor="_Toc351559330" w:history="1">
        <w:r w:rsidR="00700CAD" w:rsidRPr="00D34377">
          <w:rPr>
            <w:rStyle w:val="Hyperlink"/>
            <w:rFonts w:cs="Arial"/>
            <w:noProof/>
            <w:lang w:val="en-IE"/>
          </w:rPr>
          <w:t>2.4</w:t>
        </w:r>
        <w:r w:rsidR="00700CAD" w:rsidRPr="00D34377">
          <w:rPr>
            <w:rFonts w:eastAsiaTheme="minorEastAsia" w:cs="Arial"/>
            <w:noProof/>
            <w:lang w:val="en-IE" w:eastAsia="en-IE"/>
          </w:rPr>
          <w:tab/>
        </w:r>
        <w:r w:rsidR="00700CAD" w:rsidRPr="00D34377">
          <w:rPr>
            <w:rStyle w:val="Hyperlink"/>
            <w:rFonts w:cs="Arial"/>
            <w:noProof/>
            <w:lang w:val="en-IE"/>
          </w:rPr>
          <w:t>Testing</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_Toc351559330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3" w14:textId="77777777" w:rsidR="00700CAD" w:rsidRPr="00D34377" w:rsidRDefault="00D86CC0" w:rsidP="00700CAD">
      <w:pPr>
        <w:pStyle w:val="TOC2"/>
        <w:rPr>
          <w:rFonts w:eastAsiaTheme="minorEastAsia" w:cs="Arial"/>
          <w:noProof/>
          <w:lang w:val="en-IE" w:eastAsia="en-IE"/>
        </w:rPr>
      </w:pPr>
      <w:hyperlink w:anchor="_Toc351559331" w:history="1">
        <w:r w:rsidR="00700CAD" w:rsidRPr="00D34377">
          <w:rPr>
            <w:rStyle w:val="Hyperlink"/>
            <w:rFonts w:cs="Arial"/>
            <w:noProof/>
            <w:lang w:val="en-IE"/>
          </w:rPr>
          <w:t>2.5</w:t>
        </w:r>
        <w:r w:rsidR="00700CAD" w:rsidRPr="00D34377">
          <w:rPr>
            <w:rFonts w:eastAsiaTheme="minorEastAsia" w:cs="Arial"/>
            <w:noProof/>
            <w:lang w:val="en-IE" w:eastAsia="en-IE"/>
          </w:rPr>
          <w:tab/>
        </w:r>
        <w:r w:rsidR="00700CAD" w:rsidRPr="00D34377">
          <w:rPr>
            <w:rStyle w:val="Hyperlink"/>
            <w:rFonts w:cs="Arial"/>
            <w:noProof/>
            <w:lang w:val="en-IE"/>
          </w:rPr>
          <w:t>Graphical User Interface (GUI) Layout</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_Toc351559331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4" w14:textId="77777777" w:rsidR="00700CAD" w:rsidRPr="00D34377" w:rsidRDefault="00D86CC0" w:rsidP="00700CAD">
      <w:pPr>
        <w:pStyle w:val="TOC2"/>
        <w:rPr>
          <w:rFonts w:eastAsiaTheme="minorEastAsia" w:cs="Arial"/>
          <w:noProof/>
          <w:lang w:val="en-IE" w:eastAsia="en-IE"/>
        </w:rPr>
      </w:pPr>
      <w:hyperlink w:anchor="_Toc351559332" w:history="1">
        <w:r w:rsidR="00700CAD" w:rsidRPr="00D34377">
          <w:rPr>
            <w:rStyle w:val="Hyperlink"/>
            <w:rFonts w:cs="Arial"/>
            <w:noProof/>
            <w:lang w:val="en-IE"/>
          </w:rPr>
          <w:t>2.6</w:t>
        </w:r>
        <w:r w:rsidR="00700CAD" w:rsidRPr="00D34377">
          <w:rPr>
            <w:rFonts w:eastAsiaTheme="minorEastAsia" w:cs="Arial"/>
            <w:noProof/>
            <w:lang w:val="en-IE" w:eastAsia="en-IE"/>
          </w:rPr>
          <w:tab/>
        </w:r>
        <w:r w:rsidR="00700CAD" w:rsidRPr="00D34377">
          <w:rPr>
            <w:rStyle w:val="Hyperlink"/>
            <w:rFonts w:cs="Arial"/>
            <w:noProof/>
            <w:lang w:val="en-IE"/>
          </w:rPr>
          <w:t>Customer testing</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_Toc351559332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5" w14:textId="77777777" w:rsidR="00700CAD" w:rsidRPr="00D34377" w:rsidRDefault="00D86CC0" w:rsidP="00700CAD">
      <w:pPr>
        <w:pStyle w:val="TOC2"/>
        <w:rPr>
          <w:rFonts w:eastAsiaTheme="minorEastAsia" w:cs="Arial"/>
          <w:noProof/>
          <w:lang w:val="en-IE" w:eastAsia="en-IE"/>
        </w:rPr>
      </w:pPr>
      <w:hyperlink w:anchor="_Toc351559333" w:history="1">
        <w:r w:rsidR="00700CAD" w:rsidRPr="00D34377">
          <w:rPr>
            <w:rStyle w:val="Hyperlink"/>
            <w:rFonts w:cs="Arial"/>
            <w:noProof/>
            <w:lang w:val="en-IE"/>
          </w:rPr>
          <w:t>2.7</w:t>
        </w:r>
        <w:r w:rsidR="00700CAD" w:rsidRPr="00D34377">
          <w:rPr>
            <w:rFonts w:eastAsiaTheme="minorEastAsia" w:cs="Arial"/>
            <w:noProof/>
            <w:lang w:val="en-IE" w:eastAsia="en-IE"/>
          </w:rPr>
          <w:tab/>
        </w:r>
        <w:r w:rsidR="00700CAD" w:rsidRPr="00D34377">
          <w:rPr>
            <w:rStyle w:val="Hyperlink"/>
            <w:rFonts w:cs="Arial"/>
            <w:noProof/>
            <w:lang w:val="en-IE"/>
          </w:rPr>
          <w:t>Evaluation</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_Toc351559333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6" w14:textId="77777777" w:rsidR="00700CAD" w:rsidRPr="00D34377" w:rsidRDefault="00D86CC0">
      <w:pPr>
        <w:pStyle w:val="TOC1"/>
        <w:tabs>
          <w:tab w:val="left" w:pos="480"/>
          <w:tab w:val="right" w:leader="dot" w:pos="8636"/>
        </w:tabs>
        <w:rPr>
          <w:rFonts w:eastAsiaTheme="minorEastAsia" w:cs="Arial"/>
          <w:noProof/>
          <w:lang w:val="en-IE" w:eastAsia="en-IE"/>
        </w:rPr>
      </w:pPr>
      <w:hyperlink w:anchor="_Toc351559334" w:history="1">
        <w:r w:rsidR="00700CAD" w:rsidRPr="00D34377">
          <w:rPr>
            <w:rStyle w:val="Hyperlink"/>
            <w:rFonts w:cs="Arial"/>
            <w:noProof/>
            <w:lang w:val="en-IE"/>
          </w:rPr>
          <w:t>3</w:t>
        </w:r>
        <w:r w:rsidR="00700CAD" w:rsidRPr="00D34377">
          <w:rPr>
            <w:rFonts w:eastAsiaTheme="minorEastAsia" w:cs="Arial"/>
            <w:noProof/>
            <w:lang w:val="en-IE" w:eastAsia="en-IE"/>
          </w:rPr>
          <w:tab/>
        </w:r>
        <w:r w:rsidR="00700CAD" w:rsidRPr="00D34377">
          <w:rPr>
            <w:rStyle w:val="Hyperlink"/>
            <w:rFonts w:cs="Arial"/>
            <w:noProof/>
            <w:lang w:val="en-IE"/>
          </w:rPr>
          <w:t>Conclusions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_Toc351559334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7" w14:textId="77777777" w:rsidR="00700CAD" w:rsidRPr="00D34377" w:rsidRDefault="00D86CC0">
      <w:pPr>
        <w:pStyle w:val="TOC1"/>
        <w:tabs>
          <w:tab w:val="left" w:pos="480"/>
          <w:tab w:val="right" w:leader="dot" w:pos="8636"/>
        </w:tabs>
        <w:rPr>
          <w:rFonts w:eastAsiaTheme="minorEastAsia" w:cs="Arial"/>
          <w:noProof/>
          <w:lang w:val="en-IE" w:eastAsia="en-IE"/>
        </w:rPr>
      </w:pPr>
      <w:hyperlink w:anchor="_Toc351559335" w:history="1">
        <w:r w:rsidR="00700CAD" w:rsidRPr="00D34377">
          <w:rPr>
            <w:rStyle w:val="Hyperlink"/>
            <w:rFonts w:cs="Arial"/>
            <w:noProof/>
            <w:lang w:val="en-IE"/>
          </w:rPr>
          <w:t>4</w:t>
        </w:r>
        <w:r w:rsidR="00700CAD" w:rsidRPr="00D34377">
          <w:rPr>
            <w:rFonts w:eastAsiaTheme="minorEastAsia" w:cs="Arial"/>
            <w:noProof/>
            <w:lang w:val="en-IE" w:eastAsia="en-IE"/>
          </w:rPr>
          <w:tab/>
        </w:r>
        <w:r w:rsidR="00700CAD" w:rsidRPr="00D34377">
          <w:rPr>
            <w:rStyle w:val="Hyperlink"/>
            <w:rFonts w:cs="Arial"/>
            <w:noProof/>
            <w:lang w:val="en-IE"/>
          </w:rPr>
          <w:t>Further development or research</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_Toc351559335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8" w14:textId="77777777" w:rsidR="00700CAD" w:rsidRPr="00D34377" w:rsidRDefault="00D86CC0">
      <w:pPr>
        <w:pStyle w:val="TOC1"/>
        <w:tabs>
          <w:tab w:val="left" w:pos="480"/>
          <w:tab w:val="right" w:leader="dot" w:pos="8636"/>
        </w:tabs>
        <w:rPr>
          <w:rFonts w:eastAsiaTheme="minorEastAsia" w:cs="Arial"/>
          <w:noProof/>
          <w:lang w:val="en-IE" w:eastAsia="en-IE"/>
        </w:rPr>
      </w:pPr>
      <w:hyperlink w:anchor="_Toc351559336" w:history="1">
        <w:r w:rsidR="00700CAD" w:rsidRPr="00D34377">
          <w:rPr>
            <w:rStyle w:val="Hyperlink"/>
            <w:rFonts w:cs="Arial"/>
            <w:noProof/>
            <w:lang w:val="en-IE"/>
          </w:rPr>
          <w:t>5</w:t>
        </w:r>
        <w:r w:rsidR="00700CAD" w:rsidRPr="00D34377">
          <w:rPr>
            <w:rFonts w:eastAsiaTheme="minorEastAsia" w:cs="Arial"/>
            <w:noProof/>
            <w:lang w:val="en-IE" w:eastAsia="en-IE"/>
          </w:rPr>
          <w:tab/>
        </w:r>
        <w:r w:rsidR="00700CAD" w:rsidRPr="00D34377">
          <w:rPr>
            <w:rStyle w:val="Hyperlink"/>
            <w:rFonts w:cs="Arial"/>
            <w:noProof/>
          </w:rPr>
          <w:t>References</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_Toc351559336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9" w14:textId="77777777" w:rsidR="00700CAD" w:rsidRPr="00D34377" w:rsidRDefault="00D86CC0">
      <w:pPr>
        <w:pStyle w:val="TOC1"/>
        <w:tabs>
          <w:tab w:val="left" w:pos="480"/>
          <w:tab w:val="right" w:leader="dot" w:pos="8636"/>
        </w:tabs>
        <w:rPr>
          <w:rFonts w:eastAsiaTheme="minorEastAsia" w:cs="Arial"/>
          <w:noProof/>
          <w:lang w:val="en-IE" w:eastAsia="en-IE"/>
        </w:rPr>
      </w:pPr>
      <w:hyperlink w:anchor="_Toc351559337" w:history="1">
        <w:r w:rsidR="00700CAD" w:rsidRPr="00D34377">
          <w:rPr>
            <w:rStyle w:val="Hyperlink"/>
            <w:rFonts w:cs="Arial"/>
            <w:noProof/>
            <w:lang w:val="en-IE"/>
          </w:rPr>
          <w:t>6</w:t>
        </w:r>
        <w:r w:rsidR="00700CAD" w:rsidRPr="00D34377">
          <w:rPr>
            <w:rFonts w:eastAsiaTheme="minorEastAsia" w:cs="Arial"/>
            <w:noProof/>
            <w:lang w:val="en-IE" w:eastAsia="en-IE"/>
          </w:rPr>
          <w:tab/>
        </w:r>
        <w:r w:rsidR="00700CAD" w:rsidRPr="00D34377">
          <w:rPr>
            <w:rStyle w:val="Hyperlink"/>
            <w:rFonts w:cs="Arial"/>
            <w:noProof/>
            <w:lang w:val="en-IE"/>
          </w:rPr>
          <w:t>Appendix</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_Toc351559337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A" w14:textId="77777777" w:rsidR="00700CAD" w:rsidRPr="00D34377" w:rsidRDefault="00D86CC0" w:rsidP="00700CAD">
      <w:pPr>
        <w:pStyle w:val="TOC2"/>
        <w:rPr>
          <w:rFonts w:eastAsiaTheme="minorEastAsia" w:cs="Arial"/>
          <w:noProof/>
          <w:lang w:val="en-IE" w:eastAsia="en-IE"/>
        </w:rPr>
      </w:pPr>
      <w:hyperlink w:anchor="_Toc351559338" w:history="1">
        <w:r w:rsidR="00700CAD" w:rsidRPr="00D34377">
          <w:rPr>
            <w:rStyle w:val="Hyperlink"/>
            <w:rFonts w:cs="Arial"/>
            <w:noProof/>
            <w:lang w:val="en-IE"/>
          </w:rPr>
          <w:t>6.1</w:t>
        </w:r>
        <w:r w:rsidR="00700CAD" w:rsidRPr="00D34377">
          <w:rPr>
            <w:rFonts w:eastAsiaTheme="minorEastAsia" w:cs="Arial"/>
            <w:noProof/>
            <w:lang w:val="en-IE" w:eastAsia="en-IE"/>
          </w:rPr>
          <w:tab/>
        </w:r>
        <w:r w:rsidR="00700CAD" w:rsidRPr="00D34377">
          <w:rPr>
            <w:rStyle w:val="Hyperlink"/>
            <w:rFonts w:cs="Arial"/>
            <w:noProof/>
            <w:lang w:val="en-IE"/>
          </w:rPr>
          <w:t>Project Proposal</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_Toc351559338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B" w14:textId="77777777" w:rsidR="00700CAD" w:rsidRPr="00D34377" w:rsidRDefault="00D86CC0" w:rsidP="00700CAD">
      <w:pPr>
        <w:pStyle w:val="TOC2"/>
        <w:rPr>
          <w:rFonts w:eastAsiaTheme="minorEastAsia" w:cs="Arial"/>
          <w:noProof/>
          <w:lang w:val="en-IE" w:eastAsia="en-IE"/>
        </w:rPr>
      </w:pPr>
      <w:hyperlink w:anchor="_Toc351559339" w:history="1">
        <w:r w:rsidR="00700CAD" w:rsidRPr="00D34377">
          <w:rPr>
            <w:rStyle w:val="Hyperlink"/>
            <w:rFonts w:cs="Arial"/>
            <w:noProof/>
            <w:lang w:val="en-IE"/>
          </w:rPr>
          <w:t>6.2</w:t>
        </w:r>
        <w:r w:rsidR="00700CAD" w:rsidRPr="00D34377">
          <w:rPr>
            <w:rFonts w:eastAsiaTheme="minorEastAsia" w:cs="Arial"/>
            <w:noProof/>
            <w:lang w:val="en-IE" w:eastAsia="en-IE"/>
          </w:rPr>
          <w:tab/>
        </w:r>
        <w:r w:rsidR="00700CAD" w:rsidRPr="00D34377">
          <w:rPr>
            <w:rStyle w:val="Hyperlink"/>
            <w:rFonts w:cs="Arial"/>
            <w:noProof/>
            <w:lang w:val="en-IE"/>
          </w:rPr>
          <w:t>Project Plan</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_Toc351559339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C" w14:textId="77777777" w:rsidR="00700CAD" w:rsidRPr="00D34377" w:rsidRDefault="00D86CC0" w:rsidP="00700CAD">
      <w:pPr>
        <w:pStyle w:val="TOC2"/>
        <w:rPr>
          <w:rFonts w:eastAsiaTheme="minorEastAsia" w:cs="Arial"/>
          <w:noProof/>
          <w:lang w:val="en-IE" w:eastAsia="en-IE"/>
        </w:rPr>
      </w:pPr>
      <w:hyperlink w:anchor="_Toc351559340" w:history="1">
        <w:r w:rsidR="00700CAD" w:rsidRPr="00D34377">
          <w:rPr>
            <w:rStyle w:val="Hyperlink"/>
            <w:rFonts w:cs="Arial"/>
            <w:noProof/>
            <w:lang w:val="en-IE"/>
          </w:rPr>
          <w:t>6.3</w:t>
        </w:r>
        <w:r w:rsidR="00700CAD" w:rsidRPr="00D34377">
          <w:rPr>
            <w:rFonts w:eastAsiaTheme="minorEastAsia" w:cs="Arial"/>
            <w:noProof/>
            <w:lang w:val="en-IE" w:eastAsia="en-IE"/>
          </w:rPr>
          <w:tab/>
        </w:r>
        <w:r w:rsidR="00700CAD" w:rsidRPr="00D34377">
          <w:rPr>
            <w:rStyle w:val="Hyperlink"/>
            <w:rFonts w:cs="Arial"/>
            <w:noProof/>
            <w:lang w:val="en-IE"/>
          </w:rPr>
          <w:t>Requirement Specification</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_Toc351559340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D" w14:textId="77777777" w:rsidR="00700CAD" w:rsidRPr="00D34377" w:rsidRDefault="00D86CC0" w:rsidP="00700CAD">
      <w:pPr>
        <w:pStyle w:val="TOC2"/>
        <w:rPr>
          <w:rFonts w:eastAsiaTheme="minorEastAsia" w:cs="Arial"/>
          <w:noProof/>
          <w:lang w:val="en-IE" w:eastAsia="en-IE"/>
        </w:rPr>
      </w:pPr>
      <w:hyperlink w:anchor="_Toc351559341" w:history="1">
        <w:r w:rsidR="00700CAD" w:rsidRPr="00D34377">
          <w:rPr>
            <w:rStyle w:val="Hyperlink"/>
            <w:rFonts w:cs="Arial"/>
            <w:noProof/>
            <w:lang w:val="en-IE"/>
          </w:rPr>
          <w:t>6.4</w:t>
        </w:r>
        <w:r w:rsidR="00700CAD" w:rsidRPr="00D34377">
          <w:rPr>
            <w:rFonts w:eastAsiaTheme="minorEastAsia" w:cs="Arial"/>
            <w:noProof/>
            <w:lang w:val="en-IE" w:eastAsia="en-IE"/>
          </w:rPr>
          <w:tab/>
        </w:r>
        <w:r w:rsidR="00700CAD" w:rsidRPr="00D34377">
          <w:rPr>
            <w:rStyle w:val="Hyperlink"/>
            <w:rFonts w:cs="Arial"/>
            <w:noProof/>
            <w:lang w:val="en-IE"/>
          </w:rPr>
          <w:t>Monthly Journal</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_Toc351559341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E" w14:textId="77777777" w:rsidR="00700CAD" w:rsidRPr="00D34377" w:rsidRDefault="00D86CC0" w:rsidP="00700CAD">
      <w:pPr>
        <w:pStyle w:val="TOC2"/>
        <w:rPr>
          <w:rFonts w:eastAsiaTheme="minorEastAsia" w:cs="Arial"/>
          <w:noProof/>
          <w:lang w:val="en-IE" w:eastAsia="en-IE"/>
        </w:rPr>
      </w:pPr>
      <w:hyperlink w:anchor="_Toc351559342" w:history="1">
        <w:r w:rsidR="00700CAD" w:rsidRPr="00D34377">
          <w:rPr>
            <w:rStyle w:val="Hyperlink"/>
            <w:rFonts w:cs="Arial"/>
            <w:noProof/>
            <w:lang w:val="en-IE"/>
          </w:rPr>
          <w:t>6.5</w:t>
        </w:r>
        <w:r w:rsidR="00700CAD" w:rsidRPr="00D34377">
          <w:rPr>
            <w:rFonts w:eastAsiaTheme="minorEastAsia" w:cs="Arial"/>
            <w:noProof/>
            <w:lang w:val="en-IE" w:eastAsia="en-IE"/>
          </w:rPr>
          <w:tab/>
        </w:r>
        <w:r w:rsidR="00700CAD" w:rsidRPr="00D34377">
          <w:rPr>
            <w:rStyle w:val="Hyperlink"/>
            <w:rFonts w:cs="Arial"/>
            <w:noProof/>
            <w:lang w:val="en-IE"/>
          </w:rPr>
          <w:t>Other Material Used</w:t>
        </w:r>
        <w:r w:rsidR="00700CAD" w:rsidRPr="00D34377">
          <w:rPr>
            <w:rFonts w:cs="Arial"/>
            <w:noProof/>
            <w:webHidden/>
          </w:rPr>
          <w:tab/>
        </w:r>
        <w:r w:rsidR="00700CAD" w:rsidRPr="00D34377">
          <w:rPr>
            <w:rFonts w:cs="Arial"/>
            <w:noProof/>
            <w:webHidden/>
          </w:rPr>
          <w:fldChar w:fldCharType="begin"/>
        </w:r>
        <w:r w:rsidR="00700CAD" w:rsidRPr="00D34377">
          <w:rPr>
            <w:rFonts w:cs="Arial"/>
            <w:noProof/>
            <w:webHidden/>
          </w:rPr>
          <w:instrText xml:space="preserve"> PAGEREF _Toc351559342 \h </w:instrText>
        </w:r>
        <w:r w:rsidR="00700CAD" w:rsidRPr="00D34377">
          <w:rPr>
            <w:rFonts w:cs="Arial"/>
            <w:noProof/>
            <w:webHidden/>
          </w:rPr>
        </w:r>
        <w:r w:rsidR="00700CAD" w:rsidRPr="00D34377">
          <w:rPr>
            <w:rFonts w:cs="Arial"/>
            <w:noProof/>
            <w:webHidden/>
          </w:rPr>
          <w:fldChar w:fldCharType="separate"/>
        </w:r>
        <w:r w:rsidR="00793383" w:rsidRPr="00D34377">
          <w:rPr>
            <w:rFonts w:cs="Arial"/>
            <w:noProof/>
            <w:webHidden/>
          </w:rPr>
          <w:t>3</w:t>
        </w:r>
        <w:r w:rsidR="00700CAD" w:rsidRPr="00D34377">
          <w:rPr>
            <w:rFonts w:cs="Arial"/>
            <w:noProof/>
            <w:webHidden/>
          </w:rPr>
          <w:fldChar w:fldCharType="end"/>
        </w:r>
      </w:hyperlink>
    </w:p>
    <w:p w14:paraId="5E92BF5F" w14:textId="77777777" w:rsidR="001D40D1" w:rsidRPr="00D34377" w:rsidRDefault="00F91AED" w:rsidP="001D40D1">
      <w:pPr>
        <w:pStyle w:val="Heading1"/>
        <w:numPr>
          <w:ilvl w:val="0"/>
          <w:numId w:val="0"/>
        </w:numPr>
        <w:rPr>
          <w:sz w:val="24"/>
          <w:szCs w:val="24"/>
          <w:lang w:val="en-IE"/>
        </w:rPr>
      </w:pPr>
      <w:r w:rsidRPr="00D34377">
        <w:rPr>
          <w:sz w:val="24"/>
          <w:szCs w:val="24"/>
          <w:lang w:val="en-IE"/>
        </w:rPr>
        <w:lastRenderedPageBreak/>
        <w:fldChar w:fldCharType="end"/>
      </w:r>
      <w:bookmarkStart w:id="0" w:name="_Toc351559315"/>
      <w:r w:rsidR="009D1E0C" w:rsidRPr="00D34377">
        <w:rPr>
          <w:sz w:val="24"/>
          <w:szCs w:val="24"/>
          <w:lang w:val="en-IE"/>
        </w:rPr>
        <w:t>Executive Summary</w:t>
      </w:r>
      <w:bookmarkEnd w:id="0"/>
    </w:p>
    <w:p w14:paraId="2B9B95DD" w14:textId="47B2ECC8" w:rsidR="00C40A76" w:rsidRPr="00D34377" w:rsidRDefault="00301849" w:rsidP="00083A0F">
      <w:pPr>
        <w:rPr>
          <w:rFonts w:cs="Arial"/>
          <w:lang w:val="en-IE"/>
        </w:rPr>
      </w:pPr>
      <w:r w:rsidRPr="00D34377">
        <w:rPr>
          <w:rFonts w:cs="Arial"/>
          <w:lang w:val="en-IE"/>
        </w:rPr>
        <w:t>The main</w:t>
      </w:r>
      <w:r w:rsidR="00361124" w:rsidRPr="00D34377">
        <w:rPr>
          <w:rFonts w:cs="Arial"/>
          <w:lang w:val="en-IE"/>
        </w:rPr>
        <w:t xml:space="preserve"> object of this project is to develop </w:t>
      </w:r>
      <w:r w:rsidR="005E44D2" w:rsidRPr="00D34377">
        <w:rPr>
          <w:rFonts w:cs="Arial"/>
          <w:lang w:val="en-IE"/>
        </w:rPr>
        <w:t>an</w:t>
      </w:r>
      <w:r w:rsidR="00361124" w:rsidRPr="00D34377">
        <w:rPr>
          <w:rFonts w:cs="Arial"/>
          <w:lang w:val="en-IE"/>
        </w:rPr>
        <w:t xml:space="preserve"> application</w:t>
      </w:r>
      <w:r w:rsidR="005E44D2" w:rsidRPr="00D34377">
        <w:rPr>
          <w:rFonts w:cs="Arial"/>
          <w:lang w:val="en-IE"/>
        </w:rPr>
        <w:t xml:space="preserve"> aiming  </w:t>
      </w:r>
      <w:r w:rsidR="003C7D4E" w:rsidRPr="00D34377">
        <w:rPr>
          <w:rFonts w:cs="Arial"/>
          <w:lang w:val="en-IE"/>
        </w:rPr>
        <w:t xml:space="preserve"> independent or small chain pubs</w:t>
      </w:r>
      <w:r w:rsidR="00A3153A" w:rsidRPr="00D34377">
        <w:rPr>
          <w:rFonts w:cs="Arial"/>
          <w:lang w:val="en-IE"/>
        </w:rPr>
        <w:t>.</w:t>
      </w:r>
      <w:r w:rsidR="00985484" w:rsidRPr="00D34377">
        <w:rPr>
          <w:rFonts w:cs="Arial"/>
          <w:lang w:val="en-IE"/>
        </w:rPr>
        <w:t xml:space="preserve"> The  program allows the users to record sales</w:t>
      </w:r>
      <w:r w:rsidR="00D06C37" w:rsidRPr="00D34377">
        <w:rPr>
          <w:rFonts w:cs="Arial"/>
          <w:lang w:val="en-IE"/>
        </w:rPr>
        <w:t>, print receipt</w:t>
      </w:r>
      <w:r w:rsidR="00875C45" w:rsidRPr="00D34377">
        <w:rPr>
          <w:rFonts w:cs="Arial"/>
          <w:lang w:val="en-IE"/>
        </w:rPr>
        <w:t>s</w:t>
      </w:r>
      <w:r w:rsidR="00D06C37" w:rsidRPr="00D34377">
        <w:rPr>
          <w:rFonts w:cs="Arial"/>
          <w:lang w:val="en-IE"/>
        </w:rPr>
        <w:t xml:space="preserve"> for custome</w:t>
      </w:r>
      <w:r w:rsidR="00E838C1" w:rsidRPr="00D34377">
        <w:rPr>
          <w:rFonts w:cs="Arial"/>
          <w:lang w:val="en-IE"/>
        </w:rPr>
        <w:t>r</w:t>
      </w:r>
      <w:r w:rsidR="00D06C37" w:rsidRPr="00D34377">
        <w:rPr>
          <w:rFonts w:cs="Arial"/>
          <w:lang w:val="en-IE"/>
        </w:rPr>
        <w:t>s, manage users,</w:t>
      </w:r>
      <w:r w:rsidR="00CC688D" w:rsidRPr="00D34377">
        <w:rPr>
          <w:rFonts w:cs="Arial"/>
          <w:lang w:val="en-IE"/>
        </w:rPr>
        <w:t xml:space="preserve"> manage</w:t>
      </w:r>
      <w:r w:rsidR="00D06C37" w:rsidRPr="00D34377">
        <w:rPr>
          <w:rFonts w:cs="Arial"/>
          <w:lang w:val="en-IE"/>
        </w:rPr>
        <w:t xml:space="preserve"> supplier</w:t>
      </w:r>
      <w:r w:rsidR="00B4372B" w:rsidRPr="00D34377">
        <w:rPr>
          <w:rFonts w:cs="Arial"/>
          <w:lang w:val="en-IE"/>
        </w:rPr>
        <w:t>s</w:t>
      </w:r>
      <w:r w:rsidR="00E838C1" w:rsidRPr="00D34377">
        <w:rPr>
          <w:rFonts w:cs="Arial"/>
          <w:lang w:val="en-IE"/>
        </w:rPr>
        <w:t xml:space="preserve"> and product</w:t>
      </w:r>
      <w:r w:rsidR="00B4372B" w:rsidRPr="00D34377">
        <w:rPr>
          <w:rFonts w:cs="Arial"/>
          <w:lang w:val="en-IE"/>
        </w:rPr>
        <w:t xml:space="preserve">s </w:t>
      </w:r>
      <w:r w:rsidR="00B345DA" w:rsidRPr="00D34377">
        <w:rPr>
          <w:rFonts w:cs="Arial"/>
          <w:lang w:val="en-IE"/>
        </w:rPr>
        <w:t>by</w:t>
      </w:r>
      <w:r w:rsidR="008C242A" w:rsidRPr="00D34377">
        <w:rPr>
          <w:rFonts w:cs="Arial"/>
          <w:lang w:val="en-IE"/>
        </w:rPr>
        <w:t xml:space="preserve"> adding new, editing or deleting</w:t>
      </w:r>
      <w:r w:rsidR="00B767F9" w:rsidRPr="00D34377">
        <w:rPr>
          <w:rFonts w:cs="Arial"/>
          <w:lang w:val="en-IE"/>
        </w:rPr>
        <w:t xml:space="preserve"> them, </w:t>
      </w:r>
      <w:r w:rsidR="00B4372B" w:rsidRPr="00D34377">
        <w:rPr>
          <w:rFonts w:cs="Arial"/>
          <w:lang w:val="en-IE"/>
        </w:rPr>
        <w:t>record</w:t>
      </w:r>
      <w:r w:rsidR="001533FB" w:rsidRPr="00D34377">
        <w:rPr>
          <w:rFonts w:cs="Arial"/>
          <w:lang w:val="en-IE"/>
        </w:rPr>
        <w:t xml:space="preserve"> </w:t>
      </w:r>
      <w:r w:rsidR="00B4372B" w:rsidRPr="00D34377">
        <w:rPr>
          <w:rFonts w:cs="Arial"/>
          <w:lang w:val="en-IE"/>
        </w:rPr>
        <w:t xml:space="preserve">goods receipt, </w:t>
      </w:r>
      <w:r w:rsidR="009F11BD" w:rsidRPr="00D34377">
        <w:rPr>
          <w:rFonts w:cs="Arial"/>
          <w:lang w:val="en-IE"/>
        </w:rPr>
        <w:t>waste products</w:t>
      </w:r>
      <w:r w:rsidR="00B167AA" w:rsidRPr="00D34377">
        <w:rPr>
          <w:rFonts w:cs="Arial"/>
          <w:lang w:val="en-IE"/>
        </w:rPr>
        <w:t xml:space="preserve"> or returned items.</w:t>
      </w:r>
      <w:r w:rsidR="008B51E6" w:rsidRPr="00D34377">
        <w:rPr>
          <w:rFonts w:cs="Arial"/>
          <w:lang w:val="en-IE"/>
        </w:rPr>
        <w:t xml:space="preserve"> The  system also allows  the customer to generate sales and stock reports, the reports can be displayed on screen   or exported to excel</w:t>
      </w:r>
      <w:r w:rsidR="009518F7" w:rsidRPr="00D34377">
        <w:rPr>
          <w:rFonts w:cs="Arial"/>
          <w:lang w:val="en-IE"/>
        </w:rPr>
        <w:t>.</w:t>
      </w:r>
    </w:p>
    <w:p w14:paraId="004EB881" w14:textId="1EEC1A98" w:rsidR="00A517B8" w:rsidRPr="00D34377" w:rsidRDefault="009518F7" w:rsidP="00083A0F">
      <w:pPr>
        <w:rPr>
          <w:rFonts w:cs="Arial"/>
          <w:lang w:val="en-IE"/>
        </w:rPr>
      </w:pPr>
      <w:r w:rsidRPr="00D34377">
        <w:rPr>
          <w:rFonts w:cs="Arial"/>
          <w:lang w:val="en-IE"/>
        </w:rPr>
        <w:t>U</w:t>
      </w:r>
      <w:r w:rsidR="003C59EB" w:rsidRPr="00D34377">
        <w:rPr>
          <w:rFonts w:cs="Arial"/>
          <w:lang w:val="en-IE"/>
        </w:rPr>
        <w:t xml:space="preserve">sers are </w:t>
      </w:r>
      <w:r w:rsidR="00133C8D" w:rsidRPr="00D34377">
        <w:rPr>
          <w:rFonts w:cs="Arial"/>
          <w:lang w:val="en-IE"/>
        </w:rPr>
        <w:t>divided</w:t>
      </w:r>
      <w:r w:rsidR="003C59EB" w:rsidRPr="00D34377">
        <w:rPr>
          <w:rFonts w:cs="Arial"/>
          <w:lang w:val="en-IE"/>
        </w:rPr>
        <w:t xml:space="preserve"> in two categories: user and admin</w:t>
      </w:r>
      <w:r w:rsidR="00972311" w:rsidRPr="00D34377">
        <w:rPr>
          <w:rFonts w:cs="Arial"/>
          <w:lang w:val="en-IE"/>
        </w:rPr>
        <w:t xml:space="preserve">. </w:t>
      </w:r>
      <w:r w:rsidR="00BF1062" w:rsidRPr="00D34377">
        <w:rPr>
          <w:rFonts w:cs="Arial"/>
          <w:lang w:val="en-IE"/>
        </w:rPr>
        <w:t xml:space="preserve">The group </w:t>
      </w:r>
      <w:r w:rsidR="001029E2" w:rsidRPr="00D34377">
        <w:rPr>
          <w:rFonts w:cs="Arial"/>
          <w:lang w:val="en-IE"/>
        </w:rPr>
        <w:t>defined as “user” has access to the point of sale</w:t>
      </w:r>
      <w:r w:rsidR="009315CB" w:rsidRPr="00D34377">
        <w:rPr>
          <w:rFonts w:cs="Arial"/>
          <w:lang w:val="en-IE"/>
        </w:rPr>
        <w:t xml:space="preserve">s </w:t>
      </w:r>
      <w:r w:rsidR="00B20A21" w:rsidRPr="00D34377">
        <w:rPr>
          <w:rFonts w:cs="Arial"/>
          <w:lang w:val="en-IE"/>
        </w:rPr>
        <w:t xml:space="preserve">area </w:t>
      </w:r>
      <w:r w:rsidR="001F796F" w:rsidRPr="00D34377">
        <w:rPr>
          <w:rFonts w:cs="Arial"/>
          <w:lang w:val="en-IE"/>
        </w:rPr>
        <w:t xml:space="preserve">only and the “admin” </w:t>
      </w:r>
      <w:r w:rsidR="008A04F8" w:rsidRPr="00D34377">
        <w:rPr>
          <w:rFonts w:cs="Arial"/>
          <w:lang w:val="en-IE"/>
        </w:rPr>
        <w:t>group has total access to the  application</w:t>
      </w:r>
      <w:r w:rsidR="00ED107F" w:rsidRPr="00D34377">
        <w:rPr>
          <w:rFonts w:cs="Arial"/>
          <w:lang w:val="en-IE"/>
        </w:rPr>
        <w:t>, th</w:t>
      </w:r>
      <w:r w:rsidR="00FE0585" w:rsidRPr="00D34377">
        <w:rPr>
          <w:rFonts w:cs="Arial"/>
          <w:lang w:val="en-IE"/>
        </w:rPr>
        <w:t>is feature is determined by the “admin</w:t>
      </w:r>
      <w:r w:rsidR="00D53B16" w:rsidRPr="00D34377">
        <w:rPr>
          <w:rFonts w:cs="Arial"/>
          <w:lang w:val="en-IE"/>
        </w:rPr>
        <w:t>” when creating the new user.</w:t>
      </w:r>
    </w:p>
    <w:p w14:paraId="549D0D04" w14:textId="436B0B67" w:rsidR="00D53B16" w:rsidRPr="00D34377" w:rsidRDefault="003E79AD" w:rsidP="00083A0F">
      <w:pPr>
        <w:rPr>
          <w:rFonts w:cs="Arial"/>
          <w:lang w:val="en-IE"/>
        </w:rPr>
      </w:pPr>
      <w:r w:rsidRPr="00D34377">
        <w:rPr>
          <w:rFonts w:cs="Arial"/>
          <w:lang w:val="en-IE"/>
        </w:rPr>
        <w:t>In case someone forgets its password or simply needs to change it</w:t>
      </w:r>
      <w:r w:rsidR="00A51521" w:rsidRPr="00D34377">
        <w:rPr>
          <w:rFonts w:cs="Arial"/>
          <w:lang w:val="en-IE"/>
        </w:rPr>
        <w:t>,</w:t>
      </w:r>
      <w:r w:rsidR="000C1E8E" w:rsidRPr="00D34377">
        <w:rPr>
          <w:rFonts w:cs="Arial"/>
          <w:lang w:val="en-IE"/>
        </w:rPr>
        <w:t xml:space="preserve"> it can be done via </w:t>
      </w:r>
      <w:r w:rsidR="00B20A21" w:rsidRPr="00D34377">
        <w:rPr>
          <w:rFonts w:cs="Arial"/>
          <w:lang w:val="en-IE"/>
        </w:rPr>
        <w:t>the forgo</w:t>
      </w:r>
      <w:r w:rsidR="00246BAD" w:rsidRPr="00D34377">
        <w:rPr>
          <w:rFonts w:cs="Arial"/>
          <w:lang w:val="en-IE"/>
        </w:rPr>
        <w:t xml:space="preserve"> </w:t>
      </w:r>
      <w:r w:rsidR="00B20A21" w:rsidRPr="00D34377">
        <w:rPr>
          <w:rFonts w:cs="Arial"/>
          <w:lang w:val="en-IE"/>
        </w:rPr>
        <w:t>t password link in the login area</w:t>
      </w:r>
      <w:r w:rsidR="006263B0" w:rsidRPr="00D34377">
        <w:rPr>
          <w:rFonts w:cs="Arial"/>
          <w:lang w:val="en-IE"/>
        </w:rPr>
        <w:t>.</w:t>
      </w:r>
      <w:r w:rsidR="004F385E" w:rsidRPr="00D34377">
        <w:rPr>
          <w:rFonts w:cs="Arial"/>
          <w:lang w:val="en-IE"/>
        </w:rPr>
        <w:t xml:space="preserve"> </w:t>
      </w:r>
    </w:p>
    <w:p w14:paraId="5E92BF62" w14:textId="3376E802" w:rsidR="00011932" w:rsidRPr="00D34377" w:rsidRDefault="00011932" w:rsidP="00A9161A">
      <w:pPr>
        <w:pStyle w:val="Heading1"/>
        <w:rPr>
          <w:sz w:val="24"/>
          <w:szCs w:val="24"/>
          <w:lang w:val="en-IE"/>
        </w:rPr>
      </w:pPr>
      <w:bookmarkStart w:id="1" w:name="_Toc351559316"/>
      <w:r w:rsidRPr="00D34377">
        <w:rPr>
          <w:sz w:val="24"/>
          <w:szCs w:val="24"/>
          <w:lang w:val="en-IE"/>
        </w:rPr>
        <w:lastRenderedPageBreak/>
        <w:t>Introduction</w:t>
      </w:r>
      <w:bookmarkEnd w:id="1"/>
    </w:p>
    <w:p w14:paraId="73AF5310" w14:textId="24542B0F" w:rsidR="00B234E5" w:rsidRPr="00D34377" w:rsidRDefault="00B234E5" w:rsidP="00691355">
      <w:pPr>
        <w:pStyle w:val="Heading2"/>
        <w:rPr>
          <w:sz w:val="24"/>
          <w:szCs w:val="24"/>
          <w:lang w:val="en-IE"/>
        </w:rPr>
      </w:pPr>
      <w:r w:rsidRPr="00D34377">
        <w:rPr>
          <w:sz w:val="24"/>
          <w:szCs w:val="24"/>
          <w:lang w:val="en-IE"/>
        </w:rPr>
        <w:t>Background</w:t>
      </w:r>
    </w:p>
    <w:p w14:paraId="4C04979E" w14:textId="1BB38D17" w:rsidR="00246BAD" w:rsidRPr="00D34377" w:rsidRDefault="00246BAD" w:rsidP="00246BAD">
      <w:pPr>
        <w:rPr>
          <w:rFonts w:cs="Arial"/>
          <w:lang w:val="en-IE"/>
        </w:rPr>
      </w:pPr>
      <w:r w:rsidRPr="00D34377">
        <w:rPr>
          <w:rFonts w:cs="Arial"/>
          <w:lang w:val="en-IE"/>
        </w:rPr>
        <w:t xml:space="preserve">I have </w:t>
      </w:r>
      <w:r w:rsidR="004F385E" w:rsidRPr="00D34377">
        <w:rPr>
          <w:rFonts w:cs="Arial"/>
          <w:lang w:val="en-IE"/>
        </w:rPr>
        <w:t>worked in Supply Chain, stock management are for over nine years</w:t>
      </w:r>
      <w:r w:rsidR="00924803" w:rsidRPr="00D34377">
        <w:rPr>
          <w:rFonts w:cs="Arial"/>
          <w:lang w:val="en-IE"/>
        </w:rPr>
        <w:t xml:space="preserve"> and three years’ experience </w:t>
      </w:r>
      <w:r w:rsidR="00E30FBD" w:rsidRPr="00D34377">
        <w:rPr>
          <w:rFonts w:cs="Arial"/>
          <w:lang w:val="en-IE"/>
        </w:rPr>
        <w:t>working is small independent pubs</w:t>
      </w:r>
      <w:r w:rsidR="00682D9C" w:rsidRPr="00D34377">
        <w:rPr>
          <w:rFonts w:cs="Arial"/>
          <w:lang w:val="en-IE"/>
        </w:rPr>
        <w:t xml:space="preserve">. I decided to develop this project based on </w:t>
      </w:r>
      <w:r w:rsidR="00C4282B" w:rsidRPr="00D34377">
        <w:rPr>
          <w:rFonts w:cs="Arial"/>
          <w:lang w:val="en-IE"/>
        </w:rPr>
        <w:t xml:space="preserve">the problem detected constantly when it comes to stock </w:t>
      </w:r>
      <w:r w:rsidR="004D5CDD" w:rsidRPr="00D34377">
        <w:rPr>
          <w:rFonts w:cs="Arial"/>
          <w:lang w:val="en-IE"/>
        </w:rPr>
        <w:t xml:space="preserve">in small business. </w:t>
      </w:r>
      <w:r w:rsidR="009D508E" w:rsidRPr="00D34377">
        <w:rPr>
          <w:rFonts w:cs="Arial"/>
          <w:lang w:val="en-IE"/>
        </w:rPr>
        <w:t xml:space="preserve">Stock management consists in </w:t>
      </w:r>
      <w:r w:rsidR="00547160" w:rsidRPr="00D34377">
        <w:rPr>
          <w:rFonts w:cs="Arial"/>
          <w:lang w:val="en-IE"/>
        </w:rPr>
        <w:t xml:space="preserve">perform </w:t>
      </w:r>
      <w:r w:rsidR="00227FD9" w:rsidRPr="00D34377">
        <w:rPr>
          <w:rFonts w:cs="Arial"/>
          <w:lang w:val="en-IE"/>
        </w:rPr>
        <w:t>management</w:t>
      </w:r>
      <w:r w:rsidR="00AA56E3" w:rsidRPr="00D34377">
        <w:rPr>
          <w:rFonts w:cs="Arial"/>
          <w:lang w:val="en-IE"/>
        </w:rPr>
        <w:t xml:space="preserve"> of goods</w:t>
      </w:r>
      <w:r w:rsidR="00227FD9" w:rsidRPr="00D34377">
        <w:rPr>
          <w:rFonts w:cs="Arial"/>
          <w:lang w:val="en-IE"/>
        </w:rPr>
        <w:t xml:space="preserve">, it registers </w:t>
      </w:r>
      <w:r w:rsidR="00E3443F" w:rsidRPr="00D34377">
        <w:rPr>
          <w:rFonts w:cs="Arial"/>
          <w:lang w:val="en-IE"/>
        </w:rPr>
        <w:t>products inputs and outputs</w:t>
      </w:r>
      <w:r w:rsidR="009040CD" w:rsidRPr="00D34377">
        <w:rPr>
          <w:rFonts w:cs="Arial"/>
          <w:lang w:val="en-IE"/>
        </w:rPr>
        <w:t xml:space="preserve"> enabling </w:t>
      </w:r>
      <w:r w:rsidR="001D4847" w:rsidRPr="00D34377">
        <w:rPr>
          <w:rFonts w:cs="Arial"/>
          <w:lang w:val="en-IE"/>
        </w:rPr>
        <w:t xml:space="preserve">its </w:t>
      </w:r>
      <w:r w:rsidR="009040CD" w:rsidRPr="00D34377">
        <w:rPr>
          <w:rFonts w:cs="Arial"/>
          <w:lang w:val="en-IE"/>
        </w:rPr>
        <w:t xml:space="preserve">efficient </w:t>
      </w:r>
      <w:r w:rsidR="001D4847" w:rsidRPr="00D34377">
        <w:rPr>
          <w:rFonts w:cs="Arial"/>
          <w:lang w:val="en-IE"/>
        </w:rPr>
        <w:t>use and minimizing investment.</w:t>
      </w:r>
    </w:p>
    <w:p w14:paraId="5D52B2A7" w14:textId="3763E92E" w:rsidR="005B6027" w:rsidRPr="00D34377" w:rsidRDefault="005B6027" w:rsidP="00246BAD">
      <w:pPr>
        <w:rPr>
          <w:rFonts w:cs="Arial"/>
          <w:lang w:val="en-IE"/>
        </w:rPr>
      </w:pPr>
      <w:r w:rsidRPr="00D34377">
        <w:rPr>
          <w:rFonts w:cs="Arial"/>
          <w:lang w:val="en-IE"/>
        </w:rPr>
        <w:t xml:space="preserve">A rigorous control of this process is the key </w:t>
      </w:r>
      <w:r w:rsidR="00440FB1" w:rsidRPr="00D34377">
        <w:rPr>
          <w:rFonts w:cs="Arial"/>
          <w:lang w:val="en-IE"/>
        </w:rPr>
        <w:t>to boost profitability</w:t>
      </w:r>
      <w:r w:rsidR="00191380" w:rsidRPr="00D34377">
        <w:rPr>
          <w:rFonts w:cs="Arial"/>
          <w:lang w:val="en-IE"/>
        </w:rPr>
        <w:t xml:space="preserve"> and minimize costs generated by stock</w:t>
      </w:r>
      <w:r w:rsidR="00AA56E3" w:rsidRPr="00D34377">
        <w:rPr>
          <w:rFonts w:cs="Arial"/>
          <w:lang w:val="en-IE"/>
        </w:rPr>
        <w:t xml:space="preserve">, the main goal is to </w:t>
      </w:r>
      <w:r w:rsidR="00253352" w:rsidRPr="00D34377">
        <w:rPr>
          <w:rFonts w:cs="Arial"/>
          <w:lang w:val="en-IE"/>
        </w:rPr>
        <w:t xml:space="preserve">avoid </w:t>
      </w:r>
      <w:r w:rsidR="009E70CF" w:rsidRPr="00D34377">
        <w:rPr>
          <w:rFonts w:cs="Arial"/>
          <w:lang w:val="en-IE"/>
        </w:rPr>
        <w:t>shortages or overstocking</w:t>
      </w:r>
      <w:r w:rsidR="00536030" w:rsidRPr="00D34377">
        <w:rPr>
          <w:rFonts w:cs="Arial"/>
          <w:lang w:val="en-IE"/>
        </w:rPr>
        <w:t xml:space="preserve"> besides optimize processes, organize resources and maximize </w:t>
      </w:r>
      <w:r w:rsidR="007116BB" w:rsidRPr="00D34377">
        <w:rPr>
          <w:rFonts w:cs="Arial"/>
          <w:lang w:val="en-IE"/>
        </w:rPr>
        <w:t xml:space="preserve">profit </w:t>
      </w:r>
      <w:r w:rsidR="00536030" w:rsidRPr="00D34377">
        <w:rPr>
          <w:rFonts w:cs="Arial"/>
          <w:lang w:val="en-IE"/>
        </w:rPr>
        <w:t>return.</w:t>
      </w:r>
    </w:p>
    <w:p w14:paraId="0FFF6847" w14:textId="72A83EF1" w:rsidR="00214135" w:rsidRPr="00D34377" w:rsidRDefault="00D66367" w:rsidP="00A9161A">
      <w:pPr>
        <w:pStyle w:val="NormalWeb"/>
        <w:shd w:val="clear" w:color="auto" w:fill="FFFFFF"/>
        <w:spacing w:before="0" w:beforeAutospacing="0" w:after="0" w:afterAutospacing="0" w:line="360" w:lineRule="auto"/>
        <w:jc w:val="both"/>
        <w:textAlignment w:val="baseline"/>
        <w:rPr>
          <w:rFonts w:ascii="Arial" w:hAnsi="Arial" w:cs="Arial"/>
        </w:rPr>
      </w:pPr>
      <w:bookmarkStart w:id="2" w:name="_Toc351559318"/>
      <w:r w:rsidRPr="00D34377">
        <w:rPr>
          <w:rFonts w:ascii="Arial" w:hAnsi="Arial" w:cs="Arial"/>
        </w:rPr>
        <w:t>Overall, i</w:t>
      </w:r>
      <w:r w:rsidR="00556CF1" w:rsidRPr="00D34377">
        <w:rPr>
          <w:rFonts w:ascii="Arial" w:hAnsi="Arial" w:cs="Arial"/>
        </w:rPr>
        <w:t xml:space="preserve">nventory Management </w:t>
      </w:r>
      <w:r w:rsidRPr="00D34377">
        <w:rPr>
          <w:rFonts w:ascii="Arial" w:hAnsi="Arial" w:cs="Arial"/>
        </w:rPr>
        <w:t>has a</w:t>
      </w:r>
      <w:r w:rsidR="00556CF1" w:rsidRPr="00D34377">
        <w:rPr>
          <w:rFonts w:ascii="Arial" w:hAnsi="Arial" w:cs="Arial"/>
        </w:rPr>
        <w:t xml:space="preserve"> great importance for companies, no matter how </w:t>
      </w:r>
      <w:r w:rsidR="00290B4F" w:rsidRPr="00D34377">
        <w:rPr>
          <w:rFonts w:ascii="Arial" w:hAnsi="Arial" w:cs="Arial"/>
        </w:rPr>
        <w:t>small they ar</w:t>
      </w:r>
      <w:r w:rsidR="000079DF" w:rsidRPr="00D34377">
        <w:rPr>
          <w:rFonts w:ascii="Arial" w:hAnsi="Arial" w:cs="Arial"/>
        </w:rPr>
        <w:t>e, i</w:t>
      </w:r>
      <w:r w:rsidR="00290B4F" w:rsidRPr="00D34377">
        <w:rPr>
          <w:rFonts w:ascii="Arial" w:hAnsi="Arial" w:cs="Arial"/>
        </w:rPr>
        <w:t>t</w:t>
      </w:r>
      <w:r w:rsidR="00957EF5" w:rsidRPr="00D34377">
        <w:rPr>
          <w:rFonts w:ascii="Arial" w:hAnsi="Arial" w:cs="Arial"/>
        </w:rPr>
        <w:t xml:space="preserve"> </w:t>
      </w:r>
      <w:r w:rsidR="00290B4F" w:rsidRPr="00D34377">
        <w:rPr>
          <w:rFonts w:ascii="Arial" w:hAnsi="Arial" w:cs="Arial"/>
        </w:rPr>
        <w:t xml:space="preserve"> is one of the keys to</w:t>
      </w:r>
      <w:r w:rsidR="00F76622" w:rsidRPr="00D34377">
        <w:rPr>
          <w:rFonts w:ascii="Arial" w:hAnsi="Arial" w:cs="Arial"/>
        </w:rPr>
        <w:t xml:space="preserve"> a</w:t>
      </w:r>
      <w:r w:rsidR="00290B4F" w:rsidRPr="00D34377">
        <w:rPr>
          <w:rFonts w:ascii="Arial" w:hAnsi="Arial" w:cs="Arial"/>
        </w:rPr>
        <w:t xml:space="preserve"> </w:t>
      </w:r>
      <w:r w:rsidR="00234F6A" w:rsidRPr="00D34377">
        <w:rPr>
          <w:rFonts w:ascii="Arial" w:hAnsi="Arial" w:cs="Arial"/>
        </w:rPr>
        <w:t>successful</w:t>
      </w:r>
      <w:r w:rsidR="000079DF" w:rsidRPr="00D34377">
        <w:rPr>
          <w:rFonts w:ascii="Arial" w:hAnsi="Arial" w:cs="Arial"/>
        </w:rPr>
        <w:t xml:space="preserve"> business</w:t>
      </w:r>
      <w:r w:rsidR="003B70CC" w:rsidRPr="00D34377">
        <w:rPr>
          <w:rFonts w:ascii="Arial" w:hAnsi="Arial" w:cs="Arial"/>
        </w:rPr>
        <w:t xml:space="preserve">, </w:t>
      </w:r>
      <w:r w:rsidR="00E97310" w:rsidRPr="00D34377">
        <w:rPr>
          <w:rFonts w:ascii="Arial" w:hAnsi="Arial" w:cs="Arial"/>
        </w:rPr>
        <w:t xml:space="preserve">although </w:t>
      </w:r>
      <w:r w:rsidR="00260F01" w:rsidRPr="00D34377">
        <w:rPr>
          <w:rFonts w:ascii="Arial" w:hAnsi="Arial" w:cs="Arial"/>
        </w:rPr>
        <w:t>it is not an easy task</w:t>
      </w:r>
      <w:r w:rsidR="00E22A81" w:rsidRPr="00D34377">
        <w:rPr>
          <w:rFonts w:ascii="Arial" w:hAnsi="Arial" w:cs="Arial"/>
        </w:rPr>
        <w:t xml:space="preserve"> </w:t>
      </w:r>
      <w:r w:rsidR="00AA174C" w:rsidRPr="00D34377">
        <w:rPr>
          <w:rFonts w:ascii="Arial" w:hAnsi="Arial" w:cs="Arial"/>
        </w:rPr>
        <w:t>it</w:t>
      </w:r>
      <w:r w:rsidR="00475EC4" w:rsidRPr="00D34377">
        <w:rPr>
          <w:rFonts w:ascii="Arial" w:hAnsi="Arial" w:cs="Arial"/>
        </w:rPr>
        <w:t xml:space="preserve"> </w:t>
      </w:r>
      <w:r w:rsidR="00AA174C" w:rsidRPr="00D34377">
        <w:rPr>
          <w:rFonts w:ascii="Arial" w:hAnsi="Arial" w:cs="Arial"/>
        </w:rPr>
        <w:t>“</w:t>
      </w:r>
      <w:r w:rsidR="00475EC4" w:rsidRPr="00D34377">
        <w:rPr>
          <w:rFonts w:ascii="Arial" w:hAnsi="Arial" w:cs="Arial"/>
        </w:rPr>
        <w:t>can be a complex task for any business to master. Trying to optimise inventory stock levels can seem like an endless battle. Sometimes you end up with too much or too little. This trial and error saga continues for businesses who don’t have the right inventory management systems in place.</w:t>
      </w:r>
      <w:r w:rsidR="00E97310" w:rsidRPr="00D34377">
        <w:rPr>
          <w:rFonts w:ascii="Arial" w:hAnsi="Arial" w:cs="Arial"/>
        </w:rPr>
        <w:t xml:space="preserve"> </w:t>
      </w:r>
      <w:r w:rsidR="00475EC4" w:rsidRPr="00D34377">
        <w:rPr>
          <w:rFonts w:ascii="Arial" w:hAnsi="Arial" w:cs="Arial"/>
        </w:rPr>
        <w:t>Small businesses often lag when it comes to setting up their inventory management systems properly. Historically, inventory management systems were big investments and reserved for large companies.”</w:t>
      </w:r>
      <w:r w:rsidR="00DB6E0E" w:rsidRPr="00D34377">
        <w:rPr>
          <w:rFonts w:ascii="Arial" w:hAnsi="Arial" w:cs="Arial"/>
        </w:rPr>
        <w:t xml:space="preserve">( </w:t>
      </w:r>
      <w:hyperlink r:id="rId11" w:history="1">
        <w:r w:rsidR="00CB7BD8" w:rsidRPr="00D34377">
          <w:rPr>
            <w:rStyle w:val="Hyperlink"/>
            <w:rFonts w:ascii="Arial" w:hAnsi="Arial" w:cs="Arial"/>
            <w:color w:val="auto"/>
          </w:rPr>
          <w:t>www.unleashedsoftware.com</w:t>
        </w:r>
      </w:hyperlink>
      <w:r w:rsidR="00DB6E0E" w:rsidRPr="00D34377">
        <w:rPr>
          <w:rFonts w:ascii="Arial" w:hAnsi="Arial" w:cs="Arial"/>
        </w:rPr>
        <w:t>)</w:t>
      </w:r>
      <w:r w:rsidR="00CB7BD8" w:rsidRPr="00D34377">
        <w:rPr>
          <w:rFonts w:ascii="Arial" w:hAnsi="Arial" w:cs="Arial"/>
        </w:rPr>
        <w:t>.</w:t>
      </w:r>
    </w:p>
    <w:p w14:paraId="45A7B9B2" w14:textId="61772B4A" w:rsidR="00807BF4" w:rsidRPr="00D34377" w:rsidRDefault="00524CFE" w:rsidP="00A9161A">
      <w:pPr>
        <w:pStyle w:val="NormalWeb"/>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t xml:space="preserve">Bar managers and supervisors are </w:t>
      </w:r>
      <w:r w:rsidR="00803E41" w:rsidRPr="00D34377">
        <w:rPr>
          <w:rFonts w:ascii="Arial" w:hAnsi="Arial" w:cs="Arial"/>
        </w:rPr>
        <w:t xml:space="preserve">intitled to do the </w:t>
      </w:r>
      <w:r w:rsidR="00C64199" w:rsidRPr="00D34377">
        <w:rPr>
          <w:rFonts w:ascii="Arial" w:hAnsi="Arial" w:cs="Arial"/>
        </w:rPr>
        <w:t>re</w:t>
      </w:r>
      <w:r w:rsidR="00803E41" w:rsidRPr="00D34377">
        <w:rPr>
          <w:rFonts w:ascii="Arial" w:hAnsi="Arial" w:cs="Arial"/>
        </w:rPr>
        <w:t>stock</w:t>
      </w:r>
      <w:r w:rsidR="00C64199" w:rsidRPr="00D34377">
        <w:rPr>
          <w:rFonts w:ascii="Arial" w:hAnsi="Arial" w:cs="Arial"/>
        </w:rPr>
        <w:t xml:space="preserve">, it is usually </w:t>
      </w:r>
      <w:r w:rsidR="00BB647C" w:rsidRPr="00D34377">
        <w:rPr>
          <w:rFonts w:ascii="Arial" w:hAnsi="Arial" w:cs="Arial"/>
        </w:rPr>
        <w:t xml:space="preserve">controlled manually via spreadsheet, it takes a long </w:t>
      </w:r>
      <w:r w:rsidR="00705F14" w:rsidRPr="00D34377">
        <w:rPr>
          <w:rFonts w:ascii="Arial" w:hAnsi="Arial" w:cs="Arial"/>
        </w:rPr>
        <w:t>time and leads to encountered problems</w:t>
      </w:r>
      <w:r w:rsidR="004B245C" w:rsidRPr="00D34377">
        <w:rPr>
          <w:rFonts w:ascii="Arial" w:hAnsi="Arial" w:cs="Arial"/>
        </w:rPr>
        <w:t xml:space="preserve"> already discussed above</w:t>
      </w:r>
      <w:r w:rsidR="00705F14" w:rsidRPr="00D34377">
        <w:rPr>
          <w:rFonts w:ascii="Arial" w:hAnsi="Arial" w:cs="Arial"/>
        </w:rPr>
        <w:t>, h</w:t>
      </w:r>
      <w:r w:rsidR="001D5D73" w:rsidRPr="00D34377">
        <w:rPr>
          <w:rFonts w:ascii="Arial" w:hAnsi="Arial" w:cs="Arial"/>
        </w:rPr>
        <w:t xml:space="preserve">aving a </w:t>
      </w:r>
      <w:r w:rsidR="00491407" w:rsidRPr="00D34377">
        <w:rPr>
          <w:rFonts w:ascii="Arial" w:hAnsi="Arial" w:cs="Arial"/>
        </w:rPr>
        <w:t xml:space="preserve">stock management </w:t>
      </w:r>
      <w:r w:rsidR="001D5D73" w:rsidRPr="00D34377">
        <w:rPr>
          <w:rFonts w:ascii="Arial" w:hAnsi="Arial" w:cs="Arial"/>
        </w:rPr>
        <w:t xml:space="preserve">software </w:t>
      </w:r>
      <w:r w:rsidR="00920F66" w:rsidRPr="00D34377">
        <w:rPr>
          <w:rFonts w:ascii="Arial" w:hAnsi="Arial" w:cs="Arial"/>
        </w:rPr>
        <w:t xml:space="preserve">brings many benefits to </w:t>
      </w:r>
      <w:r w:rsidR="00552083" w:rsidRPr="00D34377">
        <w:rPr>
          <w:rFonts w:ascii="Arial" w:hAnsi="Arial" w:cs="Arial"/>
        </w:rPr>
        <w:t>small</w:t>
      </w:r>
      <w:r w:rsidR="00920F66" w:rsidRPr="00D34377">
        <w:rPr>
          <w:rFonts w:ascii="Arial" w:hAnsi="Arial" w:cs="Arial"/>
        </w:rPr>
        <w:t xml:space="preserve"> compan</w:t>
      </w:r>
      <w:r w:rsidR="00552083" w:rsidRPr="00D34377">
        <w:rPr>
          <w:rFonts w:ascii="Arial" w:hAnsi="Arial" w:cs="Arial"/>
        </w:rPr>
        <w:t>ies such as</w:t>
      </w:r>
      <w:r w:rsidR="0000410B" w:rsidRPr="00D34377">
        <w:rPr>
          <w:rFonts w:ascii="Arial" w:hAnsi="Arial" w:cs="Arial"/>
        </w:rPr>
        <w:t>:</w:t>
      </w:r>
      <w:r w:rsidR="005F5420" w:rsidRPr="00D34377">
        <w:rPr>
          <w:rFonts w:ascii="Arial" w:hAnsi="Arial" w:cs="Arial"/>
        </w:rPr>
        <w:t xml:space="preserve"> </w:t>
      </w:r>
    </w:p>
    <w:p w14:paraId="6379A074" w14:textId="5547C28E" w:rsidR="00807BF4" w:rsidRPr="00D34377" w:rsidRDefault="005F5420"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t>avoiding costs and lost revenue coming from overstocking</w:t>
      </w:r>
      <w:r w:rsidR="00A9161A" w:rsidRPr="00D34377">
        <w:rPr>
          <w:rFonts w:ascii="Arial" w:hAnsi="Arial" w:cs="Arial"/>
        </w:rPr>
        <w:t>;</w:t>
      </w:r>
    </w:p>
    <w:p w14:paraId="2E81461F" w14:textId="48C9BAB4" w:rsidR="00807BF4" w:rsidRPr="00D34377" w:rsidRDefault="00DB6DAC"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t>automates tasks</w:t>
      </w:r>
      <w:r w:rsidR="00EA5F6C" w:rsidRPr="00D34377">
        <w:rPr>
          <w:rFonts w:ascii="Arial" w:hAnsi="Arial" w:cs="Arial"/>
        </w:rPr>
        <w:t xml:space="preserve"> leading to </w:t>
      </w:r>
      <w:r w:rsidR="00E80D1A" w:rsidRPr="00D34377">
        <w:rPr>
          <w:rFonts w:ascii="Arial" w:hAnsi="Arial" w:cs="Arial"/>
        </w:rPr>
        <w:t>reduced work load</w:t>
      </w:r>
      <w:r w:rsidR="00F822AB" w:rsidRPr="00D34377">
        <w:rPr>
          <w:rFonts w:ascii="Arial" w:hAnsi="Arial" w:cs="Arial"/>
        </w:rPr>
        <w:t xml:space="preserve"> </w:t>
      </w:r>
      <w:r w:rsidR="00D64BAF" w:rsidRPr="00D34377">
        <w:rPr>
          <w:rFonts w:ascii="Arial" w:hAnsi="Arial" w:cs="Arial"/>
        </w:rPr>
        <w:t xml:space="preserve">and time saving </w:t>
      </w:r>
      <w:r w:rsidR="00F822AB" w:rsidRPr="00D34377">
        <w:rPr>
          <w:rFonts w:ascii="Arial" w:hAnsi="Arial" w:cs="Arial"/>
        </w:rPr>
        <w:t>for managers</w:t>
      </w:r>
      <w:r w:rsidR="001024C6" w:rsidRPr="00D34377">
        <w:rPr>
          <w:rFonts w:ascii="Arial" w:hAnsi="Arial" w:cs="Arial"/>
        </w:rPr>
        <w:t xml:space="preserve"> once all stock records </w:t>
      </w:r>
      <w:r w:rsidR="00A04717" w:rsidRPr="00D34377">
        <w:rPr>
          <w:rFonts w:ascii="Arial" w:hAnsi="Arial" w:cs="Arial"/>
        </w:rPr>
        <w:t xml:space="preserve">are </w:t>
      </w:r>
      <w:r w:rsidR="0098069E" w:rsidRPr="00D34377">
        <w:rPr>
          <w:rFonts w:ascii="Arial" w:hAnsi="Arial" w:cs="Arial"/>
        </w:rPr>
        <w:t>available at the click of a button</w:t>
      </w:r>
      <w:r w:rsidR="00A9161A" w:rsidRPr="00D34377">
        <w:rPr>
          <w:rFonts w:ascii="Arial" w:hAnsi="Arial" w:cs="Arial"/>
        </w:rPr>
        <w:t>;</w:t>
      </w:r>
    </w:p>
    <w:p w14:paraId="35F86130" w14:textId="2B8DD417" w:rsidR="00807BF4" w:rsidRPr="00D34377" w:rsidRDefault="00A31CEF"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t xml:space="preserve">manual </w:t>
      </w:r>
      <w:r w:rsidR="007C4C76" w:rsidRPr="00D34377">
        <w:rPr>
          <w:rFonts w:ascii="Arial" w:hAnsi="Arial" w:cs="Arial"/>
        </w:rPr>
        <w:t>form filling</w:t>
      </w:r>
      <w:r w:rsidR="003F232C" w:rsidRPr="00D34377">
        <w:rPr>
          <w:rFonts w:ascii="Arial" w:hAnsi="Arial" w:cs="Arial"/>
        </w:rPr>
        <w:t xml:space="preserve"> is</w:t>
      </w:r>
      <w:r w:rsidRPr="00D34377">
        <w:rPr>
          <w:rFonts w:ascii="Arial" w:hAnsi="Arial" w:cs="Arial"/>
        </w:rPr>
        <w:t xml:space="preserve"> discarded, reducing </w:t>
      </w:r>
      <w:r w:rsidR="003F232C" w:rsidRPr="00D34377">
        <w:rPr>
          <w:rFonts w:ascii="Arial" w:hAnsi="Arial" w:cs="Arial"/>
        </w:rPr>
        <w:t>human error</w:t>
      </w:r>
      <w:r w:rsidR="00E26DED" w:rsidRPr="00D34377">
        <w:rPr>
          <w:rFonts w:ascii="Arial" w:hAnsi="Arial" w:cs="Arial"/>
        </w:rPr>
        <w:t>;</w:t>
      </w:r>
      <w:r w:rsidR="00BB6B09" w:rsidRPr="00D34377">
        <w:rPr>
          <w:rFonts w:ascii="Arial" w:hAnsi="Arial" w:cs="Arial"/>
        </w:rPr>
        <w:t xml:space="preserve"> </w:t>
      </w:r>
    </w:p>
    <w:p w14:paraId="0A99D259" w14:textId="56725576" w:rsidR="00807BF4" w:rsidRPr="00D34377" w:rsidRDefault="002931AA"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t>reduction of shortages</w:t>
      </w:r>
      <w:r w:rsidR="00E26DED" w:rsidRPr="00D34377">
        <w:rPr>
          <w:rFonts w:ascii="Arial" w:hAnsi="Arial" w:cs="Arial"/>
        </w:rPr>
        <w:t>;</w:t>
      </w:r>
    </w:p>
    <w:p w14:paraId="6E3BFE51" w14:textId="14B54EB9" w:rsidR="00CB7BD8" w:rsidRPr="00D34377" w:rsidRDefault="008B4B84" w:rsidP="00B45BE4">
      <w:pPr>
        <w:pStyle w:val="NormalWeb"/>
        <w:numPr>
          <w:ilvl w:val="0"/>
          <w:numId w:val="2"/>
        </w:numPr>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t>better purchases.</w:t>
      </w:r>
    </w:p>
    <w:p w14:paraId="178FED58" w14:textId="6D6AD228" w:rsidR="00C96F5E" w:rsidRPr="00D34377" w:rsidRDefault="00705F14" w:rsidP="00A9161A">
      <w:pPr>
        <w:pStyle w:val="NormalWeb"/>
        <w:shd w:val="clear" w:color="auto" w:fill="FFFFFF"/>
        <w:spacing w:before="0" w:beforeAutospacing="0" w:after="0" w:afterAutospacing="0" w:line="360" w:lineRule="auto"/>
        <w:jc w:val="both"/>
        <w:textAlignment w:val="baseline"/>
        <w:rPr>
          <w:rFonts w:ascii="Arial" w:hAnsi="Arial" w:cs="Arial"/>
        </w:rPr>
      </w:pPr>
      <w:r w:rsidRPr="00D34377">
        <w:rPr>
          <w:rFonts w:ascii="Arial" w:hAnsi="Arial" w:cs="Arial"/>
        </w:rPr>
        <w:lastRenderedPageBreak/>
        <w:t>The</w:t>
      </w:r>
      <w:r w:rsidR="003468C7" w:rsidRPr="00D34377">
        <w:rPr>
          <w:rFonts w:ascii="Arial" w:hAnsi="Arial" w:cs="Arial"/>
        </w:rPr>
        <w:t xml:space="preserve"> options available on the market are not </w:t>
      </w:r>
      <w:r w:rsidR="007E1F5D" w:rsidRPr="00D34377">
        <w:rPr>
          <w:rFonts w:ascii="Arial" w:hAnsi="Arial" w:cs="Arial"/>
        </w:rPr>
        <w:t>affordable, overcomplicated</w:t>
      </w:r>
      <w:r w:rsidR="0033187E" w:rsidRPr="00D34377">
        <w:rPr>
          <w:rFonts w:ascii="Arial" w:hAnsi="Arial" w:cs="Arial"/>
        </w:rPr>
        <w:t xml:space="preserve"> and mostly directed to restaurant</w:t>
      </w:r>
      <w:r w:rsidR="00224DED" w:rsidRPr="00D34377">
        <w:rPr>
          <w:rFonts w:ascii="Arial" w:hAnsi="Arial" w:cs="Arial"/>
        </w:rPr>
        <w:t>.</w:t>
      </w:r>
      <w:r w:rsidR="00B53916" w:rsidRPr="00D34377">
        <w:rPr>
          <w:rFonts w:ascii="Arial" w:hAnsi="Arial" w:cs="Arial"/>
        </w:rPr>
        <w:t xml:space="preserve"> The idea was to develop something free, pub-oriented to meet all </w:t>
      </w:r>
      <w:r w:rsidR="004B245C" w:rsidRPr="00D34377">
        <w:rPr>
          <w:rFonts w:ascii="Arial" w:hAnsi="Arial" w:cs="Arial"/>
        </w:rPr>
        <w:t>needs from pubs.</w:t>
      </w:r>
    </w:p>
    <w:p w14:paraId="5E92BF67" w14:textId="77777777" w:rsidR="00D3120E" w:rsidRPr="00D34377" w:rsidRDefault="00F077BB" w:rsidP="00A9161A">
      <w:pPr>
        <w:pStyle w:val="Heading2"/>
        <w:rPr>
          <w:sz w:val="24"/>
          <w:szCs w:val="24"/>
          <w:lang w:val="en-IE"/>
        </w:rPr>
      </w:pPr>
      <w:r w:rsidRPr="00D34377">
        <w:rPr>
          <w:sz w:val="24"/>
          <w:szCs w:val="24"/>
          <w:lang w:val="en-IE"/>
        </w:rPr>
        <w:t>Aims</w:t>
      </w:r>
      <w:bookmarkEnd w:id="2"/>
    </w:p>
    <w:p w14:paraId="746D3869" w14:textId="3F57873D" w:rsidR="00214135" w:rsidRPr="00D34377" w:rsidRDefault="00BF6636" w:rsidP="00A9161A">
      <w:pPr>
        <w:rPr>
          <w:rFonts w:cs="Arial"/>
          <w:lang w:val="en-IE"/>
        </w:rPr>
      </w:pPr>
      <w:r w:rsidRPr="00D34377">
        <w:rPr>
          <w:rFonts w:cs="Arial"/>
          <w:lang w:val="en-IE"/>
        </w:rPr>
        <w:t>Application objectives:</w:t>
      </w:r>
    </w:p>
    <w:p w14:paraId="1BEC04E1" w14:textId="056E7175" w:rsidR="00BF6636" w:rsidRPr="00D34377" w:rsidRDefault="00C65C16" w:rsidP="00B45BE4">
      <w:pPr>
        <w:pStyle w:val="ListParagraph"/>
        <w:numPr>
          <w:ilvl w:val="0"/>
          <w:numId w:val="3"/>
        </w:numPr>
        <w:rPr>
          <w:rFonts w:cs="Arial"/>
          <w:lang w:val="en-IE"/>
        </w:rPr>
      </w:pPr>
      <w:r w:rsidRPr="00D34377">
        <w:rPr>
          <w:rFonts w:cs="Arial"/>
          <w:lang w:val="en-IE"/>
        </w:rPr>
        <w:t>Allow</w:t>
      </w:r>
      <w:r w:rsidR="008567BA" w:rsidRPr="00D34377">
        <w:rPr>
          <w:rFonts w:cs="Arial"/>
          <w:lang w:val="en-IE"/>
        </w:rPr>
        <w:t xml:space="preserve"> users to add, edit and delete suppliers, products records</w:t>
      </w:r>
      <w:r w:rsidR="009A7F30" w:rsidRPr="00D34377">
        <w:rPr>
          <w:rFonts w:cs="Arial"/>
          <w:lang w:val="en-IE"/>
        </w:rPr>
        <w:t>;</w:t>
      </w:r>
    </w:p>
    <w:p w14:paraId="41E78439" w14:textId="1C9F0ED8" w:rsidR="008567BA" w:rsidRPr="00D34377" w:rsidRDefault="00D9492E" w:rsidP="00B45BE4">
      <w:pPr>
        <w:pStyle w:val="ListParagraph"/>
        <w:numPr>
          <w:ilvl w:val="0"/>
          <w:numId w:val="3"/>
        </w:numPr>
        <w:rPr>
          <w:rFonts w:cs="Arial"/>
          <w:lang w:val="en-IE"/>
        </w:rPr>
      </w:pPr>
      <w:r w:rsidRPr="00D34377">
        <w:rPr>
          <w:rFonts w:cs="Arial"/>
          <w:lang w:val="en-IE"/>
        </w:rPr>
        <w:t>Create new user, change password</w:t>
      </w:r>
      <w:r w:rsidR="009A7F30" w:rsidRPr="00D34377">
        <w:rPr>
          <w:rFonts w:cs="Arial"/>
          <w:lang w:val="en-IE"/>
        </w:rPr>
        <w:t>;</w:t>
      </w:r>
    </w:p>
    <w:p w14:paraId="51E3BEF7" w14:textId="1D0946F8" w:rsidR="00F04286" w:rsidRPr="00D34377" w:rsidRDefault="00F04286" w:rsidP="00B45BE4">
      <w:pPr>
        <w:pStyle w:val="ListParagraph"/>
        <w:numPr>
          <w:ilvl w:val="0"/>
          <w:numId w:val="3"/>
        </w:numPr>
        <w:rPr>
          <w:rFonts w:cs="Arial"/>
          <w:lang w:val="en-IE"/>
        </w:rPr>
      </w:pPr>
      <w:r w:rsidRPr="00D34377">
        <w:rPr>
          <w:rFonts w:cs="Arial"/>
          <w:lang w:val="en-IE"/>
        </w:rPr>
        <w:t>Generate sales</w:t>
      </w:r>
      <w:r w:rsidR="00EF407B" w:rsidRPr="00D34377">
        <w:rPr>
          <w:rFonts w:cs="Arial"/>
          <w:lang w:val="en-IE"/>
        </w:rPr>
        <w:t xml:space="preserve"> and stock</w:t>
      </w:r>
      <w:r w:rsidRPr="00D34377">
        <w:rPr>
          <w:rFonts w:cs="Arial"/>
          <w:lang w:val="en-IE"/>
        </w:rPr>
        <w:t xml:space="preserve"> reports</w:t>
      </w:r>
      <w:r w:rsidR="009A7F30" w:rsidRPr="00D34377">
        <w:rPr>
          <w:rFonts w:cs="Arial"/>
          <w:lang w:val="en-IE"/>
        </w:rPr>
        <w:t>;</w:t>
      </w:r>
    </w:p>
    <w:p w14:paraId="00665800" w14:textId="07F44B0C" w:rsidR="006B5DEB" w:rsidRPr="00D34377" w:rsidRDefault="006B5DEB" w:rsidP="00B45BE4">
      <w:pPr>
        <w:pStyle w:val="ListParagraph"/>
        <w:numPr>
          <w:ilvl w:val="0"/>
          <w:numId w:val="3"/>
        </w:numPr>
        <w:rPr>
          <w:rFonts w:cs="Arial"/>
          <w:lang w:val="en-IE"/>
        </w:rPr>
      </w:pPr>
      <w:r w:rsidRPr="00D34377">
        <w:rPr>
          <w:rFonts w:cs="Arial"/>
          <w:lang w:val="en-IE"/>
        </w:rPr>
        <w:t>Record sales in real time</w:t>
      </w:r>
      <w:r w:rsidR="009A7F30" w:rsidRPr="00D34377">
        <w:rPr>
          <w:rFonts w:cs="Arial"/>
          <w:lang w:val="en-IE"/>
        </w:rPr>
        <w:t>;</w:t>
      </w:r>
    </w:p>
    <w:p w14:paraId="17B70D72" w14:textId="41EFD29E" w:rsidR="006B5DEB" w:rsidRPr="00D34377" w:rsidRDefault="006B5DEB" w:rsidP="00B45BE4">
      <w:pPr>
        <w:pStyle w:val="ListParagraph"/>
        <w:numPr>
          <w:ilvl w:val="0"/>
          <w:numId w:val="3"/>
        </w:numPr>
        <w:rPr>
          <w:rFonts w:cs="Arial"/>
          <w:lang w:val="en-IE"/>
        </w:rPr>
      </w:pPr>
      <w:r w:rsidRPr="00D34377">
        <w:rPr>
          <w:rFonts w:cs="Arial"/>
          <w:lang w:val="en-IE"/>
        </w:rPr>
        <w:t>Print receipt to customers</w:t>
      </w:r>
      <w:r w:rsidR="009A7F30" w:rsidRPr="00D34377">
        <w:rPr>
          <w:rFonts w:cs="Arial"/>
          <w:lang w:val="en-IE"/>
        </w:rPr>
        <w:t>;</w:t>
      </w:r>
    </w:p>
    <w:p w14:paraId="525B94EA" w14:textId="286FC746" w:rsidR="006B5DEB" w:rsidRPr="00D34377" w:rsidRDefault="00F74C14" w:rsidP="00B45BE4">
      <w:pPr>
        <w:pStyle w:val="ListParagraph"/>
        <w:numPr>
          <w:ilvl w:val="0"/>
          <w:numId w:val="3"/>
        </w:numPr>
        <w:rPr>
          <w:rFonts w:cs="Arial"/>
          <w:lang w:val="en-IE"/>
        </w:rPr>
      </w:pPr>
      <w:r w:rsidRPr="00D34377">
        <w:rPr>
          <w:rFonts w:cs="Arial"/>
          <w:lang w:val="en-IE"/>
        </w:rPr>
        <w:t>Store data in an online database in real time</w:t>
      </w:r>
      <w:r w:rsidR="009A7F30" w:rsidRPr="00D34377">
        <w:rPr>
          <w:rFonts w:cs="Arial"/>
          <w:lang w:val="en-IE"/>
        </w:rPr>
        <w:t>;</w:t>
      </w:r>
    </w:p>
    <w:p w14:paraId="3BC60BFF" w14:textId="633C9408" w:rsidR="00C23633" w:rsidRPr="00D34377" w:rsidRDefault="00C23633" w:rsidP="00B45BE4">
      <w:pPr>
        <w:pStyle w:val="ListParagraph"/>
        <w:numPr>
          <w:ilvl w:val="0"/>
          <w:numId w:val="3"/>
        </w:numPr>
        <w:rPr>
          <w:rFonts w:cs="Arial"/>
          <w:lang w:val="en-IE"/>
        </w:rPr>
      </w:pPr>
      <w:r w:rsidRPr="00D34377">
        <w:rPr>
          <w:rFonts w:cs="Arial"/>
          <w:lang w:val="en-IE"/>
        </w:rPr>
        <w:t xml:space="preserve">Record </w:t>
      </w:r>
      <w:r w:rsidR="00B115BF" w:rsidRPr="00D34377">
        <w:rPr>
          <w:rFonts w:cs="Arial"/>
          <w:lang w:val="en-IE"/>
        </w:rPr>
        <w:t>goods receipt, waste and returned products.</w:t>
      </w:r>
    </w:p>
    <w:p w14:paraId="2607DB50" w14:textId="1EA8DFC5" w:rsidR="009A7F30" w:rsidRPr="00D34377" w:rsidRDefault="00246FE3" w:rsidP="009A7F30">
      <w:pPr>
        <w:rPr>
          <w:rFonts w:cs="Arial"/>
          <w:lang w:val="en-IE"/>
        </w:rPr>
      </w:pPr>
      <w:r w:rsidRPr="00D34377">
        <w:rPr>
          <w:rFonts w:cs="Arial"/>
          <w:lang w:val="en-IE"/>
        </w:rPr>
        <w:t xml:space="preserve">The objective of </w:t>
      </w:r>
      <w:r w:rsidR="00F6452B" w:rsidRPr="00D34377">
        <w:rPr>
          <w:rFonts w:cs="Arial"/>
          <w:lang w:val="en-IE"/>
        </w:rPr>
        <w:t xml:space="preserve">this project is to deliver </w:t>
      </w:r>
      <w:r w:rsidR="007E015A" w:rsidRPr="00D34377">
        <w:rPr>
          <w:rFonts w:cs="Arial"/>
          <w:lang w:val="en-IE"/>
        </w:rPr>
        <w:t xml:space="preserve">a </w:t>
      </w:r>
      <w:r w:rsidR="00D869D8" w:rsidRPr="00D34377">
        <w:rPr>
          <w:rFonts w:cs="Arial"/>
          <w:lang w:val="en-IE"/>
        </w:rPr>
        <w:t xml:space="preserve">point of sales and stock management </w:t>
      </w:r>
      <w:r w:rsidR="00F44CD9" w:rsidRPr="00D34377">
        <w:rPr>
          <w:rFonts w:cs="Arial"/>
          <w:lang w:val="en-IE"/>
        </w:rPr>
        <w:t xml:space="preserve">together </w:t>
      </w:r>
      <w:r w:rsidR="00720077" w:rsidRPr="00D34377">
        <w:rPr>
          <w:rFonts w:cs="Arial"/>
          <w:lang w:val="en-IE"/>
        </w:rPr>
        <w:t>in one application,</w:t>
      </w:r>
      <w:r w:rsidR="00AB588C" w:rsidRPr="00D34377">
        <w:rPr>
          <w:rFonts w:cs="Arial"/>
          <w:lang w:val="en-IE"/>
        </w:rPr>
        <w:t xml:space="preserve"> accessible to small pubs</w:t>
      </w:r>
      <w:r w:rsidR="007663A5" w:rsidRPr="00D34377">
        <w:rPr>
          <w:rFonts w:cs="Arial"/>
          <w:lang w:val="en-IE"/>
        </w:rPr>
        <w:t>,</w:t>
      </w:r>
      <w:r w:rsidR="00720077" w:rsidRPr="00D34377">
        <w:rPr>
          <w:rFonts w:cs="Arial"/>
          <w:lang w:val="en-IE"/>
        </w:rPr>
        <w:t xml:space="preserve"> </w:t>
      </w:r>
      <w:r w:rsidR="00F44CD9" w:rsidRPr="00D34377">
        <w:rPr>
          <w:rFonts w:cs="Arial"/>
          <w:lang w:val="en-IE"/>
        </w:rPr>
        <w:t xml:space="preserve">also a </w:t>
      </w:r>
      <w:r w:rsidR="007E015A" w:rsidRPr="00D34377">
        <w:rPr>
          <w:rFonts w:cs="Arial"/>
          <w:lang w:val="en-IE"/>
        </w:rPr>
        <w:t xml:space="preserve">user friendly program </w:t>
      </w:r>
      <w:r w:rsidR="001F2468" w:rsidRPr="00D34377">
        <w:rPr>
          <w:rFonts w:cs="Arial"/>
          <w:lang w:val="en-IE"/>
        </w:rPr>
        <w:t xml:space="preserve">considering pubs </w:t>
      </w:r>
      <w:r w:rsidR="00852377" w:rsidRPr="00D34377">
        <w:rPr>
          <w:rFonts w:cs="Arial"/>
          <w:lang w:val="en-IE"/>
        </w:rPr>
        <w:t xml:space="preserve">usually have a big rotation of staff, it is important to have an application </w:t>
      </w:r>
      <w:r w:rsidR="00683D46" w:rsidRPr="00D34377">
        <w:rPr>
          <w:rFonts w:cs="Arial"/>
          <w:lang w:val="en-IE"/>
        </w:rPr>
        <w:t>that can be easily and fast learned.</w:t>
      </w:r>
    </w:p>
    <w:p w14:paraId="5E92BF69" w14:textId="77777777" w:rsidR="00F077BB" w:rsidRPr="00D34377" w:rsidRDefault="00F077BB" w:rsidP="00A9161A">
      <w:pPr>
        <w:pStyle w:val="Heading2"/>
        <w:rPr>
          <w:sz w:val="24"/>
          <w:szCs w:val="24"/>
          <w:lang w:val="en-IE"/>
        </w:rPr>
      </w:pPr>
      <w:bookmarkStart w:id="3" w:name="_Toc351559319"/>
      <w:r w:rsidRPr="00D34377">
        <w:rPr>
          <w:sz w:val="24"/>
          <w:szCs w:val="24"/>
          <w:lang w:val="en-IE"/>
        </w:rPr>
        <w:t>Technologies</w:t>
      </w:r>
      <w:bookmarkEnd w:id="3"/>
    </w:p>
    <w:p w14:paraId="62C1CBD1" w14:textId="1AC5BDB9" w:rsidR="0093223D" w:rsidRPr="00D34377" w:rsidRDefault="00C31D6B" w:rsidP="00A9161A">
      <w:pPr>
        <w:rPr>
          <w:rFonts w:cs="Arial"/>
          <w:lang w:val="en-IE"/>
        </w:rPr>
      </w:pPr>
      <w:r w:rsidRPr="00D34377">
        <w:rPr>
          <w:rFonts w:cs="Arial"/>
          <w:lang w:val="en-IE"/>
        </w:rPr>
        <w:t xml:space="preserve">The </w:t>
      </w:r>
      <w:r w:rsidR="00B223F6" w:rsidRPr="00D34377">
        <w:rPr>
          <w:rFonts w:cs="Arial"/>
          <w:lang w:val="en-IE"/>
        </w:rPr>
        <w:t>technolog</w:t>
      </w:r>
      <w:r w:rsidR="00E52403" w:rsidRPr="00D34377">
        <w:rPr>
          <w:rFonts w:cs="Arial"/>
          <w:lang w:val="en-IE"/>
        </w:rPr>
        <w:t>ies</w:t>
      </w:r>
      <w:r w:rsidRPr="00D34377">
        <w:rPr>
          <w:rFonts w:cs="Arial"/>
          <w:lang w:val="en-IE"/>
        </w:rPr>
        <w:t xml:space="preserve"> </w:t>
      </w:r>
      <w:r w:rsidR="002B0BA3" w:rsidRPr="00D34377">
        <w:rPr>
          <w:rFonts w:cs="Arial"/>
          <w:lang w:val="en-IE"/>
        </w:rPr>
        <w:t>chosen to develop</w:t>
      </w:r>
      <w:r w:rsidR="00E52403" w:rsidRPr="00D34377">
        <w:rPr>
          <w:rFonts w:cs="Arial"/>
          <w:lang w:val="en-IE"/>
        </w:rPr>
        <w:t xml:space="preserve"> this projects were determined regarding my previous experience in college.</w:t>
      </w:r>
      <w:r w:rsidR="00140C64" w:rsidRPr="00D34377">
        <w:rPr>
          <w:rFonts w:cs="Arial"/>
          <w:lang w:val="en-IE"/>
        </w:rPr>
        <w:t xml:space="preserve"> </w:t>
      </w:r>
      <w:r w:rsidR="00FC1C42" w:rsidRPr="00D34377">
        <w:rPr>
          <w:rFonts w:cs="Arial"/>
          <w:lang w:val="en-IE"/>
        </w:rPr>
        <w:t>T</w:t>
      </w:r>
      <w:r w:rsidR="00186780" w:rsidRPr="00D34377">
        <w:rPr>
          <w:rFonts w:cs="Arial"/>
          <w:lang w:val="en-IE"/>
        </w:rPr>
        <w:t>he back</w:t>
      </w:r>
      <w:r w:rsidR="00E84529" w:rsidRPr="00D34377">
        <w:rPr>
          <w:rFonts w:cs="Arial"/>
          <w:lang w:val="en-IE"/>
        </w:rPr>
        <w:t xml:space="preserve"> </w:t>
      </w:r>
      <w:r w:rsidR="00186780" w:rsidRPr="00D34377">
        <w:rPr>
          <w:rFonts w:cs="Arial"/>
          <w:lang w:val="en-IE"/>
        </w:rPr>
        <w:t>end</w:t>
      </w:r>
      <w:r w:rsidR="00140C64" w:rsidRPr="00D34377">
        <w:rPr>
          <w:rFonts w:cs="Arial"/>
          <w:lang w:val="en-IE"/>
        </w:rPr>
        <w:t xml:space="preserve">, to </w:t>
      </w:r>
      <w:r w:rsidR="00C0259F" w:rsidRPr="00D34377">
        <w:rPr>
          <w:rFonts w:cs="Arial"/>
          <w:lang w:val="en-IE"/>
        </w:rPr>
        <w:t xml:space="preserve">store all </w:t>
      </w:r>
      <w:r w:rsidR="007E4F4B" w:rsidRPr="00D34377">
        <w:rPr>
          <w:rFonts w:cs="Arial"/>
          <w:lang w:val="en-IE"/>
        </w:rPr>
        <w:t>data on</w:t>
      </w:r>
      <w:r w:rsidR="00186780" w:rsidRPr="00D34377">
        <w:rPr>
          <w:rFonts w:cs="Arial"/>
          <w:lang w:val="en-IE"/>
        </w:rPr>
        <w:t xml:space="preserve"> </w:t>
      </w:r>
      <w:r w:rsidR="002B0BA3" w:rsidRPr="00D34377">
        <w:rPr>
          <w:rFonts w:cs="Arial"/>
          <w:lang w:val="en-IE"/>
        </w:rPr>
        <w:t xml:space="preserve">this </w:t>
      </w:r>
      <w:r w:rsidR="00140C64" w:rsidRPr="00D34377">
        <w:rPr>
          <w:rFonts w:cs="Arial"/>
          <w:lang w:val="en-IE"/>
        </w:rPr>
        <w:t xml:space="preserve">application </w:t>
      </w:r>
      <w:r w:rsidR="00FC1C42" w:rsidRPr="00D34377">
        <w:rPr>
          <w:rFonts w:cs="Arial"/>
          <w:lang w:val="en-IE"/>
        </w:rPr>
        <w:t xml:space="preserve">is </w:t>
      </w:r>
      <w:r w:rsidR="00E14493" w:rsidRPr="00D34377">
        <w:rPr>
          <w:rFonts w:cs="Arial"/>
          <w:lang w:val="en-IE"/>
        </w:rPr>
        <w:t>MySQL</w:t>
      </w:r>
      <w:r w:rsidR="00E85B97" w:rsidRPr="00D34377">
        <w:rPr>
          <w:rFonts w:cs="Arial"/>
          <w:lang w:val="en-IE"/>
        </w:rPr>
        <w:t xml:space="preserve"> </w:t>
      </w:r>
      <w:r w:rsidR="00981ACD" w:rsidRPr="00D34377">
        <w:rPr>
          <w:rFonts w:cs="Arial"/>
          <w:lang w:val="en-IE"/>
        </w:rPr>
        <w:t>and PHP</w:t>
      </w:r>
      <w:r w:rsidR="0054277C" w:rsidRPr="00D34377">
        <w:rPr>
          <w:rFonts w:cs="Arial"/>
          <w:lang w:val="en-IE"/>
        </w:rPr>
        <w:t xml:space="preserve"> localhost</w:t>
      </w:r>
      <w:r w:rsidR="007E6823" w:rsidRPr="00D34377">
        <w:rPr>
          <w:rFonts w:cs="Arial"/>
          <w:lang w:val="en-IE"/>
        </w:rPr>
        <w:t xml:space="preserve">, to </w:t>
      </w:r>
      <w:r w:rsidR="00EC584A" w:rsidRPr="00D34377">
        <w:rPr>
          <w:rFonts w:cs="Arial"/>
          <w:lang w:val="en-IE"/>
        </w:rPr>
        <w:t xml:space="preserve">the front end </w:t>
      </w:r>
      <w:r w:rsidR="00EC7867" w:rsidRPr="00D34377">
        <w:rPr>
          <w:rFonts w:cs="Arial"/>
          <w:lang w:val="en-IE"/>
        </w:rPr>
        <w:t xml:space="preserve">I chose </w:t>
      </w:r>
      <w:r w:rsidR="006724B7" w:rsidRPr="00D34377">
        <w:rPr>
          <w:rFonts w:cs="Arial"/>
          <w:lang w:val="en-IE"/>
        </w:rPr>
        <w:t>Java</w:t>
      </w:r>
      <w:r w:rsidR="001C30C6" w:rsidRPr="00D34377">
        <w:rPr>
          <w:rFonts w:cs="Arial"/>
          <w:lang w:val="en-IE"/>
        </w:rPr>
        <w:t xml:space="preserve"> </w:t>
      </w:r>
      <w:r w:rsidR="0010339C" w:rsidRPr="00D34377">
        <w:rPr>
          <w:rFonts w:cs="Arial"/>
          <w:lang w:val="en-IE"/>
        </w:rPr>
        <w:t>and</w:t>
      </w:r>
      <w:r w:rsidR="001C30C6" w:rsidRPr="00D34377">
        <w:rPr>
          <w:rFonts w:cs="Arial"/>
          <w:lang w:val="en-IE"/>
        </w:rPr>
        <w:t xml:space="preserve"> Netbeans</w:t>
      </w:r>
      <w:r w:rsidR="00BC1DDF" w:rsidRPr="00D34377">
        <w:rPr>
          <w:rFonts w:cs="Arial"/>
          <w:lang w:val="en-IE"/>
        </w:rPr>
        <w:t xml:space="preserve"> 12.3 IDE</w:t>
      </w:r>
      <w:r w:rsidR="006E1507" w:rsidRPr="00D34377">
        <w:rPr>
          <w:rFonts w:cs="Arial"/>
          <w:lang w:val="en-IE"/>
        </w:rPr>
        <w:t xml:space="preserve">, libraries: </w:t>
      </w:r>
    </w:p>
    <w:p w14:paraId="1C683E51" w14:textId="05054E0C" w:rsidR="0093223D" w:rsidRPr="00D34377" w:rsidRDefault="00BD4B8E" w:rsidP="00B45BE4">
      <w:pPr>
        <w:pStyle w:val="ListParagraph"/>
        <w:numPr>
          <w:ilvl w:val="0"/>
          <w:numId w:val="4"/>
        </w:numPr>
        <w:rPr>
          <w:rFonts w:cs="Arial"/>
          <w:lang w:val="en-IE"/>
        </w:rPr>
      </w:pPr>
      <w:r w:rsidRPr="00D34377">
        <w:rPr>
          <w:rFonts w:cs="Arial"/>
          <w:lang w:val="en-IE"/>
        </w:rPr>
        <w:t>JDK11</w:t>
      </w:r>
      <w:r w:rsidR="0011234F" w:rsidRPr="00D34377">
        <w:rPr>
          <w:rFonts w:cs="Arial"/>
          <w:lang w:val="en-IE"/>
        </w:rPr>
        <w:t xml:space="preserve"> -java version</w:t>
      </w:r>
      <w:r w:rsidR="0093223D" w:rsidRPr="00D34377">
        <w:rPr>
          <w:rFonts w:cs="Arial"/>
          <w:lang w:val="en-IE"/>
        </w:rPr>
        <w:t>;</w:t>
      </w:r>
      <w:r w:rsidRPr="00D34377">
        <w:rPr>
          <w:rFonts w:cs="Arial"/>
          <w:lang w:val="en-IE"/>
        </w:rPr>
        <w:t xml:space="preserve"> </w:t>
      </w:r>
    </w:p>
    <w:p w14:paraId="2810C1AB" w14:textId="7F039DE2" w:rsidR="0093223D" w:rsidRPr="00D34377" w:rsidRDefault="006E1507" w:rsidP="00B45BE4">
      <w:pPr>
        <w:pStyle w:val="ListParagraph"/>
        <w:numPr>
          <w:ilvl w:val="0"/>
          <w:numId w:val="4"/>
        </w:numPr>
        <w:rPr>
          <w:rFonts w:cs="Arial"/>
          <w:lang w:val="en-IE"/>
        </w:rPr>
      </w:pPr>
      <w:r w:rsidRPr="00D34377">
        <w:rPr>
          <w:rFonts w:cs="Arial"/>
          <w:lang w:val="en-IE"/>
        </w:rPr>
        <w:t>JCalendar</w:t>
      </w:r>
      <w:r w:rsidR="009960E4" w:rsidRPr="00D34377">
        <w:rPr>
          <w:rFonts w:cs="Arial"/>
          <w:lang w:val="en-IE"/>
        </w:rPr>
        <w:t xml:space="preserve"> 1.3.2</w:t>
      </w:r>
      <w:r w:rsidR="0011234F" w:rsidRPr="00D34377">
        <w:rPr>
          <w:rFonts w:cs="Arial"/>
          <w:lang w:val="en-IE"/>
        </w:rPr>
        <w:t xml:space="preserve"> </w:t>
      </w:r>
      <w:r w:rsidR="00D62D6E" w:rsidRPr="00D34377">
        <w:rPr>
          <w:rFonts w:cs="Arial"/>
          <w:lang w:val="en-IE"/>
        </w:rPr>
        <w:t>–</w:t>
      </w:r>
      <w:r w:rsidR="0011234F" w:rsidRPr="00D34377">
        <w:rPr>
          <w:rFonts w:cs="Arial"/>
          <w:lang w:val="en-IE"/>
        </w:rPr>
        <w:t xml:space="preserve"> </w:t>
      </w:r>
      <w:r w:rsidR="00D62D6E" w:rsidRPr="00D34377">
        <w:rPr>
          <w:rFonts w:cs="Arial"/>
          <w:lang w:val="en-IE"/>
        </w:rPr>
        <w:t>calendar fatures</w:t>
      </w:r>
      <w:r w:rsidR="0093223D" w:rsidRPr="00D34377">
        <w:rPr>
          <w:rFonts w:cs="Arial"/>
          <w:lang w:val="en-IE"/>
        </w:rPr>
        <w:t>;</w:t>
      </w:r>
      <w:r w:rsidR="0089721C" w:rsidRPr="00D34377">
        <w:rPr>
          <w:rFonts w:cs="Arial"/>
          <w:lang w:val="en-IE"/>
        </w:rPr>
        <w:t xml:space="preserve"> </w:t>
      </w:r>
    </w:p>
    <w:p w14:paraId="00FCCA96" w14:textId="1ABBBCEE" w:rsidR="0093223D" w:rsidRPr="00D34377" w:rsidRDefault="0089721C" w:rsidP="00B45BE4">
      <w:pPr>
        <w:pStyle w:val="ListParagraph"/>
        <w:numPr>
          <w:ilvl w:val="0"/>
          <w:numId w:val="4"/>
        </w:numPr>
        <w:rPr>
          <w:rFonts w:cs="Arial"/>
          <w:lang w:val="en-IE"/>
        </w:rPr>
      </w:pPr>
      <w:r w:rsidRPr="00D34377">
        <w:rPr>
          <w:rFonts w:cs="Arial"/>
          <w:lang w:val="en-IE"/>
        </w:rPr>
        <w:t>rs2xml</w:t>
      </w:r>
      <w:r w:rsidR="00115346" w:rsidRPr="00D34377">
        <w:rPr>
          <w:rFonts w:cs="Arial"/>
          <w:lang w:val="en-IE"/>
        </w:rPr>
        <w:t>- populate JTables</w:t>
      </w:r>
      <w:r w:rsidR="00701155" w:rsidRPr="00D34377">
        <w:rPr>
          <w:rFonts w:cs="Arial"/>
          <w:lang w:val="en-IE"/>
        </w:rPr>
        <w:t>;</w:t>
      </w:r>
      <w:r w:rsidR="005E2031" w:rsidRPr="00D34377">
        <w:rPr>
          <w:rFonts w:cs="Arial"/>
          <w:lang w:val="en-IE"/>
        </w:rPr>
        <w:t xml:space="preserve"> </w:t>
      </w:r>
    </w:p>
    <w:p w14:paraId="5E92BF6A" w14:textId="483FEA7F" w:rsidR="00011932" w:rsidRPr="00D34377" w:rsidRDefault="00B33DE8" w:rsidP="00B45BE4">
      <w:pPr>
        <w:pStyle w:val="ListParagraph"/>
        <w:numPr>
          <w:ilvl w:val="0"/>
          <w:numId w:val="4"/>
        </w:numPr>
        <w:rPr>
          <w:rFonts w:cs="Arial"/>
          <w:lang w:val="en-IE"/>
        </w:rPr>
      </w:pPr>
      <w:r w:rsidRPr="00D34377">
        <w:rPr>
          <w:rFonts w:cs="Arial"/>
          <w:lang w:val="en-IE"/>
        </w:rPr>
        <w:t>M</w:t>
      </w:r>
      <w:r w:rsidR="005E2031" w:rsidRPr="00D34377">
        <w:rPr>
          <w:rFonts w:cs="Arial"/>
          <w:lang w:val="en-IE"/>
        </w:rPr>
        <w:t>ySQL connector 8.0.25</w:t>
      </w:r>
      <w:r w:rsidR="00115346" w:rsidRPr="00D34377">
        <w:rPr>
          <w:rFonts w:cs="Arial"/>
          <w:lang w:val="en-IE"/>
        </w:rPr>
        <w:t xml:space="preserve"> – connect Java to database</w:t>
      </w:r>
      <w:r w:rsidR="00701155" w:rsidRPr="00D34377">
        <w:rPr>
          <w:rFonts w:cs="Arial"/>
          <w:lang w:val="en-IE"/>
        </w:rPr>
        <w:t>;</w:t>
      </w:r>
    </w:p>
    <w:p w14:paraId="45F96498" w14:textId="71F3DCEB" w:rsidR="003B4F30" w:rsidRPr="00D34377" w:rsidRDefault="00D14932" w:rsidP="00BC11CD">
      <w:pPr>
        <w:pStyle w:val="ListParagraph"/>
        <w:numPr>
          <w:ilvl w:val="0"/>
          <w:numId w:val="4"/>
        </w:numPr>
        <w:rPr>
          <w:rFonts w:cs="Arial"/>
          <w:lang w:val="en-IE"/>
        </w:rPr>
      </w:pPr>
      <w:r w:rsidRPr="00D34377">
        <w:rPr>
          <w:rFonts w:cs="Arial"/>
          <w:lang w:val="en-IE"/>
        </w:rPr>
        <w:t>POI 5.0.0</w:t>
      </w:r>
      <w:r w:rsidR="00E81197" w:rsidRPr="00D34377">
        <w:rPr>
          <w:rFonts w:cs="Arial"/>
          <w:lang w:val="en-IE"/>
        </w:rPr>
        <w:t xml:space="preserve"> read and write Microsoft Office files</w:t>
      </w:r>
      <w:r w:rsidRPr="00D34377">
        <w:rPr>
          <w:rFonts w:cs="Arial"/>
          <w:lang w:val="en-IE"/>
        </w:rPr>
        <w:t>;</w:t>
      </w:r>
    </w:p>
    <w:p w14:paraId="10326189" w14:textId="48530884" w:rsidR="004A52B2" w:rsidRPr="00D34377" w:rsidRDefault="004A52B2" w:rsidP="004A52B2">
      <w:pPr>
        <w:pStyle w:val="Heading2"/>
        <w:rPr>
          <w:sz w:val="24"/>
          <w:szCs w:val="24"/>
          <w:lang w:val="en-IE"/>
        </w:rPr>
      </w:pPr>
      <w:bookmarkStart w:id="4" w:name="_Toc78318052"/>
      <w:r w:rsidRPr="00D34377">
        <w:rPr>
          <w:sz w:val="24"/>
          <w:szCs w:val="24"/>
          <w:lang w:val="en-IE"/>
        </w:rPr>
        <w:lastRenderedPageBreak/>
        <w:t>Definitions, Acronyms and Abbreviations</w:t>
      </w:r>
      <w:bookmarkEnd w:id="4"/>
    </w:p>
    <w:p w14:paraId="76ECC2DE" w14:textId="1D4AC1E9" w:rsidR="00494E0F" w:rsidRPr="00D34377" w:rsidRDefault="00294B7D" w:rsidP="00B33DE8">
      <w:pPr>
        <w:pStyle w:val="ListParagraph"/>
        <w:numPr>
          <w:ilvl w:val="0"/>
          <w:numId w:val="26"/>
        </w:numPr>
        <w:rPr>
          <w:rFonts w:cs="Arial"/>
          <w:lang w:val="en-IE"/>
        </w:rPr>
      </w:pPr>
      <w:r w:rsidRPr="00D34377">
        <w:rPr>
          <w:rFonts w:cs="Arial"/>
          <w:lang w:val="en-IE"/>
        </w:rPr>
        <w:t>POS (point of sale)</w:t>
      </w:r>
      <w:r w:rsidR="006A6C8C" w:rsidRPr="00D34377">
        <w:rPr>
          <w:rFonts w:cs="Arial"/>
          <w:lang w:val="en-IE"/>
        </w:rPr>
        <w:t>:</w:t>
      </w:r>
      <w:r w:rsidR="00494E0F" w:rsidRPr="00D34377">
        <w:rPr>
          <w:rFonts w:cs="Arial"/>
          <w:lang w:val="en-IE"/>
        </w:rPr>
        <w:t xml:space="preserve"> </w:t>
      </w:r>
      <w:r w:rsidR="00AC60BC" w:rsidRPr="00D34377">
        <w:rPr>
          <w:rFonts w:cs="Arial"/>
          <w:lang w:val="en-IE"/>
        </w:rPr>
        <w:t xml:space="preserve">area in the system </w:t>
      </w:r>
      <w:r w:rsidR="00494E0F" w:rsidRPr="00D34377">
        <w:rPr>
          <w:rFonts w:cs="Arial"/>
          <w:lang w:val="en-IE"/>
        </w:rPr>
        <w:t>where all</w:t>
      </w:r>
      <w:r w:rsidR="00AC60BC" w:rsidRPr="00D34377">
        <w:rPr>
          <w:rFonts w:cs="Arial"/>
          <w:lang w:val="en-IE"/>
        </w:rPr>
        <w:t xml:space="preserve"> sales are registered</w:t>
      </w:r>
      <w:r w:rsidR="00913B42" w:rsidRPr="00D34377">
        <w:rPr>
          <w:rFonts w:cs="Arial"/>
          <w:lang w:val="en-IE"/>
        </w:rPr>
        <w:t xml:space="preserve"> containing items, quantity, amount to pay</w:t>
      </w:r>
      <w:r w:rsidR="000B5B78" w:rsidRPr="00D34377">
        <w:rPr>
          <w:rFonts w:cs="Arial"/>
          <w:lang w:val="en-IE"/>
        </w:rPr>
        <w:t>;</w:t>
      </w:r>
    </w:p>
    <w:p w14:paraId="3676BA8F" w14:textId="2B610070" w:rsidR="00356D51" w:rsidRPr="00D34377" w:rsidRDefault="00356D51" w:rsidP="00B33DE8">
      <w:pPr>
        <w:pStyle w:val="ListParagraph"/>
        <w:numPr>
          <w:ilvl w:val="0"/>
          <w:numId w:val="26"/>
        </w:numPr>
        <w:rPr>
          <w:rFonts w:cs="Arial"/>
          <w:lang w:val="en-IE"/>
        </w:rPr>
      </w:pPr>
      <w:r w:rsidRPr="00D34377">
        <w:rPr>
          <w:rFonts w:cs="Arial"/>
          <w:lang w:val="en-IE"/>
        </w:rPr>
        <w:t xml:space="preserve">Java libraries: </w:t>
      </w:r>
      <w:r w:rsidR="007F238A" w:rsidRPr="00D34377">
        <w:rPr>
          <w:rFonts w:cs="Arial"/>
          <w:lang w:val="en-IE"/>
        </w:rPr>
        <w:t>are already written classes created to perform tasks reducing coding</w:t>
      </w:r>
      <w:r w:rsidR="000B5B78" w:rsidRPr="00D34377">
        <w:rPr>
          <w:rFonts w:cs="Arial"/>
          <w:lang w:val="en-IE"/>
        </w:rPr>
        <w:t>;</w:t>
      </w:r>
    </w:p>
    <w:p w14:paraId="7BC63D1F" w14:textId="77777777" w:rsidR="000B5B78" w:rsidRPr="00D34377" w:rsidRDefault="00B33DE8" w:rsidP="008225C4">
      <w:pPr>
        <w:pStyle w:val="ListParagraph"/>
        <w:numPr>
          <w:ilvl w:val="0"/>
          <w:numId w:val="26"/>
        </w:numPr>
        <w:rPr>
          <w:rFonts w:cs="Arial"/>
          <w:lang w:val="en-IE"/>
        </w:rPr>
      </w:pPr>
      <w:r w:rsidRPr="00D34377">
        <w:rPr>
          <w:rFonts w:cs="Arial"/>
          <w:lang w:val="en-IE"/>
        </w:rPr>
        <w:t>GitHub</w:t>
      </w:r>
      <w:r w:rsidR="00E81197" w:rsidRPr="00D34377">
        <w:rPr>
          <w:rFonts w:cs="Arial"/>
          <w:lang w:val="en-IE"/>
        </w:rPr>
        <w:t xml:space="preserve"> -open sour</w:t>
      </w:r>
      <w:r w:rsidR="00AF72D4" w:rsidRPr="00D34377">
        <w:rPr>
          <w:rFonts w:cs="Arial"/>
          <w:lang w:val="en-IE"/>
        </w:rPr>
        <w:t xml:space="preserve">ce repository host, allows user to </w:t>
      </w:r>
      <w:r w:rsidR="006C08E3" w:rsidRPr="00D34377">
        <w:rPr>
          <w:rFonts w:cs="Arial"/>
          <w:lang w:val="en-IE"/>
        </w:rPr>
        <w:t>save their projects online and</w:t>
      </w:r>
      <w:r w:rsidR="0053077F" w:rsidRPr="00D34377">
        <w:rPr>
          <w:rFonts w:cs="Arial"/>
          <w:lang w:val="en-IE"/>
        </w:rPr>
        <w:t xml:space="preserve"> allows project collaboration.</w:t>
      </w:r>
      <w:r w:rsidR="000B5B78" w:rsidRPr="00D34377">
        <w:rPr>
          <w:rFonts w:cs="Arial"/>
          <w:lang w:val="en-IE"/>
        </w:rPr>
        <w:t>;</w:t>
      </w:r>
    </w:p>
    <w:p w14:paraId="4AAAE35E" w14:textId="7F23C0D3" w:rsidR="00B33DE8" w:rsidRPr="00D34377" w:rsidRDefault="0053077F" w:rsidP="008225C4">
      <w:pPr>
        <w:pStyle w:val="ListParagraph"/>
        <w:numPr>
          <w:ilvl w:val="0"/>
          <w:numId w:val="26"/>
        </w:numPr>
        <w:rPr>
          <w:rFonts w:cs="Arial"/>
          <w:lang w:val="en-IE"/>
        </w:rPr>
      </w:pPr>
      <w:r w:rsidRPr="00D34377">
        <w:rPr>
          <w:rFonts w:cs="Arial"/>
          <w:lang w:val="en-IE"/>
        </w:rPr>
        <w:t>J</w:t>
      </w:r>
      <w:r w:rsidR="002C266C" w:rsidRPr="00D34377">
        <w:rPr>
          <w:rFonts w:cs="Arial"/>
          <w:lang w:val="en-IE"/>
        </w:rPr>
        <w:t>F</w:t>
      </w:r>
      <w:r w:rsidR="00B33DE8" w:rsidRPr="00D34377">
        <w:rPr>
          <w:rFonts w:cs="Arial"/>
          <w:lang w:val="en-IE"/>
        </w:rPr>
        <w:t>rames</w:t>
      </w:r>
      <w:r w:rsidR="005C03C3" w:rsidRPr="00D34377">
        <w:rPr>
          <w:rFonts w:cs="Arial"/>
          <w:lang w:val="en-IE"/>
        </w:rPr>
        <w:t>: is the screen to build Java GUI</w:t>
      </w:r>
      <w:r w:rsidR="000B5B78" w:rsidRPr="00D34377">
        <w:rPr>
          <w:rFonts w:cs="Arial"/>
          <w:lang w:val="en-IE"/>
        </w:rPr>
        <w:t>;</w:t>
      </w:r>
    </w:p>
    <w:p w14:paraId="38159354" w14:textId="3FE7F5C6" w:rsidR="005F2A04" w:rsidRPr="00D34377" w:rsidRDefault="005F2A04" w:rsidP="00B33DE8">
      <w:pPr>
        <w:pStyle w:val="ListParagraph"/>
        <w:numPr>
          <w:ilvl w:val="0"/>
          <w:numId w:val="26"/>
        </w:numPr>
        <w:rPr>
          <w:rFonts w:cs="Arial"/>
          <w:lang w:val="en-IE"/>
        </w:rPr>
      </w:pPr>
      <w:r w:rsidRPr="00D34377">
        <w:rPr>
          <w:rFonts w:cs="Arial"/>
          <w:lang w:val="en-IE"/>
        </w:rPr>
        <w:t>GUI:</w:t>
      </w:r>
      <w:r w:rsidR="00503199" w:rsidRPr="00D34377">
        <w:rPr>
          <w:rFonts w:cs="Arial"/>
          <w:lang w:val="en-IE"/>
        </w:rPr>
        <w:t xml:space="preserve"> </w:t>
      </w:r>
      <w:r w:rsidRPr="00D34377">
        <w:rPr>
          <w:rFonts w:cs="Arial"/>
          <w:lang w:val="en-IE"/>
        </w:rPr>
        <w:t>graphical user interface, where the user communicates with the system</w:t>
      </w:r>
      <w:r w:rsidR="000B5B78" w:rsidRPr="00D34377">
        <w:rPr>
          <w:rFonts w:cs="Arial"/>
          <w:lang w:val="en-IE"/>
        </w:rPr>
        <w:t>;</w:t>
      </w:r>
    </w:p>
    <w:p w14:paraId="3D221574" w14:textId="71751353" w:rsidR="002C266C" w:rsidRPr="00D34377" w:rsidRDefault="002C266C" w:rsidP="002C266C">
      <w:pPr>
        <w:pStyle w:val="ListParagraph"/>
        <w:numPr>
          <w:ilvl w:val="0"/>
          <w:numId w:val="26"/>
        </w:numPr>
        <w:rPr>
          <w:rFonts w:cs="Arial"/>
          <w:b/>
        </w:rPr>
      </w:pPr>
      <w:r w:rsidRPr="00D34377">
        <w:rPr>
          <w:rFonts w:cs="Arial"/>
          <w:b/>
          <w:color w:val="4F81BD"/>
        </w:rPr>
        <w:t xml:space="preserve">Java: </w:t>
      </w:r>
      <w:r w:rsidRPr="00D34377">
        <w:rPr>
          <w:rFonts w:cs="Arial"/>
        </w:rPr>
        <w:t>programming language that produces software</w:t>
      </w:r>
      <w:r w:rsidR="000B5B78" w:rsidRPr="00D34377">
        <w:rPr>
          <w:rFonts w:cs="Arial"/>
        </w:rPr>
        <w:t>;</w:t>
      </w:r>
    </w:p>
    <w:p w14:paraId="139D43DB" w14:textId="337339D6" w:rsidR="002C266C" w:rsidRPr="00D34377" w:rsidRDefault="00042D76" w:rsidP="00B33DE8">
      <w:pPr>
        <w:pStyle w:val="ListParagraph"/>
        <w:numPr>
          <w:ilvl w:val="0"/>
          <w:numId w:val="26"/>
        </w:numPr>
        <w:rPr>
          <w:rFonts w:cs="Arial"/>
          <w:lang w:val="en-IE"/>
        </w:rPr>
      </w:pPr>
      <w:r w:rsidRPr="00D34377">
        <w:rPr>
          <w:rFonts w:cs="Arial"/>
          <w:lang w:val="en-IE"/>
        </w:rPr>
        <w:t>MariaDB</w:t>
      </w:r>
      <w:r w:rsidR="00B5253B" w:rsidRPr="00D34377">
        <w:rPr>
          <w:rFonts w:cs="Arial"/>
          <w:lang w:val="en-IE"/>
        </w:rPr>
        <w:t xml:space="preserve">: open source relational database management system, </w:t>
      </w:r>
      <w:r w:rsidR="000B5B78" w:rsidRPr="00D34377">
        <w:rPr>
          <w:rFonts w:cs="Arial"/>
          <w:lang w:val="en-IE"/>
        </w:rPr>
        <w:t>replacement for MySQL;</w:t>
      </w:r>
    </w:p>
    <w:p w14:paraId="51E999D5" w14:textId="77777777" w:rsidR="00BF62CB" w:rsidRPr="00D34377" w:rsidRDefault="00BF62CB" w:rsidP="00BF62CB">
      <w:pPr>
        <w:rPr>
          <w:rFonts w:cs="Arial"/>
          <w:lang w:val="en-IE"/>
        </w:rPr>
      </w:pPr>
    </w:p>
    <w:p w14:paraId="0CF8F2CF" w14:textId="77777777" w:rsidR="00F36FCD" w:rsidRPr="00D34377" w:rsidRDefault="00F36FCD" w:rsidP="00A9161A">
      <w:pPr>
        <w:rPr>
          <w:rFonts w:cs="Arial"/>
          <w:lang w:val="en-IE"/>
        </w:rPr>
      </w:pPr>
    </w:p>
    <w:p w14:paraId="5E92BF6D" w14:textId="77777777" w:rsidR="00F077BB" w:rsidRPr="00D34377" w:rsidRDefault="00F077BB" w:rsidP="00A9161A">
      <w:pPr>
        <w:pStyle w:val="Heading1"/>
        <w:rPr>
          <w:sz w:val="24"/>
          <w:szCs w:val="24"/>
          <w:lang w:val="en-IE"/>
        </w:rPr>
      </w:pPr>
      <w:bookmarkStart w:id="5" w:name="_Toc351559321"/>
      <w:r w:rsidRPr="00D34377">
        <w:rPr>
          <w:sz w:val="24"/>
          <w:szCs w:val="24"/>
          <w:lang w:val="en-IE"/>
        </w:rPr>
        <w:lastRenderedPageBreak/>
        <w:t>System</w:t>
      </w:r>
      <w:bookmarkEnd w:id="5"/>
    </w:p>
    <w:p w14:paraId="5E92BF6E" w14:textId="77777777" w:rsidR="00F077BB" w:rsidRPr="00D34377" w:rsidRDefault="00F077BB" w:rsidP="00A9161A">
      <w:pPr>
        <w:pStyle w:val="Heading2"/>
        <w:rPr>
          <w:sz w:val="24"/>
          <w:szCs w:val="24"/>
          <w:lang w:val="en-IE"/>
        </w:rPr>
      </w:pPr>
      <w:bookmarkStart w:id="6" w:name="_Toc351559322"/>
      <w:r w:rsidRPr="00D34377">
        <w:rPr>
          <w:sz w:val="24"/>
          <w:szCs w:val="24"/>
          <w:lang w:val="en-IE"/>
        </w:rPr>
        <w:t>Requirements</w:t>
      </w:r>
      <w:bookmarkEnd w:id="6"/>
    </w:p>
    <w:p w14:paraId="5E92BF70" w14:textId="3DFC6D59" w:rsidR="00F077BB" w:rsidRPr="00D34377" w:rsidRDefault="00D23FCC" w:rsidP="00A9161A">
      <w:pPr>
        <w:pStyle w:val="Heading3"/>
        <w:rPr>
          <w:sz w:val="24"/>
          <w:szCs w:val="24"/>
          <w:lang w:val="en-IE"/>
        </w:rPr>
      </w:pPr>
      <w:bookmarkStart w:id="7" w:name="_Toc351559323"/>
      <w:r w:rsidRPr="00D34377">
        <w:rPr>
          <w:sz w:val="24"/>
          <w:szCs w:val="24"/>
          <w:lang w:val="en-IE"/>
        </w:rPr>
        <w:t>F</w:t>
      </w:r>
      <w:r w:rsidR="00F077BB" w:rsidRPr="00D34377">
        <w:rPr>
          <w:sz w:val="24"/>
          <w:szCs w:val="24"/>
          <w:lang w:val="en-IE"/>
        </w:rPr>
        <w:t>unctional requirements</w:t>
      </w:r>
      <w:bookmarkEnd w:id="7"/>
    </w:p>
    <w:p w14:paraId="17FBCF78" w14:textId="7CD492A9" w:rsidR="00030F7F" w:rsidRPr="00D34377" w:rsidRDefault="00184E22" w:rsidP="00030F7F">
      <w:pPr>
        <w:rPr>
          <w:rFonts w:cs="Arial"/>
          <w:lang w:val="en-IE"/>
        </w:rPr>
      </w:pPr>
      <w:r w:rsidRPr="00D34377">
        <w:rPr>
          <w:rFonts w:cs="Arial"/>
          <w:lang w:val="en-IE"/>
        </w:rPr>
        <w:t xml:space="preserve">The functional requirements </w:t>
      </w:r>
      <w:r w:rsidR="00764633" w:rsidRPr="00D34377">
        <w:rPr>
          <w:rFonts w:cs="Arial"/>
          <w:lang w:val="en-IE"/>
        </w:rPr>
        <w:t>continued</w:t>
      </w:r>
      <w:r w:rsidR="00F90CA5" w:rsidRPr="00D34377">
        <w:rPr>
          <w:rFonts w:cs="Arial"/>
          <w:lang w:val="en-IE"/>
        </w:rPr>
        <w:t xml:space="preserve"> the same </w:t>
      </w:r>
      <w:r w:rsidR="00D973BC" w:rsidRPr="00D34377">
        <w:rPr>
          <w:rFonts w:cs="Arial"/>
          <w:lang w:val="en-IE"/>
        </w:rPr>
        <w:t>in general, the only aspect that changed</w:t>
      </w:r>
      <w:r w:rsidR="00682173" w:rsidRPr="00D34377">
        <w:rPr>
          <w:rFonts w:cs="Arial"/>
          <w:lang w:val="en-IE"/>
        </w:rPr>
        <w:t xml:space="preserve"> </w:t>
      </w:r>
      <w:r w:rsidR="001B3287" w:rsidRPr="00D34377">
        <w:rPr>
          <w:rFonts w:cs="Arial"/>
          <w:lang w:val="en-IE"/>
        </w:rPr>
        <w:t xml:space="preserve">in a certain way was the create report topic. The user should be </w:t>
      </w:r>
      <w:r w:rsidR="00C901A2" w:rsidRPr="00D34377">
        <w:rPr>
          <w:rFonts w:cs="Arial"/>
          <w:lang w:val="en-IE"/>
        </w:rPr>
        <w:t>able to generate reports from several aspects of the system</w:t>
      </w:r>
      <w:r w:rsidR="00085C1F" w:rsidRPr="00D34377">
        <w:rPr>
          <w:rFonts w:cs="Arial"/>
          <w:lang w:val="en-IE"/>
        </w:rPr>
        <w:t>, due to the short period to complete the project</w:t>
      </w:r>
      <w:r w:rsidR="00F50A57" w:rsidRPr="00D34377">
        <w:rPr>
          <w:rFonts w:cs="Arial"/>
          <w:lang w:val="en-IE"/>
        </w:rPr>
        <w:t>, only two reports are available, stock levels and sales records.</w:t>
      </w:r>
    </w:p>
    <w:p w14:paraId="5E92BF71" w14:textId="23184F21" w:rsidR="00F077BB" w:rsidRPr="00D34377" w:rsidRDefault="00F077BB" w:rsidP="00A9161A">
      <w:pPr>
        <w:pStyle w:val="Heading3"/>
        <w:rPr>
          <w:sz w:val="24"/>
          <w:szCs w:val="24"/>
          <w:lang w:val="en-IE"/>
        </w:rPr>
      </w:pPr>
      <w:bookmarkStart w:id="8" w:name="_Toc351559324"/>
      <w:r w:rsidRPr="00D34377">
        <w:rPr>
          <w:sz w:val="24"/>
          <w:szCs w:val="24"/>
          <w:lang w:val="en-IE"/>
        </w:rPr>
        <w:t>Data requirements</w:t>
      </w:r>
      <w:bookmarkEnd w:id="8"/>
    </w:p>
    <w:p w14:paraId="76A05D08" w14:textId="1AA99DC0" w:rsidR="00993139" w:rsidRPr="00D34377" w:rsidRDefault="00993139" w:rsidP="00993139">
      <w:pPr>
        <w:rPr>
          <w:rFonts w:cs="Arial"/>
          <w:lang w:val="en-IE"/>
        </w:rPr>
      </w:pPr>
      <w:r w:rsidRPr="00D34377">
        <w:rPr>
          <w:rFonts w:cs="Arial"/>
          <w:lang w:val="en-IE"/>
        </w:rPr>
        <w:t xml:space="preserve">Data is stored </w:t>
      </w:r>
      <w:r w:rsidR="00452100" w:rsidRPr="00D34377">
        <w:rPr>
          <w:rFonts w:cs="Arial"/>
          <w:lang w:val="en-IE"/>
        </w:rPr>
        <w:t xml:space="preserve">in a localhost in PHP, the user is able to </w:t>
      </w:r>
      <w:r w:rsidR="000523DF" w:rsidRPr="00D34377">
        <w:rPr>
          <w:rFonts w:cs="Arial"/>
          <w:lang w:val="en-IE"/>
        </w:rPr>
        <w:t>analyse data through tables available</w:t>
      </w:r>
      <w:r w:rsidR="00172030" w:rsidRPr="00D34377">
        <w:rPr>
          <w:rFonts w:cs="Arial"/>
          <w:lang w:val="en-IE"/>
        </w:rPr>
        <w:t xml:space="preserve">, generate reports and export them to excel for </w:t>
      </w:r>
      <w:r w:rsidR="00842032" w:rsidRPr="00D34377">
        <w:rPr>
          <w:rFonts w:cs="Arial"/>
          <w:lang w:val="en-IE"/>
        </w:rPr>
        <w:t xml:space="preserve">other analysis and documentation. Admin users can </w:t>
      </w:r>
      <w:r w:rsidR="00460B94" w:rsidRPr="00D34377">
        <w:rPr>
          <w:rFonts w:cs="Arial"/>
          <w:lang w:val="en-IE"/>
        </w:rPr>
        <w:t>manipulate date and interact with the whole system.</w:t>
      </w:r>
    </w:p>
    <w:p w14:paraId="5E92BF72" w14:textId="2916B769" w:rsidR="00F077BB" w:rsidRPr="00D34377" w:rsidRDefault="00F077BB" w:rsidP="00A9161A">
      <w:pPr>
        <w:pStyle w:val="Heading3"/>
        <w:rPr>
          <w:sz w:val="24"/>
          <w:szCs w:val="24"/>
          <w:lang w:val="en-IE"/>
        </w:rPr>
      </w:pPr>
      <w:bookmarkStart w:id="9" w:name="_Toc351559325"/>
      <w:r w:rsidRPr="00D34377">
        <w:rPr>
          <w:sz w:val="24"/>
          <w:szCs w:val="24"/>
          <w:lang w:val="en-IE"/>
        </w:rPr>
        <w:t>User requirements</w:t>
      </w:r>
      <w:bookmarkEnd w:id="9"/>
    </w:p>
    <w:p w14:paraId="6786F4F5" w14:textId="4C146FC1" w:rsidR="003B209F" w:rsidRPr="00D34377" w:rsidRDefault="00EE29ED" w:rsidP="003B209F">
      <w:pPr>
        <w:rPr>
          <w:rFonts w:cs="Arial"/>
          <w:lang w:val="en-IE"/>
        </w:rPr>
      </w:pPr>
      <w:r w:rsidRPr="00D34377">
        <w:rPr>
          <w:rFonts w:cs="Arial"/>
          <w:lang w:val="en-IE"/>
        </w:rPr>
        <w:t xml:space="preserve">The main user requirements to a </w:t>
      </w:r>
      <w:r w:rsidR="007940FF" w:rsidRPr="00D34377">
        <w:rPr>
          <w:rFonts w:cs="Arial"/>
          <w:lang w:val="en-IE"/>
        </w:rPr>
        <w:t>stock management system are:</w:t>
      </w:r>
    </w:p>
    <w:p w14:paraId="471019C7" w14:textId="1214466C" w:rsidR="007940FF" w:rsidRPr="00D34377" w:rsidRDefault="00C73348" w:rsidP="00B45BE4">
      <w:pPr>
        <w:pStyle w:val="ListParagraph"/>
        <w:numPr>
          <w:ilvl w:val="0"/>
          <w:numId w:val="14"/>
        </w:numPr>
        <w:rPr>
          <w:rFonts w:cs="Arial"/>
          <w:lang w:val="en-IE"/>
        </w:rPr>
      </w:pPr>
      <w:r w:rsidRPr="00D34377">
        <w:rPr>
          <w:rFonts w:cs="Arial"/>
          <w:lang w:val="en-IE"/>
        </w:rPr>
        <w:t>Reliabilit</w:t>
      </w:r>
      <w:r w:rsidR="00534EDA" w:rsidRPr="00D34377">
        <w:rPr>
          <w:rFonts w:cs="Arial"/>
          <w:lang w:val="en-IE"/>
        </w:rPr>
        <w:t>y and security</w:t>
      </w:r>
      <w:r w:rsidRPr="00D34377">
        <w:rPr>
          <w:rFonts w:cs="Arial"/>
          <w:lang w:val="en-IE"/>
        </w:rPr>
        <w:t>:</w:t>
      </w:r>
      <w:r w:rsidR="00534EDA" w:rsidRPr="00D34377">
        <w:rPr>
          <w:rFonts w:cs="Arial"/>
          <w:lang w:val="en-IE"/>
        </w:rPr>
        <w:t xml:space="preserve"> the system has to be secure and </w:t>
      </w:r>
      <w:r w:rsidR="00FF6BD9" w:rsidRPr="00D34377">
        <w:rPr>
          <w:rFonts w:cs="Arial"/>
          <w:lang w:val="en-IE"/>
        </w:rPr>
        <w:t>deliver real-</w:t>
      </w:r>
      <w:r w:rsidR="0026124B" w:rsidRPr="00D34377">
        <w:rPr>
          <w:rFonts w:cs="Arial"/>
          <w:lang w:val="en-IE"/>
        </w:rPr>
        <w:t>t</w:t>
      </w:r>
      <w:r w:rsidR="00FF6BD9" w:rsidRPr="00D34377">
        <w:rPr>
          <w:rFonts w:cs="Arial"/>
          <w:lang w:val="en-IE"/>
        </w:rPr>
        <w:t>ime</w:t>
      </w:r>
      <w:r w:rsidR="0026124B" w:rsidRPr="00D34377">
        <w:rPr>
          <w:rFonts w:cs="Arial"/>
          <w:lang w:val="en-IE"/>
        </w:rPr>
        <w:t xml:space="preserve"> information </w:t>
      </w:r>
      <w:r w:rsidR="00C91B23" w:rsidRPr="00D34377">
        <w:rPr>
          <w:rFonts w:cs="Arial"/>
          <w:lang w:val="en-IE"/>
        </w:rPr>
        <w:t>accurately</w:t>
      </w:r>
      <w:r w:rsidR="0026124B" w:rsidRPr="00D34377">
        <w:rPr>
          <w:rFonts w:cs="Arial"/>
          <w:lang w:val="en-IE"/>
        </w:rPr>
        <w:t>.</w:t>
      </w:r>
    </w:p>
    <w:p w14:paraId="2EDE562E" w14:textId="3D8692FF" w:rsidR="00C91B23" w:rsidRPr="00D34377" w:rsidRDefault="00C91B23" w:rsidP="00B45BE4">
      <w:pPr>
        <w:pStyle w:val="ListParagraph"/>
        <w:numPr>
          <w:ilvl w:val="0"/>
          <w:numId w:val="14"/>
        </w:numPr>
        <w:rPr>
          <w:rFonts w:cs="Arial"/>
          <w:lang w:val="en-IE"/>
        </w:rPr>
      </w:pPr>
      <w:r w:rsidRPr="00D34377">
        <w:rPr>
          <w:rFonts w:cs="Arial"/>
          <w:lang w:val="en-IE"/>
        </w:rPr>
        <w:t>User-friendly: has</w:t>
      </w:r>
      <w:r w:rsidR="005073E4" w:rsidRPr="00D34377">
        <w:rPr>
          <w:rFonts w:cs="Arial"/>
          <w:lang w:val="en-IE"/>
        </w:rPr>
        <w:t xml:space="preserve"> to be</w:t>
      </w:r>
      <w:r w:rsidR="00A658E1" w:rsidRPr="00D34377">
        <w:rPr>
          <w:rFonts w:cs="Arial"/>
          <w:lang w:val="en-IE"/>
        </w:rPr>
        <w:t xml:space="preserve"> easy to use and does not require extensive training</w:t>
      </w:r>
    </w:p>
    <w:p w14:paraId="6EC2033F" w14:textId="796B9FB6" w:rsidR="00A82B8F" w:rsidRPr="00D34377" w:rsidRDefault="00A82B8F" w:rsidP="00B45BE4">
      <w:pPr>
        <w:pStyle w:val="ListParagraph"/>
        <w:numPr>
          <w:ilvl w:val="0"/>
          <w:numId w:val="14"/>
        </w:numPr>
        <w:rPr>
          <w:rFonts w:cs="Arial"/>
          <w:lang w:val="en-IE"/>
        </w:rPr>
      </w:pPr>
      <w:r w:rsidRPr="00D34377">
        <w:rPr>
          <w:rFonts w:cs="Arial"/>
          <w:lang w:val="en-IE"/>
        </w:rPr>
        <w:t xml:space="preserve">Agility: provide </w:t>
      </w:r>
      <w:r w:rsidR="00AA6BFC" w:rsidRPr="00D34377">
        <w:rPr>
          <w:rFonts w:cs="Arial"/>
          <w:lang w:val="en-IE"/>
        </w:rPr>
        <w:t>fast and easy inventory control.</w:t>
      </w:r>
    </w:p>
    <w:p w14:paraId="30DAFE75" w14:textId="4B49BACC" w:rsidR="0054397F" w:rsidRPr="00D34377" w:rsidRDefault="00D76DDB" w:rsidP="00B45BE4">
      <w:pPr>
        <w:pStyle w:val="ListParagraph"/>
        <w:numPr>
          <w:ilvl w:val="0"/>
          <w:numId w:val="14"/>
        </w:numPr>
        <w:rPr>
          <w:rFonts w:cs="Arial"/>
          <w:lang w:val="en-IE"/>
        </w:rPr>
      </w:pPr>
      <w:r w:rsidRPr="00D34377">
        <w:rPr>
          <w:rFonts w:cs="Arial"/>
          <w:lang w:val="en-IE"/>
        </w:rPr>
        <w:t>Scalability</w:t>
      </w:r>
      <w:r w:rsidR="0054397F" w:rsidRPr="00D34377">
        <w:rPr>
          <w:rFonts w:cs="Arial"/>
          <w:lang w:val="en-IE"/>
        </w:rPr>
        <w:t xml:space="preserve">: </w:t>
      </w:r>
      <w:r w:rsidR="00005DEA" w:rsidRPr="00D34377">
        <w:rPr>
          <w:rFonts w:cs="Arial"/>
          <w:lang w:val="en-IE"/>
        </w:rPr>
        <w:t>able to allow</w:t>
      </w:r>
      <w:r w:rsidR="00D960B8" w:rsidRPr="00D34377">
        <w:rPr>
          <w:rFonts w:cs="Arial"/>
          <w:lang w:val="en-IE"/>
        </w:rPr>
        <w:t xml:space="preserve"> additional features requiring </w:t>
      </w:r>
      <w:r w:rsidR="00257974" w:rsidRPr="00D34377">
        <w:rPr>
          <w:rFonts w:cs="Arial"/>
          <w:lang w:val="en-IE"/>
        </w:rPr>
        <w:t>effortless</w:t>
      </w:r>
      <w:r w:rsidR="00D960B8" w:rsidRPr="00D34377">
        <w:rPr>
          <w:rFonts w:cs="Arial"/>
          <w:lang w:val="en-IE"/>
        </w:rPr>
        <w:t xml:space="preserve"> configuration.</w:t>
      </w:r>
    </w:p>
    <w:p w14:paraId="6690048A" w14:textId="1CBE7C83" w:rsidR="002E6E11" w:rsidRPr="00D34377" w:rsidRDefault="002E6E11" w:rsidP="00B45BE4">
      <w:pPr>
        <w:pStyle w:val="ListParagraph"/>
        <w:numPr>
          <w:ilvl w:val="0"/>
          <w:numId w:val="14"/>
        </w:numPr>
        <w:rPr>
          <w:rFonts w:cs="Arial"/>
          <w:lang w:val="en-IE"/>
        </w:rPr>
      </w:pPr>
      <w:r w:rsidRPr="00D34377">
        <w:rPr>
          <w:rFonts w:cs="Arial"/>
          <w:lang w:val="en-IE"/>
        </w:rPr>
        <w:t xml:space="preserve">Traceability: </w:t>
      </w:r>
      <w:r w:rsidR="00953FE8" w:rsidRPr="00D34377">
        <w:rPr>
          <w:rFonts w:cs="Arial"/>
          <w:lang w:val="en-IE"/>
        </w:rPr>
        <w:t xml:space="preserve">the user needs to be able to </w:t>
      </w:r>
      <w:r w:rsidR="00640B4B" w:rsidRPr="00D34377">
        <w:rPr>
          <w:rFonts w:cs="Arial"/>
          <w:lang w:val="en-IE"/>
        </w:rPr>
        <w:t>track its inventory.</w:t>
      </w:r>
    </w:p>
    <w:p w14:paraId="6B7A9A05" w14:textId="18CA2D92" w:rsidR="00C73348" w:rsidRPr="00D34377" w:rsidRDefault="00441CA8" w:rsidP="00B45BE4">
      <w:pPr>
        <w:pStyle w:val="ListParagraph"/>
        <w:numPr>
          <w:ilvl w:val="0"/>
          <w:numId w:val="14"/>
        </w:numPr>
        <w:rPr>
          <w:rFonts w:cs="Arial"/>
          <w:lang w:val="en-IE"/>
        </w:rPr>
      </w:pPr>
      <w:r w:rsidRPr="00D34377">
        <w:rPr>
          <w:rFonts w:cs="Arial"/>
          <w:lang w:val="en-IE"/>
        </w:rPr>
        <w:t xml:space="preserve">Analytics: the system </w:t>
      </w:r>
      <w:r w:rsidR="006A561A" w:rsidRPr="00D34377">
        <w:rPr>
          <w:rFonts w:cs="Arial"/>
          <w:lang w:val="en-IE"/>
        </w:rPr>
        <w:t>must provide a analytics features</w:t>
      </w:r>
      <w:r w:rsidR="00156C55" w:rsidRPr="00D34377">
        <w:rPr>
          <w:rFonts w:cs="Arial"/>
          <w:lang w:val="en-IE"/>
        </w:rPr>
        <w:t xml:space="preserve"> and reports, this is a very important part of </w:t>
      </w:r>
      <w:r w:rsidR="00B35FCB" w:rsidRPr="00D34377">
        <w:rPr>
          <w:rFonts w:cs="Arial"/>
          <w:lang w:val="en-IE"/>
        </w:rPr>
        <w:t>Stock Management.</w:t>
      </w:r>
    </w:p>
    <w:p w14:paraId="5E92BF74" w14:textId="77BF2B31" w:rsidR="00F077BB" w:rsidRPr="00D34377" w:rsidRDefault="00F077BB" w:rsidP="00A9161A">
      <w:pPr>
        <w:pStyle w:val="Heading3"/>
        <w:rPr>
          <w:sz w:val="24"/>
          <w:szCs w:val="24"/>
          <w:lang w:val="en-IE"/>
        </w:rPr>
      </w:pPr>
      <w:bookmarkStart w:id="10" w:name="_Toc351559327"/>
      <w:r w:rsidRPr="00D34377">
        <w:rPr>
          <w:sz w:val="24"/>
          <w:szCs w:val="24"/>
          <w:lang w:val="en-IE"/>
        </w:rPr>
        <w:t>Usability requirements</w:t>
      </w:r>
      <w:bookmarkEnd w:id="10"/>
    </w:p>
    <w:p w14:paraId="7BE8F9C6" w14:textId="23881BFF" w:rsidR="008A36C9" w:rsidRPr="00D34377" w:rsidRDefault="00603D35" w:rsidP="008A36C9">
      <w:pPr>
        <w:rPr>
          <w:rFonts w:cs="Arial"/>
          <w:lang w:val="en-IE"/>
        </w:rPr>
      </w:pPr>
      <w:r w:rsidRPr="00D34377">
        <w:rPr>
          <w:rFonts w:cs="Arial"/>
          <w:lang w:val="en-IE"/>
        </w:rPr>
        <w:t>The application</w:t>
      </w:r>
      <w:r w:rsidR="009E56F2" w:rsidRPr="00D34377">
        <w:rPr>
          <w:rFonts w:cs="Arial"/>
          <w:lang w:val="en-IE"/>
        </w:rPr>
        <w:t xml:space="preserve"> design was developed </w:t>
      </w:r>
      <w:r w:rsidR="00F54765" w:rsidRPr="00D34377">
        <w:rPr>
          <w:rFonts w:cs="Arial"/>
          <w:lang w:val="en-IE"/>
        </w:rPr>
        <w:t>based on usability</w:t>
      </w:r>
      <w:r w:rsidR="005D3A3E" w:rsidRPr="00D34377">
        <w:rPr>
          <w:rFonts w:cs="Arial"/>
          <w:lang w:val="en-IE"/>
        </w:rPr>
        <w:t>. Pubs usually have a big rotation of staff</w:t>
      </w:r>
      <w:r w:rsidR="00524EE7" w:rsidRPr="00D34377">
        <w:rPr>
          <w:rFonts w:cs="Arial"/>
          <w:lang w:val="en-IE"/>
        </w:rPr>
        <w:t xml:space="preserve"> all year around, so it was important to develop a</w:t>
      </w:r>
      <w:r w:rsidR="001B31B0" w:rsidRPr="00D34377">
        <w:rPr>
          <w:rFonts w:cs="Arial"/>
          <w:lang w:val="en-IE"/>
        </w:rPr>
        <w:t xml:space="preserve">n </w:t>
      </w:r>
      <w:r w:rsidR="00984C6B" w:rsidRPr="00D34377">
        <w:rPr>
          <w:rFonts w:cs="Arial"/>
          <w:lang w:val="en-IE"/>
        </w:rPr>
        <w:t xml:space="preserve">easy to remember </w:t>
      </w:r>
      <w:r w:rsidR="001B31B0" w:rsidRPr="00D34377">
        <w:rPr>
          <w:rFonts w:cs="Arial"/>
          <w:lang w:val="en-IE"/>
        </w:rPr>
        <w:lastRenderedPageBreak/>
        <w:t>application</w:t>
      </w:r>
      <w:r w:rsidR="002626C2" w:rsidRPr="00D34377">
        <w:rPr>
          <w:rFonts w:cs="Arial"/>
          <w:lang w:val="en-IE"/>
        </w:rPr>
        <w:t>, that would not require long training time,</w:t>
      </w:r>
      <w:r w:rsidR="003052D1" w:rsidRPr="00D34377">
        <w:rPr>
          <w:rFonts w:cs="Arial"/>
          <w:lang w:val="en-IE"/>
        </w:rPr>
        <w:t xml:space="preserve"> that could be intuitive</w:t>
      </w:r>
      <w:r w:rsidR="00065088" w:rsidRPr="00D34377">
        <w:rPr>
          <w:rFonts w:cs="Arial"/>
          <w:lang w:val="en-IE"/>
        </w:rPr>
        <w:t xml:space="preserve"> and mainly not demanding.</w:t>
      </w:r>
    </w:p>
    <w:p w14:paraId="474FC368" w14:textId="3E6B8C7E" w:rsidR="003E072C" w:rsidRPr="00D34377" w:rsidRDefault="003E072C" w:rsidP="003E072C">
      <w:pPr>
        <w:pStyle w:val="Heading3"/>
        <w:rPr>
          <w:sz w:val="24"/>
          <w:szCs w:val="24"/>
          <w:lang w:val="en-GB"/>
        </w:rPr>
      </w:pPr>
      <w:bookmarkStart w:id="11" w:name="_Toc316977405"/>
      <w:r w:rsidRPr="00D34377">
        <w:rPr>
          <w:sz w:val="24"/>
          <w:szCs w:val="24"/>
          <w:lang w:val="en-GB"/>
        </w:rPr>
        <w:t>Recover requirement</w:t>
      </w:r>
      <w:bookmarkEnd w:id="11"/>
    </w:p>
    <w:p w14:paraId="48E90F63" w14:textId="4E4AEA6D" w:rsidR="00D052F9" w:rsidRPr="00D34377" w:rsidRDefault="00B8559D" w:rsidP="00485727">
      <w:pPr>
        <w:rPr>
          <w:rFonts w:cs="Arial"/>
          <w:lang w:val="en-GB"/>
        </w:rPr>
      </w:pPr>
      <w:r w:rsidRPr="00D34377">
        <w:rPr>
          <w:rFonts w:cs="Arial"/>
          <w:lang w:val="en-GB"/>
        </w:rPr>
        <w:t>Database</w:t>
      </w:r>
    </w:p>
    <w:p w14:paraId="2B104884" w14:textId="0A95B2BD" w:rsidR="00B8559D" w:rsidRPr="00D34377" w:rsidRDefault="00B8559D" w:rsidP="00485727">
      <w:pPr>
        <w:rPr>
          <w:rFonts w:cs="Arial"/>
          <w:lang w:val="en-GB"/>
        </w:rPr>
      </w:pPr>
      <w:r w:rsidRPr="00D34377">
        <w:rPr>
          <w:rFonts w:cs="Arial"/>
          <w:lang w:val="en-GB"/>
        </w:rPr>
        <w:t xml:space="preserve">The Database can be easily </w:t>
      </w:r>
      <w:r w:rsidR="00F924C9" w:rsidRPr="00D34377">
        <w:rPr>
          <w:rFonts w:cs="Arial"/>
          <w:lang w:val="en-GB"/>
        </w:rPr>
        <w:t xml:space="preserve">exported from PHP and it is saved on the local </w:t>
      </w:r>
      <w:r w:rsidR="00312CC1" w:rsidRPr="00D34377">
        <w:rPr>
          <w:rFonts w:cs="Arial"/>
          <w:lang w:val="en-GB"/>
        </w:rPr>
        <w:t>server</w:t>
      </w:r>
      <w:r w:rsidR="00B85CC7" w:rsidRPr="00D34377">
        <w:rPr>
          <w:rFonts w:cs="Arial"/>
          <w:lang w:val="en-GB"/>
        </w:rPr>
        <w:t>.</w:t>
      </w:r>
      <w:r w:rsidR="00E0549D" w:rsidRPr="00D34377">
        <w:rPr>
          <w:rFonts w:cs="Arial"/>
          <w:lang w:val="en-GB"/>
        </w:rPr>
        <w:t xml:space="preserve"> It</w:t>
      </w:r>
      <w:r w:rsidR="005263C9" w:rsidRPr="00D34377">
        <w:rPr>
          <w:rFonts w:cs="Arial"/>
          <w:lang w:val="en-GB"/>
        </w:rPr>
        <w:t xml:space="preserve"> allows the user to access data without internet</w:t>
      </w:r>
      <w:r w:rsidR="00C43CF3" w:rsidRPr="00D34377">
        <w:rPr>
          <w:rFonts w:cs="Arial"/>
          <w:lang w:val="en-GB"/>
        </w:rPr>
        <w:t>, in case any internet outages, the system will work accordingly</w:t>
      </w:r>
      <w:r w:rsidR="001E56BA" w:rsidRPr="00D34377">
        <w:rPr>
          <w:rFonts w:cs="Arial"/>
          <w:lang w:val="en-GB"/>
        </w:rPr>
        <w:t xml:space="preserve"> it is </w:t>
      </w:r>
      <w:r w:rsidR="0071789C" w:rsidRPr="00D34377">
        <w:rPr>
          <w:rFonts w:cs="Arial"/>
          <w:lang w:val="en-GB"/>
        </w:rPr>
        <w:t xml:space="preserve">more </w:t>
      </w:r>
      <w:r w:rsidR="00BC5FC7" w:rsidRPr="00D34377">
        <w:rPr>
          <w:rFonts w:cs="Arial"/>
          <w:lang w:val="en-GB"/>
        </w:rPr>
        <w:t>secure since it is in the companies device</w:t>
      </w:r>
      <w:r w:rsidR="00886DEB" w:rsidRPr="00D34377">
        <w:rPr>
          <w:rFonts w:cs="Arial"/>
          <w:lang w:val="en-GB"/>
        </w:rPr>
        <w:t>.</w:t>
      </w:r>
    </w:p>
    <w:p w14:paraId="3EF99C09" w14:textId="6AC955AF" w:rsidR="00485727" w:rsidRPr="00D34377" w:rsidRDefault="00087E33" w:rsidP="00485727">
      <w:pPr>
        <w:rPr>
          <w:rFonts w:cs="Arial"/>
          <w:lang w:val="en-GB"/>
        </w:rPr>
      </w:pPr>
      <w:r w:rsidRPr="00D34377">
        <w:rPr>
          <w:rFonts w:cs="Arial"/>
          <w:lang w:val="en-GB"/>
        </w:rPr>
        <w:t>GitHub</w:t>
      </w:r>
    </w:p>
    <w:p w14:paraId="44B59407" w14:textId="2392F03E" w:rsidR="00087E33" w:rsidRPr="00D34377" w:rsidRDefault="00087E33" w:rsidP="00485727">
      <w:pPr>
        <w:rPr>
          <w:rFonts w:cs="Arial"/>
          <w:lang w:val="en-GB"/>
        </w:rPr>
      </w:pPr>
      <w:r w:rsidRPr="00D34377">
        <w:rPr>
          <w:rFonts w:cs="Arial"/>
          <w:lang w:val="en-GB"/>
        </w:rPr>
        <w:t xml:space="preserve">Every change to the </w:t>
      </w:r>
      <w:r w:rsidR="002C0235" w:rsidRPr="00D34377">
        <w:rPr>
          <w:rFonts w:cs="Arial"/>
          <w:lang w:val="en-GB"/>
        </w:rPr>
        <w:t xml:space="preserve">project is </w:t>
      </w:r>
      <w:r w:rsidR="00666B3C" w:rsidRPr="00D34377">
        <w:rPr>
          <w:rFonts w:cs="Arial"/>
          <w:lang w:val="en-GB"/>
        </w:rPr>
        <w:t>uploaded to GitHub</w:t>
      </w:r>
      <w:r w:rsidR="00624B21" w:rsidRPr="00D34377">
        <w:rPr>
          <w:rFonts w:cs="Arial"/>
          <w:lang w:val="en-GB"/>
        </w:rPr>
        <w:t>, it stores</w:t>
      </w:r>
      <w:r w:rsidR="00444850" w:rsidRPr="00D34377">
        <w:rPr>
          <w:rFonts w:cs="Arial"/>
          <w:lang w:val="en-GB"/>
        </w:rPr>
        <w:t xml:space="preserve"> and allows </w:t>
      </w:r>
      <w:r w:rsidR="002252CA" w:rsidRPr="00D34377">
        <w:rPr>
          <w:rFonts w:cs="Arial"/>
          <w:lang w:val="en-GB"/>
        </w:rPr>
        <w:t>project management in a cloud, also i</w:t>
      </w:r>
      <w:r w:rsidR="00E96A3B" w:rsidRPr="00D34377">
        <w:rPr>
          <w:rFonts w:cs="Arial"/>
          <w:lang w:val="en-GB"/>
        </w:rPr>
        <w:t xml:space="preserve">t is possible to keep a </w:t>
      </w:r>
      <w:r w:rsidR="00772618" w:rsidRPr="00D34377">
        <w:rPr>
          <w:rFonts w:cs="Arial"/>
          <w:lang w:val="en-GB"/>
        </w:rPr>
        <w:t>version control of the project</w:t>
      </w:r>
      <w:r w:rsidR="00520510" w:rsidRPr="00D34377">
        <w:rPr>
          <w:rFonts w:cs="Arial"/>
          <w:lang w:val="en-GB"/>
        </w:rPr>
        <w:t>.</w:t>
      </w:r>
      <w:r w:rsidR="007E0EB4" w:rsidRPr="00D34377">
        <w:rPr>
          <w:rFonts w:cs="Arial"/>
          <w:lang w:val="en-GB"/>
        </w:rPr>
        <w:t xml:space="preserve"> Every </w:t>
      </w:r>
      <w:r w:rsidR="00A97994" w:rsidRPr="00D34377">
        <w:rPr>
          <w:rFonts w:cs="Arial"/>
          <w:lang w:val="en-GB"/>
        </w:rPr>
        <w:t>change in the project was fetched to GitHub using GitHub Desktop</w:t>
      </w:r>
      <w:r w:rsidR="0063216B" w:rsidRPr="00D34377">
        <w:rPr>
          <w:rFonts w:cs="Arial"/>
          <w:lang w:val="en-GB"/>
        </w:rPr>
        <w:t xml:space="preserve">, it detects the changes in your repository </w:t>
      </w:r>
      <w:r w:rsidR="00460B2E" w:rsidRPr="00D34377">
        <w:rPr>
          <w:rFonts w:cs="Arial"/>
          <w:lang w:val="en-GB"/>
        </w:rPr>
        <w:t>and the user upload it to the cloud.</w:t>
      </w:r>
    </w:p>
    <w:p w14:paraId="57172F59" w14:textId="77342B4E" w:rsidR="004F1D1D" w:rsidRPr="00D34377" w:rsidRDefault="004F1D1D" w:rsidP="00485727">
      <w:pPr>
        <w:rPr>
          <w:rFonts w:cs="Arial"/>
          <w:lang w:val="en-GB"/>
        </w:rPr>
      </w:pPr>
      <w:r w:rsidRPr="00D34377">
        <w:rPr>
          <w:rFonts w:cs="Arial"/>
          <w:lang w:val="en-GB"/>
        </w:rPr>
        <w:t xml:space="preserve">Adress: </w:t>
      </w:r>
      <w:r w:rsidRPr="00D34377">
        <w:rPr>
          <w:rFonts w:cs="Arial"/>
          <w:lang w:val="en-IE"/>
        </w:rPr>
        <w:t>https://github.com/vanelyra/EasyPub</w:t>
      </w:r>
    </w:p>
    <w:p w14:paraId="410C04E4" w14:textId="3FE09077" w:rsidR="00F75B25" w:rsidRPr="00D34377" w:rsidRDefault="00F75B25" w:rsidP="00485727">
      <w:pPr>
        <w:rPr>
          <w:rFonts w:cs="Arial"/>
          <w:lang w:val="en-GB"/>
        </w:rPr>
      </w:pPr>
      <w:r w:rsidRPr="00D34377">
        <w:rPr>
          <w:rFonts w:cs="Arial"/>
          <w:noProof/>
        </w:rPr>
        <w:lastRenderedPageBreak/>
        <w:drawing>
          <wp:inline distT="0" distB="0" distL="0" distR="0" wp14:anchorId="7757E4BD" wp14:editId="44912B8B">
            <wp:extent cx="4884840" cy="427174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a:stretch>
                      <a:fillRect/>
                    </a:stretch>
                  </pic:blipFill>
                  <pic:spPr>
                    <a:xfrm>
                      <a:off x="0" y="0"/>
                      <a:ext cx="4898991" cy="4284124"/>
                    </a:xfrm>
                    <a:prstGeom prst="rect">
                      <a:avLst/>
                    </a:prstGeom>
                  </pic:spPr>
                </pic:pic>
              </a:graphicData>
            </a:graphic>
          </wp:inline>
        </w:drawing>
      </w:r>
    </w:p>
    <w:p w14:paraId="401613E0" w14:textId="77777777" w:rsidR="001D19DD" w:rsidRPr="00D34377" w:rsidRDefault="001D19DD" w:rsidP="001D19DD">
      <w:pPr>
        <w:pBdr>
          <w:top w:val="nil"/>
          <w:left w:val="nil"/>
          <w:bottom w:val="nil"/>
          <w:right w:val="nil"/>
          <w:between w:val="nil"/>
        </w:pBdr>
        <w:spacing w:line="240" w:lineRule="auto"/>
        <w:rPr>
          <w:rFonts w:eastAsia="Calibri" w:cs="Arial"/>
          <w:i/>
        </w:rPr>
      </w:pPr>
      <w:r w:rsidRPr="00D34377">
        <w:rPr>
          <w:rFonts w:eastAsia="Calibri" w:cs="Arial"/>
          <w:i/>
        </w:rPr>
        <w:t>Github backup</w:t>
      </w:r>
    </w:p>
    <w:p w14:paraId="2512F21C" w14:textId="77777777" w:rsidR="001D19DD" w:rsidRPr="00D34377" w:rsidRDefault="001D19DD" w:rsidP="00485727">
      <w:pPr>
        <w:rPr>
          <w:rFonts w:cs="Arial"/>
          <w:lang w:val="en-GB"/>
        </w:rPr>
      </w:pPr>
    </w:p>
    <w:p w14:paraId="00163867" w14:textId="77777777" w:rsidR="00E30A29" w:rsidRPr="00D34377" w:rsidRDefault="00E30A29" w:rsidP="00E30A29">
      <w:pPr>
        <w:pStyle w:val="Heading3"/>
        <w:rPr>
          <w:sz w:val="24"/>
          <w:szCs w:val="24"/>
          <w:lang w:val="en-GB"/>
        </w:rPr>
      </w:pPr>
      <w:bookmarkStart w:id="12" w:name="_Toc316977407"/>
      <w:r w:rsidRPr="00D34377">
        <w:rPr>
          <w:sz w:val="24"/>
          <w:szCs w:val="24"/>
          <w:lang w:val="en-GB"/>
        </w:rPr>
        <w:t>Security requirement</w:t>
      </w:r>
      <w:bookmarkEnd w:id="12"/>
    </w:p>
    <w:p w14:paraId="75420066" w14:textId="55AB47D6" w:rsidR="00E30A29" w:rsidRPr="00D34377" w:rsidRDefault="001742AE" w:rsidP="00E30A29">
      <w:pPr>
        <w:rPr>
          <w:rFonts w:cs="Arial"/>
          <w:lang w:val="en-GB"/>
        </w:rPr>
      </w:pPr>
      <w:r w:rsidRPr="00D34377">
        <w:rPr>
          <w:rFonts w:cs="Arial"/>
          <w:lang w:val="en-GB"/>
        </w:rPr>
        <w:t>Using a</w:t>
      </w:r>
      <w:r w:rsidR="000F4CDD" w:rsidRPr="00D34377">
        <w:rPr>
          <w:rFonts w:cs="Arial"/>
          <w:lang w:val="en-GB"/>
        </w:rPr>
        <w:t xml:space="preserve"> local server, </w:t>
      </w:r>
      <w:r w:rsidR="00E32B10" w:rsidRPr="00D34377">
        <w:rPr>
          <w:rFonts w:cs="Arial"/>
          <w:lang w:val="en-GB"/>
        </w:rPr>
        <w:t>mak</w:t>
      </w:r>
      <w:r w:rsidRPr="00D34377">
        <w:rPr>
          <w:rFonts w:cs="Arial"/>
          <w:lang w:val="en-GB"/>
        </w:rPr>
        <w:t>es</w:t>
      </w:r>
      <w:r w:rsidR="00E32B10" w:rsidRPr="00D34377">
        <w:rPr>
          <w:rFonts w:cs="Arial"/>
          <w:lang w:val="en-GB"/>
        </w:rPr>
        <w:t xml:space="preserve"> </w:t>
      </w:r>
      <w:r w:rsidR="00C07CB9" w:rsidRPr="00D34377">
        <w:rPr>
          <w:rFonts w:cs="Arial"/>
          <w:lang w:val="en-GB"/>
        </w:rPr>
        <w:t>it easier for the company to control access</w:t>
      </w:r>
      <w:r w:rsidR="00E32B10" w:rsidRPr="00D34377">
        <w:rPr>
          <w:rFonts w:cs="Arial"/>
          <w:lang w:val="en-GB"/>
        </w:rPr>
        <w:t xml:space="preserve"> to it since </w:t>
      </w:r>
      <w:r w:rsidRPr="00D34377">
        <w:rPr>
          <w:rFonts w:cs="Arial"/>
          <w:lang w:val="en-GB"/>
        </w:rPr>
        <w:t>the data is not transferred on the internet</w:t>
      </w:r>
      <w:r w:rsidR="002A2FA4" w:rsidRPr="00D34377">
        <w:rPr>
          <w:rFonts w:cs="Arial"/>
          <w:lang w:val="en-GB"/>
        </w:rPr>
        <w:t xml:space="preserve">. The customer will need </w:t>
      </w:r>
      <w:r w:rsidR="009F0E5F" w:rsidRPr="00D34377">
        <w:rPr>
          <w:rFonts w:cs="Arial"/>
          <w:lang w:val="en-GB"/>
        </w:rPr>
        <w:t>a antivirus and activate a firewall to ensure security.</w:t>
      </w:r>
    </w:p>
    <w:p w14:paraId="1DB0FD09" w14:textId="77777777" w:rsidR="00F569C2" w:rsidRPr="00D34377" w:rsidRDefault="00F569C2" w:rsidP="00F569C2">
      <w:pPr>
        <w:rPr>
          <w:rFonts w:cs="Arial"/>
          <w:lang w:val="en-IE"/>
        </w:rPr>
      </w:pPr>
    </w:p>
    <w:p w14:paraId="5E92BF75" w14:textId="12C0874C" w:rsidR="00F077BB" w:rsidRPr="00D34377" w:rsidRDefault="00F077BB" w:rsidP="00A9161A">
      <w:pPr>
        <w:pStyle w:val="Heading2"/>
        <w:rPr>
          <w:sz w:val="24"/>
          <w:szCs w:val="24"/>
          <w:lang w:val="en-IE"/>
        </w:rPr>
      </w:pPr>
      <w:bookmarkStart w:id="13" w:name="_Toc351559328"/>
      <w:r w:rsidRPr="00D34377">
        <w:rPr>
          <w:sz w:val="24"/>
          <w:szCs w:val="24"/>
          <w:lang w:val="en-IE"/>
        </w:rPr>
        <w:lastRenderedPageBreak/>
        <w:t>Design and Architecture</w:t>
      </w:r>
      <w:bookmarkEnd w:id="13"/>
    </w:p>
    <w:p w14:paraId="7F132FDE" w14:textId="61E849C4" w:rsidR="00E35158" w:rsidRPr="00D34377" w:rsidRDefault="00425129" w:rsidP="003F7252">
      <w:pPr>
        <w:pStyle w:val="Heading3"/>
        <w:rPr>
          <w:sz w:val="24"/>
          <w:szCs w:val="24"/>
          <w:lang w:val="en-IE"/>
        </w:rPr>
      </w:pPr>
      <w:r w:rsidRPr="00D34377">
        <w:rPr>
          <w:sz w:val="24"/>
          <w:szCs w:val="24"/>
          <w:lang w:val="en-IE"/>
        </w:rPr>
        <w:t>Database</w:t>
      </w:r>
      <w:r w:rsidR="00EC053A" w:rsidRPr="00D34377">
        <w:rPr>
          <w:sz w:val="24"/>
          <w:szCs w:val="24"/>
          <w:lang w:val="en-IE"/>
        </w:rPr>
        <w:t xml:space="preserve"> </w:t>
      </w:r>
    </w:p>
    <w:p w14:paraId="2762C71C" w14:textId="132B95E5" w:rsidR="00EC053A" w:rsidRPr="00D34377" w:rsidRDefault="00EC053A" w:rsidP="00DF5C8D">
      <w:pPr>
        <w:pStyle w:val="Heading4"/>
        <w:rPr>
          <w:rFonts w:ascii="Arial" w:hAnsi="Arial" w:cs="Arial"/>
          <w:lang w:val="en-IE"/>
        </w:rPr>
      </w:pPr>
      <w:r w:rsidRPr="00D34377">
        <w:rPr>
          <w:rFonts w:ascii="Arial" w:hAnsi="Arial" w:cs="Arial"/>
          <w:lang w:val="en-IE"/>
        </w:rPr>
        <w:t>Design</w:t>
      </w:r>
    </w:p>
    <w:p w14:paraId="5F7E71A4" w14:textId="0D57DA96" w:rsidR="00215D98" w:rsidRPr="00D34377" w:rsidRDefault="005941C0" w:rsidP="005941C0">
      <w:pPr>
        <w:rPr>
          <w:rFonts w:cs="Arial"/>
          <w:lang w:val="en-IE"/>
        </w:rPr>
      </w:pPr>
      <w:r w:rsidRPr="00D34377">
        <w:rPr>
          <w:rFonts w:cs="Arial"/>
          <w:noProof/>
        </w:rPr>
        <w:drawing>
          <wp:inline distT="0" distB="0" distL="0" distR="0" wp14:anchorId="40C42C6B" wp14:editId="70E98ADF">
            <wp:extent cx="5489575" cy="20199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489575" cy="2019935"/>
                    </a:xfrm>
                    <a:prstGeom prst="rect">
                      <a:avLst/>
                    </a:prstGeom>
                  </pic:spPr>
                </pic:pic>
              </a:graphicData>
            </a:graphic>
          </wp:inline>
        </w:drawing>
      </w:r>
      <w:r w:rsidR="00215D98" w:rsidRPr="00D34377">
        <w:rPr>
          <w:rFonts w:cs="Arial"/>
          <w:lang w:val="en-IE"/>
        </w:rPr>
        <w:t xml:space="preserve">The user, executes the application and its commands on the client side via </w:t>
      </w:r>
      <w:r w:rsidR="00F55696" w:rsidRPr="00D34377">
        <w:rPr>
          <w:rFonts w:cs="Arial"/>
          <w:lang w:val="en-IE"/>
        </w:rPr>
        <w:t>terminal, the server reads and interprets and executes the commands using the SQL language.</w:t>
      </w:r>
    </w:p>
    <w:p w14:paraId="25A9DB3A" w14:textId="77777777" w:rsidR="00EC053A" w:rsidRPr="00D34377" w:rsidRDefault="00EA7FFA" w:rsidP="00DF5C8D">
      <w:pPr>
        <w:pStyle w:val="Heading4"/>
        <w:rPr>
          <w:rFonts w:ascii="Arial" w:hAnsi="Arial" w:cs="Arial"/>
          <w:lang w:val="en-IE"/>
        </w:rPr>
      </w:pPr>
      <w:r w:rsidRPr="00D34377">
        <w:rPr>
          <w:rFonts w:ascii="Arial" w:hAnsi="Arial" w:cs="Arial"/>
          <w:lang w:val="en-IE"/>
        </w:rPr>
        <w:t>Structure and tables</w:t>
      </w:r>
    </w:p>
    <w:p w14:paraId="7DE4C6DB" w14:textId="3E648266" w:rsidR="00681E78" w:rsidRPr="00D34377" w:rsidRDefault="00681E78" w:rsidP="00681E78">
      <w:pPr>
        <w:rPr>
          <w:rFonts w:cs="Arial"/>
          <w:lang w:val="en-IE"/>
        </w:rPr>
      </w:pPr>
      <w:r w:rsidRPr="00D34377">
        <w:rPr>
          <w:rFonts w:cs="Arial"/>
          <w:lang w:val="en-IE"/>
        </w:rPr>
        <w:t>Database and its tables</w:t>
      </w:r>
    </w:p>
    <w:p w14:paraId="30EB5C25" w14:textId="45336218" w:rsidR="00681E78" w:rsidRPr="00D34377" w:rsidRDefault="00681E78" w:rsidP="00681E78">
      <w:pPr>
        <w:rPr>
          <w:rFonts w:cs="Arial"/>
          <w:lang w:val="en-IE"/>
        </w:rPr>
      </w:pPr>
      <w:r w:rsidRPr="00D34377">
        <w:rPr>
          <w:rFonts w:cs="Arial"/>
          <w:noProof/>
        </w:rPr>
        <w:drawing>
          <wp:inline distT="0" distB="0" distL="0" distR="0" wp14:anchorId="68B1FD26" wp14:editId="2B5B232B">
            <wp:extent cx="1501254" cy="1419738"/>
            <wp:effectExtent l="0" t="0" r="3810" b="952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14"/>
                    <a:stretch>
                      <a:fillRect/>
                    </a:stretch>
                  </pic:blipFill>
                  <pic:spPr>
                    <a:xfrm>
                      <a:off x="0" y="0"/>
                      <a:ext cx="1509491" cy="1427528"/>
                    </a:xfrm>
                    <a:prstGeom prst="rect">
                      <a:avLst/>
                    </a:prstGeom>
                  </pic:spPr>
                </pic:pic>
              </a:graphicData>
            </a:graphic>
          </wp:inline>
        </w:drawing>
      </w:r>
    </w:p>
    <w:p w14:paraId="5F470211" w14:textId="3716D10C" w:rsidR="00E72C8C" w:rsidRPr="00D34377" w:rsidRDefault="00E72C8C" w:rsidP="00681E78">
      <w:pPr>
        <w:rPr>
          <w:rFonts w:cs="Arial"/>
          <w:lang w:val="en-IE"/>
        </w:rPr>
      </w:pPr>
      <w:r w:rsidRPr="00D34377">
        <w:rPr>
          <w:rFonts w:cs="Arial"/>
          <w:noProof/>
        </w:rPr>
        <w:lastRenderedPageBreak/>
        <w:drawing>
          <wp:inline distT="0" distB="0" distL="0" distR="0" wp14:anchorId="76A33717" wp14:editId="149FEEB7">
            <wp:extent cx="2674961" cy="4372640"/>
            <wp:effectExtent l="0" t="0" r="0" b="889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
                    <a:stretch>
                      <a:fillRect/>
                    </a:stretch>
                  </pic:blipFill>
                  <pic:spPr>
                    <a:xfrm>
                      <a:off x="0" y="0"/>
                      <a:ext cx="2685628" cy="4390077"/>
                    </a:xfrm>
                    <a:prstGeom prst="rect">
                      <a:avLst/>
                    </a:prstGeom>
                  </pic:spPr>
                </pic:pic>
              </a:graphicData>
            </a:graphic>
          </wp:inline>
        </w:drawing>
      </w:r>
    </w:p>
    <w:p w14:paraId="015E9AB2" w14:textId="1FB74965" w:rsidR="0068769A" w:rsidRPr="00D34377" w:rsidRDefault="0068769A" w:rsidP="00681E78">
      <w:pPr>
        <w:rPr>
          <w:rFonts w:cs="Arial"/>
          <w:lang w:val="en-IE"/>
        </w:rPr>
      </w:pPr>
      <w:r w:rsidRPr="00D34377">
        <w:rPr>
          <w:rFonts w:cs="Arial"/>
          <w:noProof/>
        </w:rPr>
        <w:drawing>
          <wp:inline distT="0" distB="0" distL="0" distR="0" wp14:anchorId="5587698D" wp14:editId="5D9F3415">
            <wp:extent cx="2235796" cy="2715904"/>
            <wp:effectExtent l="0" t="0" r="0" b="825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6"/>
                    <a:stretch>
                      <a:fillRect/>
                    </a:stretch>
                  </pic:blipFill>
                  <pic:spPr>
                    <a:xfrm>
                      <a:off x="0" y="0"/>
                      <a:ext cx="2246914" cy="2729409"/>
                    </a:xfrm>
                    <a:prstGeom prst="rect">
                      <a:avLst/>
                    </a:prstGeom>
                  </pic:spPr>
                </pic:pic>
              </a:graphicData>
            </a:graphic>
          </wp:inline>
        </w:drawing>
      </w:r>
    </w:p>
    <w:p w14:paraId="3D891FAB" w14:textId="77777777" w:rsidR="00681E78" w:rsidRPr="00D34377" w:rsidRDefault="00681E78" w:rsidP="00681E78">
      <w:pPr>
        <w:rPr>
          <w:rFonts w:cs="Arial"/>
          <w:lang w:val="en-IE"/>
        </w:rPr>
      </w:pPr>
    </w:p>
    <w:p w14:paraId="591097B8" w14:textId="4CADAB15" w:rsidR="00681E78" w:rsidRPr="00D34377" w:rsidRDefault="00681E78" w:rsidP="00681E78">
      <w:pPr>
        <w:rPr>
          <w:rFonts w:cs="Arial"/>
          <w:lang w:val="en-IE"/>
        </w:rPr>
        <w:sectPr w:rsidR="00681E78" w:rsidRPr="00D34377" w:rsidSect="007D1CCF">
          <w:pgSz w:w="12240" w:h="15840" w:code="1"/>
          <w:pgMar w:top="1440" w:right="1440" w:bottom="1440" w:left="2155" w:header="709" w:footer="709" w:gutter="0"/>
          <w:cols w:space="708"/>
          <w:titlePg/>
          <w:docGrid w:linePitch="360"/>
        </w:sectPr>
      </w:pPr>
    </w:p>
    <w:p w14:paraId="64513CB2" w14:textId="2B8E9CC8" w:rsidR="00C406C6" w:rsidRPr="00D34377" w:rsidRDefault="00645FA3" w:rsidP="00645FA3">
      <w:pPr>
        <w:pStyle w:val="Heading3"/>
        <w:jc w:val="left"/>
        <w:rPr>
          <w:noProof/>
          <w:sz w:val="24"/>
          <w:szCs w:val="24"/>
          <w:lang w:val="en-IE"/>
        </w:rPr>
        <w:sectPr w:rsidR="00C406C6" w:rsidRPr="00D34377" w:rsidSect="00EA7FFA">
          <w:pgSz w:w="15840" w:h="12240" w:orient="landscape" w:code="1"/>
          <w:pgMar w:top="720" w:right="720" w:bottom="720" w:left="567" w:header="709" w:footer="709" w:gutter="0"/>
          <w:cols w:space="708"/>
          <w:titlePg/>
          <w:docGrid w:linePitch="360"/>
        </w:sectPr>
      </w:pPr>
      <w:r w:rsidRPr="00D34377">
        <w:rPr>
          <w:noProof/>
          <w:sz w:val="24"/>
          <w:szCs w:val="24"/>
        </w:rPr>
        <w:lastRenderedPageBreak/>
        <w:drawing>
          <wp:anchor distT="0" distB="0" distL="114300" distR="114300" simplePos="0" relativeHeight="251658240" behindDoc="0" locked="0" layoutInCell="1" allowOverlap="1" wp14:anchorId="29D47F7D" wp14:editId="192162ED">
            <wp:simplePos x="0" y="0"/>
            <wp:positionH relativeFrom="margin">
              <wp:align>left</wp:align>
            </wp:positionH>
            <wp:positionV relativeFrom="paragraph">
              <wp:posOffset>431961</wp:posOffset>
            </wp:positionV>
            <wp:extent cx="9105900" cy="5262880"/>
            <wp:effectExtent l="0" t="0" r="0" b="0"/>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105900" cy="5262880"/>
                    </a:xfrm>
                    <a:prstGeom prst="rect">
                      <a:avLst/>
                    </a:prstGeom>
                  </pic:spPr>
                </pic:pic>
              </a:graphicData>
            </a:graphic>
            <wp14:sizeRelH relativeFrom="page">
              <wp14:pctWidth>0</wp14:pctWidth>
            </wp14:sizeRelH>
            <wp14:sizeRelV relativeFrom="page">
              <wp14:pctHeight>0</wp14:pctHeight>
            </wp14:sizeRelV>
          </wp:anchor>
        </w:drawing>
      </w:r>
      <w:r w:rsidR="00F914D1" w:rsidRPr="00D34377">
        <w:rPr>
          <w:sz w:val="24"/>
          <w:szCs w:val="24"/>
          <w:lang w:val="en-IE"/>
        </w:rPr>
        <w:t>System architecture</w:t>
      </w:r>
      <w:r w:rsidR="00C406C6" w:rsidRPr="00D34377">
        <w:rPr>
          <w:noProof/>
          <w:sz w:val="24"/>
          <w:szCs w:val="24"/>
          <w:lang w:val="en-IE"/>
        </w:rPr>
        <w:br w:type="page"/>
      </w:r>
    </w:p>
    <w:p w14:paraId="79A6E588" w14:textId="7FE98375" w:rsidR="00E35158" w:rsidRPr="00D34377" w:rsidRDefault="00E35158" w:rsidP="00E47C6C">
      <w:pPr>
        <w:pStyle w:val="Heading3"/>
        <w:rPr>
          <w:noProof/>
          <w:sz w:val="24"/>
          <w:szCs w:val="24"/>
          <w:lang w:val="en-IE"/>
        </w:rPr>
      </w:pPr>
      <w:r w:rsidRPr="00D34377">
        <w:rPr>
          <w:noProof/>
          <w:sz w:val="24"/>
          <w:szCs w:val="24"/>
          <w:lang w:val="en-IE"/>
        </w:rPr>
        <w:lastRenderedPageBreak/>
        <w:t>Communication diagram</w:t>
      </w:r>
    </w:p>
    <w:p w14:paraId="5C8C7A4C" w14:textId="31B4CBFA" w:rsidR="000D3E05" w:rsidRPr="00D34377" w:rsidRDefault="00E35158" w:rsidP="00A9161A">
      <w:pPr>
        <w:rPr>
          <w:rFonts w:cs="Arial"/>
          <w:noProof/>
          <w:lang w:val="en-IE"/>
        </w:rPr>
      </w:pPr>
      <w:r w:rsidRPr="00D34377">
        <w:rPr>
          <w:rFonts w:cs="Arial"/>
          <w:noProof/>
        </w:rPr>
        <w:drawing>
          <wp:inline distT="0" distB="0" distL="0" distR="0" wp14:anchorId="0001F883" wp14:editId="66A76007">
            <wp:extent cx="5343525" cy="477202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343525" cy="4772025"/>
                    </a:xfrm>
                    <a:prstGeom prst="rect">
                      <a:avLst/>
                    </a:prstGeom>
                  </pic:spPr>
                </pic:pic>
              </a:graphicData>
            </a:graphic>
          </wp:inline>
        </w:drawing>
      </w:r>
    </w:p>
    <w:p w14:paraId="75BC1964" w14:textId="77777777" w:rsidR="000D3E05" w:rsidRPr="00D34377" w:rsidRDefault="000D3E05" w:rsidP="00A9161A">
      <w:pPr>
        <w:rPr>
          <w:rFonts w:cs="Arial"/>
          <w:noProof/>
          <w:lang w:val="en-IE"/>
        </w:rPr>
      </w:pPr>
    </w:p>
    <w:p w14:paraId="0F3D7E29" w14:textId="34B417DD" w:rsidR="000D3E05" w:rsidRPr="00D34377" w:rsidRDefault="00F55696" w:rsidP="00A9161A">
      <w:pPr>
        <w:rPr>
          <w:rFonts w:cs="Arial"/>
          <w:noProof/>
          <w:lang w:val="en-IE"/>
        </w:rPr>
      </w:pPr>
      <w:r w:rsidRPr="00D34377">
        <w:rPr>
          <w:rFonts w:cs="Arial"/>
          <w:noProof/>
          <w:lang w:val="en-IE"/>
        </w:rPr>
        <w:t>This diagram presents the user interaction to the application. According to its classification – admin or user, he/she can interact with the whole appliction or only part of it.</w:t>
      </w:r>
    </w:p>
    <w:p w14:paraId="1CD88E1C" w14:textId="770BEF11" w:rsidR="000D3E05" w:rsidRPr="00D34377" w:rsidRDefault="00F55696" w:rsidP="00A9161A">
      <w:pPr>
        <w:rPr>
          <w:rFonts w:cs="Arial"/>
          <w:noProof/>
          <w:lang w:val="en-IE"/>
        </w:rPr>
      </w:pPr>
      <w:r w:rsidRPr="00D34377">
        <w:rPr>
          <w:rFonts w:cs="Arial"/>
          <w:noProof/>
          <w:lang w:val="en-IE"/>
        </w:rPr>
        <w:t>Users classified as simply “user”, are allowed to: login, recover password. In case of sucesfull login, he/she will be redirected to a Main Page which will allow acess to the point of sales area.</w:t>
      </w:r>
    </w:p>
    <w:p w14:paraId="6ACB44FC" w14:textId="695F4D49" w:rsidR="000D3E05" w:rsidRPr="00D34377" w:rsidRDefault="00F55696" w:rsidP="00A9161A">
      <w:pPr>
        <w:rPr>
          <w:rFonts w:cs="Arial"/>
          <w:noProof/>
          <w:lang w:val="en-IE"/>
        </w:rPr>
      </w:pPr>
      <w:r w:rsidRPr="00D34377">
        <w:rPr>
          <w:rFonts w:cs="Arial"/>
          <w:noProof/>
          <w:lang w:val="en-IE"/>
        </w:rPr>
        <w:t xml:space="preserve">Users classified as “admin”, after the login, will be redirected to a </w:t>
      </w:r>
      <w:r w:rsidR="007973AA" w:rsidRPr="00D34377">
        <w:rPr>
          <w:rFonts w:cs="Arial"/>
          <w:noProof/>
          <w:lang w:val="en-IE"/>
        </w:rPr>
        <w:t xml:space="preserve">Main Page which grants acess to all application areas: Point of sales, Category, Others, Product, </w:t>
      </w:r>
      <w:r w:rsidR="007973AA" w:rsidRPr="00D34377">
        <w:rPr>
          <w:rFonts w:cs="Arial"/>
          <w:noProof/>
          <w:lang w:val="en-IE"/>
        </w:rPr>
        <w:lastRenderedPageBreak/>
        <w:t>Stock, Suppliers. For safety reasons, only admins will be responsible for maintain data, except for sales, in the application.</w:t>
      </w:r>
    </w:p>
    <w:p w14:paraId="0B9B6EB9" w14:textId="2DC39AD3" w:rsidR="007973AA" w:rsidRPr="00D34377" w:rsidRDefault="007973AA" w:rsidP="007973AA">
      <w:pPr>
        <w:pStyle w:val="Heading3"/>
        <w:rPr>
          <w:noProof/>
          <w:sz w:val="24"/>
          <w:szCs w:val="24"/>
          <w:lang w:val="en-IE"/>
        </w:rPr>
      </w:pPr>
      <w:r w:rsidRPr="00D34377">
        <w:rPr>
          <w:noProof/>
          <w:sz w:val="24"/>
          <w:szCs w:val="24"/>
          <w:lang w:val="en-IE"/>
        </w:rPr>
        <w:t>Design</w:t>
      </w:r>
    </w:p>
    <w:p w14:paraId="44174D1F" w14:textId="5EB82F7B" w:rsidR="007973AA" w:rsidRPr="00D34377" w:rsidRDefault="007973AA" w:rsidP="007973AA">
      <w:pPr>
        <w:rPr>
          <w:rFonts w:cs="Arial"/>
          <w:lang w:val="en-IE"/>
        </w:rPr>
      </w:pPr>
      <w:r w:rsidRPr="00D34377">
        <w:rPr>
          <w:rFonts w:cs="Arial"/>
          <w:lang w:val="en-IE"/>
        </w:rPr>
        <w:t>The biggest objective</w:t>
      </w:r>
      <w:r w:rsidR="00F14E01" w:rsidRPr="00D34377">
        <w:rPr>
          <w:rFonts w:cs="Arial"/>
          <w:lang w:val="en-IE"/>
        </w:rPr>
        <w:t>s</w:t>
      </w:r>
      <w:r w:rsidRPr="00D34377">
        <w:rPr>
          <w:rFonts w:cs="Arial"/>
          <w:lang w:val="en-IE"/>
        </w:rPr>
        <w:t xml:space="preserve"> </w:t>
      </w:r>
      <w:r w:rsidR="00F14E01" w:rsidRPr="00D34377">
        <w:rPr>
          <w:rFonts w:cs="Arial"/>
          <w:lang w:val="en-IE"/>
        </w:rPr>
        <w:t>regarding</w:t>
      </w:r>
      <w:r w:rsidRPr="00D34377">
        <w:rPr>
          <w:rFonts w:cs="Arial"/>
          <w:lang w:val="en-IE"/>
        </w:rPr>
        <w:t xml:space="preserve"> design in this application w</w:t>
      </w:r>
      <w:r w:rsidR="00F14E01" w:rsidRPr="00D34377">
        <w:rPr>
          <w:rFonts w:cs="Arial"/>
          <w:lang w:val="en-IE"/>
        </w:rPr>
        <w:t>ere: keep it</w:t>
      </w:r>
      <w:r w:rsidRPr="00D34377">
        <w:rPr>
          <w:rFonts w:cs="Arial"/>
          <w:lang w:val="en-IE"/>
        </w:rPr>
        <w:t xml:space="preserve"> </w:t>
      </w:r>
      <w:r w:rsidR="00F14E01" w:rsidRPr="00D34377">
        <w:rPr>
          <w:rFonts w:cs="Arial"/>
          <w:lang w:val="en-IE"/>
        </w:rPr>
        <w:t>user-</w:t>
      </w:r>
      <w:r w:rsidRPr="00D34377">
        <w:rPr>
          <w:rFonts w:cs="Arial"/>
          <w:lang w:val="en-IE"/>
        </w:rPr>
        <w:t>friendly</w:t>
      </w:r>
      <w:r w:rsidR="00F14E01" w:rsidRPr="00D34377">
        <w:rPr>
          <w:rFonts w:cs="Arial"/>
          <w:lang w:val="en-IE"/>
        </w:rPr>
        <w:t xml:space="preserve"> and clean. The frames have the same design in green and white, there was not enough time to make the application look modern, I only simply changed the background and button colours.</w:t>
      </w:r>
    </w:p>
    <w:p w14:paraId="5B0260EB" w14:textId="2D9BF136" w:rsidR="00F14E01" w:rsidRPr="00D34377" w:rsidRDefault="00F14E01" w:rsidP="007973AA">
      <w:pPr>
        <w:rPr>
          <w:rFonts w:cs="Arial"/>
          <w:lang w:val="en-IE"/>
        </w:rPr>
      </w:pPr>
      <w:r w:rsidRPr="00D34377">
        <w:rPr>
          <w:rFonts w:cs="Arial"/>
          <w:lang w:val="en-IE"/>
        </w:rPr>
        <w:t xml:space="preserve">The whole application follows the same design patterns as mentioned before. For user input, </w:t>
      </w:r>
      <w:r w:rsidR="00075E5B" w:rsidRPr="00D34377">
        <w:rPr>
          <w:rFonts w:cs="Arial"/>
          <w:lang w:val="en-IE"/>
        </w:rPr>
        <w:t>J</w:t>
      </w:r>
      <w:r w:rsidRPr="00D34377">
        <w:rPr>
          <w:rFonts w:cs="Arial"/>
          <w:lang w:val="en-IE"/>
        </w:rPr>
        <w:t>textfields were adopted, the visual part of the data is displayed by tables</w:t>
      </w:r>
      <w:r w:rsidR="00867866" w:rsidRPr="00D34377">
        <w:rPr>
          <w:rFonts w:cs="Arial"/>
          <w:lang w:val="en-IE"/>
        </w:rPr>
        <w:t>, buttons were used to execute the applications queries, most warnings are displayed using JOptiopane, but some of them, used for validation purposes, are displayed in textfields. Some comboxbox</w:t>
      </w:r>
      <w:r w:rsidR="00075E5B" w:rsidRPr="00D34377">
        <w:rPr>
          <w:rFonts w:cs="Arial"/>
          <w:lang w:val="en-IE"/>
        </w:rPr>
        <w:t>`s</w:t>
      </w:r>
      <w:r w:rsidR="00867866" w:rsidRPr="00D34377">
        <w:rPr>
          <w:rFonts w:cs="Arial"/>
          <w:lang w:val="en-IE"/>
        </w:rPr>
        <w:t xml:space="preserve"> were employed to retrieve data from one table of the database to another or to </w:t>
      </w:r>
      <w:r w:rsidR="00075E5B" w:rsidRPr="00D34377">
        <w:rPr>
          <w:rFonts w:cs="Arial"/>
          <w:lang w:val="en-IE"/>
        </w:rPr>
        <w:t>retrieve</w:t>
      </w:r>
      <w:r w:rsidR="00867866" w:rsidRPr="00D34377">
        <w:rPr>
          <w:rFonts w:cs="Arial"/>
          <w:lang w:val="en-IE"/>
        </w:rPr>
        <w:t xml:space="preserve"> data from the database to textfields.</w:t>
      </w:r>
    </w:p>
    <w:p w14:paraId="7D3556F4" w14:textId="341BB34B" w:rsidR="00B74F9D" w:rsidRPr="00D34377" w:rsidRDefault="00B74F9D" w:rsidP="007973AA">
      <w:pPr>
        <w:rPr>
          <w:rFonts w:cs="Arial"/>
          <w:lang w:val="en-IE"/>
        </w:rPr>
      </w:pPr>
      <w:r w:rsidRPr="00D34377">
        <w:rPr>
          <w:rFonts w:cs="Arial"/>
          <w:noProof/>
        </w:rPr>
        <w:drawing>
          <wp:inline distT="0" distB="0" distL="0" distR="0" wp14:anchorId="25BA2102" wp14:editId="7D091E6A">
            <wp:extent cx="5489575" cy="34651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9"/>
                    <a:stretch>
                      <a:fillRect/>
                    </a:stretch>
                  </pic:blipFill>
                  <pic:spPr>
                    <a:xfrm>
                      <a:off x="0" y="0"/>
                      <a:ext cx="5489575" cy="3465195"/>
                    </a:xfrm>
                    <a:prstGeom prst="rect">
                      <a:avLst/>
                    </a:prstGeom>
                  </pic:spPr>
                </pic:pic>
              </a:graphicData>
            </a:graphic>
          </wp:inline>
        </w:drawing>
      </w:r>
    </w:p>
    <w:p w14:paraId="24060AAA" w14:textId="77777777" w:rsidR="007973AA" w:rsidRPr="00D34377" w:rsidRDefault="007973AA" w:rsidP="007973AA">
      <w:pPr>
        <w:rPr>
          <w:rFonts w:cs="Arial"/>
          <w:lang w:val="en-IE"/>
        </w:rPr>
      </w:pPr>
    </w:p>
    <w:p w14:paraId="5E92BF78" w14:textId="77777777" w:rsidR="00F077BB" w:rsidRPr="00D34377" w:rsidRDefault="00F077BB" w:rsidP="00A9161A">
      <w:pPr>
        <w:pStyle w:val="Heading2"/>
        <w:rPr>
          <w:sz w:val="24"/>
          <w:szCs w:val="24"/>
          <w:lang w:val="en-IE"/>
        </w:rPr>
      </w:pPr>
      <w:bookmarkStart w:id="14" w:name="_Toc351559329"/>
      <w:r w:rsidRPr="00D34377">
        <w:rPr>
          <w:sz w:val="24"/>
          <w:szCs w:val="24"/>
          <w:lang w:val="en-IE"/>
        </w:rPr>
        <w:lastRenderedPageBreak/>
        <w:t>Implementation</w:t>
      </w:r>
      <w:bookmarkEnd w:id="14"/>
    </w:p>
    <w:p w14:paraId="5E92BF79" w14:textId="0AB6D105" w:rsidR="00F077BB" w:rsidRPr="00D34377" w:rsidRDefault="003B4F30" w:rsidP="00A9161A">
      <w:pPr>
        <w:rPr>
          <w:rFonts w:cs="Arial"/>
          <w:lang w:val="en-IE"/>
        </w:rPr>
      </w:pPr>
      <w:r w:rsidRPr="00D34377">
        <w:rPr>
          <w:rFonts w:cs="Arial"/>
          <w:lang w:val="en-IE"/>
        </w:rPr>
        <w:t>The application consists in 11 JFrames representing the different sections of the program and two classes that execute parallel tasks to the application correct functioning:</w:t>
      </w:r>
    </w:p>
    <w:p w14:paraId="5F3FDF94" w14:textId="1713B341" w:rsidR="003B4F30" w:rsidRPr="00D34377" w:rsidRDefault="003B4F30" w:rsidP="004F1D1D">
      <w:pPr>
        <w:pStyle w:val="Heading3"/>
        <w:rPr>
          <w:sz w:val="24"/>
          <w:szCs w:val="24"/>
          <w:lang w:val="en-IE"/>
        </w:rPr>
      </w:pPr>
      <w:r w:rsidRPr="00D34377">
        <w:rPr>
          <w:sz w:val="24"/>
          <w:szCs w:val="24"/>
          <w:lang w:val="en-IE"/>
        </w:rPr>
        <w:t>Frames:</w:t>
      </w:r>
    </w:p>
    <w:p w14:paraId="44C79AC2" w14:textId="3EAD7D91" w:rsidR="003B4F30" w:rsidRPr="00D34377" w:rsidRDefault="003B4F30" w:rsidP="00B45BE4">
      <w:pPr>
        <w:pStyle w:val="ListParagraph"/>
        <w:numPr>
          <w:ilvl w:val="0"/>
          <w:numId w:val="16"/>
        </w:numPr>
        <w:rPr>
          <w:rFonts w:cs="Arial"/>
          <w:lang w:val="en-IE"/>
        </w:rPr>
      </w:pPr>
      <w:r w:rsidRPr="00D34377">
        <w:rPr>
          <w:rFonts w:cs="Arial"/>
          <w:lang w:val="en-IE"/>
        </w:rPr>
        <w:t>Login: the user inputs login, password and user type to have your access granted or denied to the system. It also has access to the “Forgo</w:t>
      </w:r>
      <w:r w:rsidR="00544089" w:rsidRPr="00D34377">
        <w:rPr>
          <w:rFonts w:cs="Arial"/>
          <w:lang w:val="en-IE"/>
        </w:rPr>
        <w:t>t</w:t>
      </w:r>
      <w:r w:rsidRPr="00D34377">
        <w:rPr>
          <w:rFonts w:cs="Arial"/>
          <w:lang w:val="en-IE"/>
        </w:rPr>
        <w:t xml:space="preserve"> Password” screen.</w:t>
      </w:r>
    </w:p>
    <w:p w14:paraId="45BB7D6D" w14:textId="2DC55851" w:rsidR="003B4F30" w:rsidRPr="00D34377" w:rsidRDefault="003B4F30" w:rsidP="00B45BE4">
      <w:pPr>
        <w:pStyle w:val="ListParagraph"/>
        <w:numPr>
          <w:ilvl w:val="0"/>
          <w:numId w:val="16"/>
        </w:numPr>
        <w:rPr>
          <w:rFonts w:cs="Arial"/>
          <w:lang w:val="en-IE"/>
        </w:rPr>
      </w:pPr>
      <w:r w:rsidRPr="00D34377">
        <w:rPr>
          <w:rFonts w:cs="Arial"/>
          <w:lang w:val="en-IE"/>
        </w:rPr>
        <w:t>Forgot password: The user needs to input username and answer a security question to recover his password.</w:t>
      </w:r>
    </w:p>
    <w:p w14:paraId="588C7F7C" w14:textId="64995609" w:rsidR="003B4F30" w:rsidRPr="00D34377" w:rsidRDefault="003B4F30" w:rsidP="00B45BE4">
      <w:pPr>
        <w:pStyle w:val="ListParagraph"/>
        <w:numPr>
          <w:ilvl w:val="0"/>
          <w:numId w:val="16"/>
        </w:numPr>
        <w:rPr>
          <w:rFonts w:cs="Arial"/>
          <w:lang w:val="en-IE"/>
        </w:rPr>
      </w:pPr>
      <w:r w:rsidRPr="00D34377">
        <w:rPr>
          <w:rFonts w:cs="Arial"/>
          <w:lang w:val="en-IE"/>
        </w:rPr>
        <w:t xml:space="preserve">Main: after “admin” user login, this screen </w:t>
      </w:r>
      <w:r w:rsidR="00544089" w:rsidRPr="00D34377">
        <w:rPr>
          <w:rFonts w:cs="Arial"/>
          <w:lang w:val="en-IE"/>
        </w:rPr>
        <w:t>is displayed, it grants access to other pages on the application such as: Category, Others, Products, Sale, Stock, Suppliers.</w:t>
      </w:r>
    </w:p>
    <w:p w14:paraId="55163442" w14:textId="248F703D" w:rsidR="003B4F30" w:rsidRPr="00D34377" w:rsidRDefault="003B4F30" w:rsidP="00B45BE4">
      <w:pPr>
        <w:pStyle w:val="ListParagraph"/>
        <w:numPr>
          <w:ilvl w:val="0"/>
          <w:numId w:val="16"/>
        </w:numPr>
        <w:rPr>
          <w:rFonts w:cs="Arial"/>
          <w:lang w:val="en-IE"/>
        </w:rPr>
      </w:pPr>
      <w:r w:rsidRPr="00D34377">
        <w:rPr>
          <w:rFonts w:cs="Arial"/>
          <w:lang w:val="en-IE"/>
        </w:rPr>
        <w:t>MainUser</w:t>
      </w:r>
      <w:r w:rsidR="00544089" w:rsidRPr="00D34377">
        <w:rPr>
          <w:rFonts w:cs="Arial"/>
          <w:lang w:val="en-IE"/>
        </w:rPr>
        <w:t>: after user  type “user” login, this screen is displayed, it grants access the sales page only.</w:t>
      </w:r>
    </w:p>
    <w:p w14:paraId="6E9B4EA9" w14:textId="3763B07F" w:rsidR="003B4F30" w:rsidRPr="00D34377" w:rsidRDefault="003B4F30" w:rsidP="00B45BE4">
      <w:pPr>
        <w:pStyle w:val="ListParagraph"/>
        <w:numPr>
          <w:ilvl w:val="0"/>
          <w:numId w:val="16"/>
        </w:numPr>
        <w:rPr>
          <w:rFonts w:cs="Arial"/>
          <w:lang w:val="en-IE"/>
        </w:rPr>
      </w:pPr>
      <w:r w:rsidRPr="00D34377">
        <w:rPr>
          <w:rFonts w:cs="Arial"/>
          <w:lang w:val="en-IE"/>
        </w:rPr>
        <w:t>Category</w:t>
      </w:r>
      <w:r w:rsidR="00544089" w:rsidRPr="00D34377">
        <w:rPr>
          <w:rFonts w:cs="Arial"/>
          <w:lang w:val="en-IE"/>
        </w:rPr>
        <w:t>: allow the user to add, edit and delete categories and also consult any information regarding this section in the table available.</w:t>
      </w:r>
    </w:p>
    <w:p w14:paraId="7459CCDC" w14:textId="4CA6CD64" w:rsidR="003B4F30" w:rsidRPr="00D34377" w:rsidRDefault="003B4F30" w:rsidP="00B45BE4">
      <w:pPr>
        <w:pStyle w:val="ListParagraph"/>
        <w:numPr>
          <w:ilvl w:val="0"/>
          <w:numId w:val="16"/>
        </w:numPr>
        <w:rPr>
          <w:rFonts w:cs="Arial"/>
          <w:lang w:val="en-IE"/>
        </w:rPr>
      </w:pPr>
      <w:r w:rsidRPr="00D34377">
        <w:rPr>
          <w:rFonts w:cs="Arial"/>
          <w:lang w:val="en-IE"/>
        </w:rPr>
        <w:t>Others</w:t>
      </w:r>
      <w:r w:rsidR="00544089" w:rsidRPr="00D34377">
        <w:rPr>
          <w:rFonts w:cs="Arial"/>
          <w:lang w:val="en-IE"/>
        </w:rPr>
        <w:t>: this page is divided in two sections, sales and stock reports can be generate in this page, and also new users can be created.</w:t>
      </w:r>
    </w:p>
    <w:p w14:paraId="130F9CCE" w14:textId="51FEB5C6" w:rsidR="003B4F30" w:rsidRPr="00D34377" w:rsidRDefault="003B4F30" w:rsidP="00B45BE4">
      <w:pPr>
        <w:pStyle w:val="ListParagraph"/>
        <w:numPr>
          <w:ilvl w:val="0"/>
          <w:numId w:val="16"/>
        </w:numPr>
        <w:rPr>
          <w:rFonts w:cs="Arial"/>
          <w:lang w:val="en-IE"/>
        </w:rPr>
      </w:pPr>
      <w:r w:rsidRPr="00D34377">
        <w:rPr>
          <w:rFonts w:cs="Arial"/>
          <w:lang w:val="en-IE"/>
        </w:rPr>
        <w:t>Products</w:t>
      </w:r>
      <w:r w:rsidR="00544089" w:rsidRPr="00D34377">
        <w:rPr>
          <w:rFonts w:cs="Arial"/>
          <w:lang w:val="en-IE"/>
        </w:rPr>
        <w:t>: allow the user to add, edit and delete products and also consult any information regarding this section in the table available.</w:t>
      </w:r>
    </w:p>
    <w:p w14:paraId="46F00EFD" w14:textId="35066C42" w:rsidR="003B4F30" w:rsidRPr="00D34377" w:rsidRDefault="003B4F30" w:rsidP="00B45BE4">
      <w:pPr>
        <w:pStyle w:val="ListParagraph"/>
        <w:numPr>
          <w:ilvl w:val="0"/>
          <w:numId w:val="16"/>
        </w:numPr>
        <w:rPr>
          <w:rFonts w:cs="Arial"/>
          <w:lang w:val="en-IE"/>
        </w:rPr>
      </w:pPr>
      <w:r w:rsidRPr="00D34377">
        <w:rPr>
          <w:rFonts w:cs="Arial"/>
          <w:lang w:val="en-IE"/>
        </w:rPr>
        <w:t>Receipt</w:t>
      </w:r>
      <w:r w:rsidR="00544089" w:rsidRPr="00D34377">
        <w:rPr>
          <w:rFonts w:cs="Arial"/>
          <w:lang w:val="en-IE"/>
        </w:rPr>
        <w:t>: displays the data representation of the sales recorded on sale screen.</w:t>
      </w:r>
    </w:p>
    <w:p w14:paraId="179AEAA4" w14:textId="3DBB4F5D" w:rsidR="003B4F30" w:rsidRPr="00D34377" w:rsidRDefault="003B4F30" w:rsidP="00B45BE4">
      <w:pPr>
        <w:pStyle w:val="ListParagraph"/>
        <w:numPr>
          <w:ilvl w:val="0"/>
          <w:numId w:val="16"/>
        </w:numPr>
        <w:rPr>
          <w:rFonts w:cs="Arial"/>
          <w:lang w:val="en-IE"/>
        </w:rPr>
      </w:pPr>
      <w:r w:rsidRPr="00D34377">
        <w:rPr>
          <w:rFonts w:cs="Arial"/>
          <w:lang w:val="en-IE"/>
        </w:rPr>
        <w:t>Sale</w:t>
      </w:r>
      <w:r w:rsidR="00544089" w:rsidRPr="00D34377">
        <w:rPr>
          <w:rFonts w:cs="Arial"/>
          <w:lang w:val="en-IE"/>
        </w:rPr>
        <w:t>: that is the point of sales of the application, the user inputs products and quantities and the system calculates the sale amount.</w:t>
      </w:r>
    </w:p>
    <w:p w14:paraId="6533A199" w14:textId="72E76985" w:rsidR="003B4F30" w:rsidRPr="00D34377" w:rsidRDefault="003B4F30" w:rsidP="00B45BE4">
      <w:pPr>
        <w:pStyle w:val="ListParagraph"/>
        <w:numPr>
          <w:ilvl w:val="0"/>
          <w:numId w:val="16"/>
        </w:numPr>
        <w:rPr>
          <w:rFonts w:cs="Arial"/>
          <w:lang w:val="en-IE"/>
        </w:rPr>
      </w:pPr>
      <w:r w:rsidRPr="00D34377">
        <w:rPr>
          <w:rFonts w:cs="Arial"/>
          <w:lang w:val="en-IE"/>
        </w:rPr>
        <w:t>Stock</w:t>
      </w:r>
      <w:r w:rsidR="00544089" w:rsidRPr="00D34377">
        <w:rPr>
          <w:rFonts w:cs="Arial"/>
          <w:lang w:val="en-IE"/>
        </w:rPr>
        <w:t>: where the user is allowed to update the stock, input any goods receipt, waste or transaction voids.</w:t>
      </w:r>
    </w:p>
    <w:p w14:paraId="3CEF0FE6" w14:textId="50595F65" w:rsidR="003B4F30" w:rsidRPr="00D34377" w:rsidRDefault="003B4F30" w:rsidP="00B45BE4">
      <w:pPr>
        <w:pStyle w:val="ListParagraph"/>
        <w:numPr>
          <w:ilvl w:val="0"/>
          <w:numId w:val="16"/>
        </w:numPr>
        <w:rPr>
          <w:rFonts w:cs="Arial"/>
          <w:lang w:val="en-IE"/>
        </w:rPr>
      </w:pPr>
      <w:r w:rsidRPr="00D34377">
        <w:rPr>
          <w:rFonts w:cs="Arial"/>
          <w:lang w:val="en-IE"/>
        </w:rPr>
        <w:t>Suppliers</w:t>
      </w:r>
      <w:r w:rsidR="00544089" w:rsidRPr="00D34377">
        <w:rPr>
          <w:rFonts w:cs="Arial"/>
          <w:lang w:val="en-IE"/>
        </w:rPr>
        <w:t>: allow the user to add, edit and delete suppliers and also consult any information regarding this section in the table available.</w:t>
      </w:r>
    </w:p>
    <w:p w14:paraId="193DA9AC" w14:textId="6DA2DBE3" w:rsidR="003B4F30" w:rsidRPr="00D34377" w:rsidRDefault="003B4F30" w:rsidP="00A9161A">
      <w:pPr>
        <w:rPr>
          <w:rFonts w:cs="Arial"/>
          <w:lang w:val="en-IE"/>
        </w:rPr>
      </w:pPr>
    </w:p>
    <w:p w14:paraId="1BDA7A58" w14:textId="14E257CD" w:rsidR="003B4F30" w:rsidRPr="00D34377" w:rsidRDefault="003B4F30" w:rsidP="007D0F26">
      <w:pPr>
        <w:pStyle w:val="Heading3"/>
        <w:rPr>
          <w:sz w:val="24"/>
          <w:szCs w:val="24"/>
          <w:lang w:val="en-IE"/>
        </w:rPr>
      </w:pPr>
      <w:r w:rsidRPr="00D34377">
        <w:rPr>
          <w:sz w:val="24"/>
          <w:szCs w:val="24"/>
          <w:lang w:val="en-IE"/>
        </w:rPr>
        <w:lastRenderedPageBreak/>
        <w:t>Classes</w:t>
      </w:r>
    </w:p>
    <w:p w14:paraId="4A4EFE8E" w14:textId="185D11CE" w:rsidR="003B4F30" w:rsidRPr="00D34377" w:rsidRDefault="003B4F30" w:rsidP="00B45BE4">
      <w:pPr>
        <w:pStyle w:val="ListParagraph"/>
        <w:numPr>
          <w:ilvl w:val="0"/>
          <w:numId w:val="17"/>
        </w:numPr>
        <w:rPr>
          <w:rFonts w:cs="Arial"/>
          <w:lang w:val="en-IE"/>
        </w:rPr>
      </w:pPr>
      <w:r w:rsidRPr="00D34377">
        <w:rPr>
          <w:rFonts w:cs="Arial"/>
          <w:lang w:val="en-IE"/>
        </w:rPr>
        <w:t>ConnectDB</w:t>
      </w:r>
      <w:r w:rsidR="00544089" w:rsidRPr="00D34377">
        <w:rPr>
          <w:rFonts w:cs="Arial"/>
          <w:lang w:val="en-IE"/>
        </w:rPr>
        <w:t>: this class connects holds</w:t>
      </w:r>
      <w:r w:rsidR="00CE2852" w:rsidRPr="00D34377">
        <w:rPr>
          <w:rFonts w:cs="Arial"/>
          <w:lang w:val="en-IE"/>
        </w:rPr>
        <w:t xml:space="preserve"> </w:t>
      </w:r>
      <w:r w:rsidR="00544089" w:rsidRPr="00D34377">
        <w:rPr>
          <w:rFonts w:cs="Arial"/>
          <w:lang w:val="en-IE"/>
        </w:rPr>
        <w:t>the connection to the database</w:t>
      </w:r>
      <w:r w:rsidR="00CE2852" w:rsidRPr="00D34377">
        <w:rPr>
          <w:rFonts w:cs="Arial"/>
          <w:lang w:val="en-IE"/>
        </w:rPr>
        <w:t>.</w:t>
      </w:r>
    </w:p>
    <w:p w14:paraId="39345333" w14:textId="666D5737" w:rsidR="003B4F30" w:rsidRPr="00D34377" w:rsidRDefault="003B4F30" w:rsidP="0080522A">
      <w:pPr>
        <w:pStyle w:val="ListParagraph"/>
        <w:numPr>
          <w:ilvl w:val="0"/>
          <w:numId w:val="17"/>
        </w:numPr>
        <w:ind w:left="360"/>
        <w:rPr>
          <w:rFonts w:cs="Arial"/>
          <w:lang w:val="en-IE"/>
        </w:rPr>
      </w:pPr>
      <w:r w:rsidRPr="00D34377">
        <w:rPr>
          <w:rFonts w:cs="Arial"/>
          <w:lang w:val="en-IE"/>
        </w:rPr>
        <w:t>TextfieldLength</w:t>
      </w:r>
      <w:r w:rsidR="00CE2852" w:rsidRPr="00D34377">
        <w:rPr>
          <w:rFonts w:cs="Arial"/>
          <w:lang w:val="en-IE"/>
        </w:rPr>
        <w:t>: used for validation purposes, maximum character input in textfields</w:t>
      </w:r>
      <w:r w:rsidR="005A75AD" w:rsidRPr="00D34377">
        <w:rPr>
          <w:rFonts w:cs="Arial"/>
          <w:lang w:val="en-IE"/>
        </w:rPr>
        <w:t>.</w:t>
      </w:r>
    </w:p>
    <w:p w14:paraId="0BB7BAC4" w14:textId="77777777" w:rsidR="00917568" w:rsidRPr="00D34377" w:rsidRDefault="00917568" w:rsidP="00917568">
      <w:pPr>
        <w:pStyle w:val="ListParagraph"/>
        <w:ind w:left="360"/>
        <w:rPr>
          <w:rFonts w:cs="Arial"/>
          <w:lang w:val="en-IE"/>
        </w:rPr>
      </w:pPr>
    </w:p>
    <w:p w14:paraId="6E894380" w14:textId="2F4424F1" w:rsidR="003B4F30" w:rsidRPr="00D34377" w:rsidRDefault="004F1D1D" w:rsidP="007D0F26">
      <w:pPr>
        <w:pStyle w:val="Heading3"/>
        <w:rPr>
          <w:sz w:val="24"/>
          <w:szCs w:val="24"/>
          <w:lang w:val="en-IE"/>
        </w:rPr>
      </w:pPr>
      <w:r w:rsidRPr="00D34377">
        <w:rPr>
          <w:sz w:val="24"/>
          <w:szCs w:val="24"/>
          <w:lang w:val="en-IE"/>
        </w:rPr>
        <w:t>Code snippets</w:t>
      </w:r>
    </w:p>
    <w:p w14:paraId="30036DBC" w14:textId="7C1BE4F9" w:rsidR="002270AF" w:rsidRPr="00D34377" w:rsidRDefault="00006E0B" w:rsidP="00006E0B">
      <w:pPr>
        <w:pStyle w:val="Heading4"/>
        <w:rPr>
          <w:rFonts w:ascii="Arial" w:hAnsi="Arial" w:cs="Arial"/>
          <w:lang w:val="en-IE"/>
        </w:rPr>
      </w:pPr>
      <w:r w:rsidRPr="00D34377">
        <w:rPr>
          <w:rFonts w:ascii="Arial" w:hAnsi="Arial" w:cs="Arial"/>
          <w:lang w:val="en-IE"/>
        </w:rPr>
        <w:t>ConnectDB class</w:t>
      </w:r>
    </w:p>
    <w:p w14:paraId="6449EF71" w14:textId="3B5E6989" w:rsidR="000B63FF" w:rsidRPr="00D34377" w:rsidRDefault="000B63FF" w:rsidP="000B63FF">
      <w:pPr>
        <w:rPr>
          <w:rFonts w:cs="Arial"/>
          <w:lang w:val="en-IE"/>
        </w:rPr>
      </w:pPr>
      <w:r w:rsidRPr="00D34377">
        <w:rPr>
          <w:rFonts w:cs="Arial"/>
          <w:lang w:val="en-IE"/>
        </w:rPr>
        <w:t>Connection to database</w:t>
      </w:r>
    </w:p>
    <w:p w14:paraId="68E9FF97" w14:textId="70924D9A" w:rsidR="004F1D1D" w:rsidRPr="00D34377" w:rsidRDefault="0054501E" w:rsidP="00A9161A">
      <w:pPr>
        <w:rPr>
          <w:rFonts w:cs="Arial"/>
          <w:lang w:val="en-IE"/>
        </w:rPr>
      </w:pPr>
      <w:r w:rsidRPr="00D34377">
        <w:rPr>
          <w:rFonts w:cs="Arial"/>
          <w:noProof/>
        </w:rPr>
        <w:drawing>
          <wp:inline distT="0" distB="0" distL="0" distR="0" wp14:anchorId="37B80B46" wp14:editId="4FFEF2E8">
            <wp:extent cx="5489575" cy="24536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stretch>
                      <a:fillRect/>
                    </a:stretch>
                  </pic:blipFill>
                  <pic:spPr>
                    <a:xfrm>
                      <a:off x="0" y="0"/>
                      <a:ext cx="5489575" cy="2453640"/>
                    </a:xfrm>
                    <a:prstGeom prst="rect">
                      <a:avLst/>
                    </a:prstGeom>
                  </pic:spPr>
                </pic:pic>
              </a:graphicData>
            </a:graphic>
          </wp:inline>
        </w:drawing>
      </w:r>
    </w:p>
    <w:p w14:paraId="1F91EA02" w14:textId="20B0C3F8" w:rsidR="003B4F30" w:rsidRPr="00D34377" w:rsidRDefault="0007415E" w:rsidP="00A9161A">
      <w:pPr>
        <w:rPr>
          <w:rFonts w:cs="Arial"/>
          <w:lang w:val="en-IE"/>
        </w:rPr>
      </w:pPr>
      <w:r w:rsidRPr="00D34377">
        <w:rPr>
          <w:rFonts w:cs="Arial"/>
          <w:lang w:val="en-IE"/>
        </w:rPr>
        <w:t xml:space="preserve">Class ConnectDB, connects java to </w:t>
      </w:r>
      <w:r w:rsidR="00872B54" w:rsidRPr="00D34377">
        <w:rPr>
          <w:rFonts w:cs="Arial"/>
          <w:lang w:val="en-IE"/>
        </w:rPr>
        <w:t xml:space="preserve">database, </w:t>
      </w:r>
      <w:r w:rsidR="00FF3F61" w:rsidRPr="00D34377">
        <w:rPr>
          <w:rFonts w:cs="Arial"/>
          <w:lang w:val="en-IE"/>
        </w:rPr>
        <w:t>the</w:t>
      </w:r>
      <w:r w:rsidR="00872B54" w:rsidRPr="00D34377">
        <w:rPr>
          <w:rFonts w:cs="Arial"/>
          <w:lang w:val="en-IE"/>
        </w:rPr>
        <w:t xml:space="preserve"> JDBC driver</w:t>
      </w:r>
      <w:r w:rsidR="00FF3F61" w:rsidRPr="00D34377">
        <w:rPr>
          <w:rFonts w:cs="Arial"/>
          <w:lang w:val="en-IE"/>
        </w:rPr>
        <w:t xml:space="preserve"> is loaded </w:t>
      </w:r>
      <w:r w:rsidR="0063657B" w:rsidRPr="00D34377">
        <w:rPr>
          <w:rFonts w:cs="Arial"/>
          <w:lang w:val="en-IE"/>
        </w:rPr>
        <w:t>than the driver manager connects using the database url</w:t>
      </w:r>
      <w:r w:rsidR="002172ED" w:rsidRPr="00D34377">
        <w:rPr>
          <w:rFonts w:cs="Arial"/>
          <w:lang w:val="en-IE"/>
        </w:rPr>
        <w:t>, root and password.</w:t>
      </w:r>
    </w:p>
    <w:p w14:paraId="0DA698FB" w14:textId="1270EB4B" w:rsidR="003B4F30" w:rsidRPr="00D34377" w:rsidRDefault="003B4F30" w:rsidP="00A9161A">
      <w:pPr>
        <w:rPr>
          <w:rFonts w:cs="Arial"/>
          <w:lang w:val="en-IE"/>
        </w:rPr>
      </w:pPr>
    </w:p>
    <w:p w14:paraId="21F25F91" w14:textId="688E0AD1" w:rsidR="008132DB" w:rsidRPr="00D34377" w:rsidRDefault="00271B0F" w:rsidP="006542E2">
      <w:pPr>
        <w:pStyle w:val="Heading4"/>
        <w:rPr>
          <w:rFonts w:ascii="Arial" w:hAnsi="Arial" w:cs="Arial"/>
          <w:lang w:val="en-IE"/>
        </w:rPr>
      </w:pPr>
      <w:r w:rsidRPr="00D34377">
        <w:rPr>
          <w:rFonts w:ascii="Arial" w:hAnsi="Arial" w:cs="Arial"/>
          <w:lang w:val="en-IE"/>
        </w:rPr>
        <w:lastRenderedPageBreak/>
        <w:t>TextFieldLength</w:t>
      </w:r>
    </w:p>
    <w:p w14:paraId="4CF7EEB3" w14:textId="727813F8" w:rsidR="00271B0F" w:rsidRPr="00D34377" w:rsidRDefault="00271B0F" w:rsidP="00271B0F">
      <w:pPr>
        <w:rPr>
          <w:rFonts w:cs="Arial"/>
          <w:lang w:val="en-IE"/>
        </w:rPr>
      </w:pPr>
      <w:r w:rsidRPr="00D34377">
        <w:rPr>
          <w:rFonts w:cs="Arial"/>
          <w:noProof/>
        </w:rPr>
        <w:drawing>
          <wp:inline distT="0" distB="0" distL="0" distR="0" wp14:anchorId="03A305C3" wp14:editId="4F3423C9">
            <wp:extent cx="5489575" cy="2545715"/>
            <wp:effectExtent l="0" t="0" r="0" b="698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489575" cy="2545715"/>
                    </a:xfrm>
                    <a:prstGeom prst="rect">
                      <a:avLst/>
                    </a:prstGeom>
                  </pic:spPr>
                </pic:pic>
              </a:graphicData>
            </a:graphic>
          </wp:inline>
        </w:drawing>
      </w:r>
    </w:p>
    <w:p w14:paraId="2C41EA17" w14:textId="63D05D87" w:rsidR="00271B0F" w:rsidRPr="00D34377" w:rsidRDefault="00271B0F" w:rsidP="00271B0F">
      <w:pPr>
        <w:rPr>
          <w:rFonts w:cs="Arial"/>
          <w:lang w:val="en-IE"/>
        </w:rPr>
      </w:pPr>
      <w:r w:rsidRPr="00D34377">
        <w:rPr>
          <w:rFonts w:cs="Arial"/>
          <w:lang w:val="en-IE"/>
        </w:rPr>
        <w:t>This class</w:t>
      </w:r>
      <w:r w:rsidR="00E60D07" w:rsidRPr="00D34377">
        <w:rPr>
          <w:rFonts w:cs="Arial"/>
          <w:lang w:val="en-IE"/>
        </w:rPr>
        <w:t xml:space="preserve"> </w:t>
      </w:r>
      <w:r w:rsidR="007C41AE" w:rsidRPr="00D34377">
        <w:rPr>
          <w:rFonts w:cs="Arial"/>
          <w:lang w:val="en-IE"/>
        </w:rPr>
        <w:t>validates the maximum number of characters allowed in a textField</w:t>
      </w:r>
      <w:r w:rsidR="00700195" w:rsidRPr="00D34377">
        <w:rPr>
          <w:rFonts w:cs="Arial"/>
          <w:lang w:val="en-IE"/>
        </w:rPr>
        <w:t xml:space="preserve"> by extending PlainDocument</w:t>
      </w:r>
      <w:r w:rsidR="007C41AE" w:rsidRPr="00D34377">
        <w:rPr>
          <w:rFonts w:cs="Arial"/>
          <w:lang w:val="en-IE"/>
        </w:rPr>
        <w:t xml:space="preserve">. </w:t>
      </w:r>
      <w:r w:rsidR="00700195" w:rsidRPr="00D34377">
        <w:rPr>
          <w:rFonts w:cs="Arial"/>
          <w:lang w:val="en-IE"/>
        </w:rPr>
        <w:t xml:space="preserve">The number of characters will </w:t>
      </w:r>
      <w:r w:rsidR="001A2FDB" w:rsidRPr="00D34377">
        <w:rPr>
          <w:rFonts w:cs="Arial"/>
          <w:lang w:val="en-IE"/>
        </w:rPr>
        <w:t xml:space="preserve">be defined in each </w:t>
      </w:r>
      <w:r w:rsidR="00253B08" w:rsidRPr="00D34377">
        <w:rPr>
          <w:rFonts w:cs="Arial"/>
          <w:lang w:val="en-IE"/>
        </w:rPr>
        <w:t>frame</w:t>
      </w:r>
      <w:r w:rsidR="001A2FDB" w:rsidRPr="00D34377">
        <w:rPr>
          <w:rFonts w:cs="Arial"/>
          <w:lang w:val="en-IE"/>
        </w:rPr>
        <w:t xml:space="preserve"> by calling this function.</w:t>
      </w:r>
    </w:p>
    <w:p w14:paraId="04969F7F" w14:textId="10A48670" w:rsidR="009D7246" w:rsidRPr="00D34377" w:rsidRDefault="009D7246" w:rsidP="00271B0F">
      <w:pPr>
        <w:rPr>
          <w:rFonts w:cs="Arial"/>
          <w:lang w:val="en-IE"/>
        </w:rPr>
      </w:pPr>
      <w:r w:rsidRPr="00D34377">
        <w:rPr>
          <w:rFonts w:cs="Arial"/>
          <w:noProof/>
        </w:rPr>
        <w:drawing>
          <wp:inline distT="0" distB="0" distL="0" distR="0" wp14:anchorId="015806FF" wp14:editId="291105AF">
            <wp:extent cx="3695700" cy="1609725"/>
            <wp:effectExtent l="0" t="0" r="0" b="952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2"/>
                    <a:stretch>
                      <a:fillRect/>
                    </a:stretch>
                  </pic:blipFill>
                  <pic:spPr>
                    <a:xfrm>
                      <a:off x="0" y="0"/>
                      <a:ext cx="3695700" cy="1609725"/>
                    </a:xfrm>
                    <a:prstGeom prst="rect">
                      <a:avLst/>
                    </a:prstGeom>
                  </pic:spPr>
                </pic:pic>
              </a:graphicData>
            </a:graphic>
          </wp:inline>
        </w:drawing>
      </w:r>
    </w:p>
    <w:p w14:paraId="2957D8C0" w14:textId="6B6084FB" w:rsidR="00267D6A" w:rsidRPr="00D34377" w:rsidRDefault="009D7246" w:rsidP="00271B0F">
      <w:pPr>
        <w:rPr>
          <w:rFonts w:cs="Arial"/>
          <w:lang w:val="en-IE"/>
        </w:rPr>
      </w:pPr>
      <w:r w:rsidRPr="00D34377">
        <w:rPr>
          <w:rFonts w:cs="Arial"/>
          <w:lang w:val="en-IE"/>
        </w:rPr>
        <w:t xml:space="preserve">That is the example </w:t>
      </w:r>
      <w:r w:rsidR="00253B08" w:rsidRPr="00D34377">
        <w:rPr>
          <w:rFonts w:cs="Arial"/>
          <w:lang w:val="en-IE"/>
        </w:rPr>
        <w:t xml:space="preserve">of this function being called in a </w:t>
      </w:r>
      <w:r w:rsidR="00D04DFF" w:rsidRPr="00D34377">
        <w:rPr>
          <w:rFonts w:cs="Arial"/>
          <w:lang w:val="en-IE"/>
        </w:rPr>
        <w:t>J</w:t>
      </w:r>
      <w:r w:rsidR="00253B08" w:rsidRPr="00D34377">
        <w:rPr>
          <w:rFonts w:cs="Arial"/>
          <w:lang w:val="en-IE"/>
        </w:rPr>
        <w:t>frame</w:t>
      </w:r>
      <w:r w:rsidR="00D04DFF" w:rsidRPr="00D34377">
        <w:rPr>
          <w:rFonts w:cs="Arial"/>
          <w:lang w:val="en-IE"/>
        </w:rPr>
        <w:t xml:space="preserve">, the number of characters match the ones </w:t>
      </w:r>
      <w:r w:rsidR="009E6493" w:rsidRPr="00D34377">
        <w:rPr>
          <w:rFonts w:cs="Arial"/>
          <w:lang w:val="en-IE"/>
        </w:rPr>
        <w:t>in the database.</w:t>
      </w:r>
    </w:p>
    <w:p w14:paraId="10FF624F" w14:textId="337EC904" w:rsidR="006D4E64" w:rsidRPr="00D34377" w:rsidRDefault="00690C0D" w:rsidP="006542E2">
      <w:pPr>
        <w:pStyle w:val="Heading4"/>
        <w:rPr>
          <w:rFonts w:ascii="Arial" w:hAnsi="Arial" w:cs="Arial"/>
          <w:lang w:val="en-IE"/>
        </w:rPr>
      </w:pPr>
      <w:r w:rsidRPr="00D34377">
        <w:rPr>
          <w:rFonts w:ascii="Arial" w:hAnsi="Arial" w:cs="Arial"/>
          <w:lang w:val="en-IE"/>
        </w:rPr>
        <w:t>Login</w:t>
      </w:r>
      <w:r w:rsidR="006542E2" w:rsidRPr="00D34377">
        <w:rPr>
          <w:rFonts w:ascii="Arial" w:hAnsi="Arial" w:cs="Arial"/>
          <w:lang w:val="en-IE"/>
        </w:rPr>
        <w:t xml:space="preserve"> </w:t>
      </w:r>
    </w:p>
    <w:p w14:paraId="1A0D15A9" w14:textId="620E39D2" w:rsidR="002270AF" w:rsidRPr="00D34377" w:rsidRDefault="00534A8A" w:rsidP="00A9161A">
      <w:pPr>
        <w:rPr>
          <w:rFonts w:cs="Arial"/>
          <w:lang w:val="en-IE"/>
        </w:rPr>
      </w:pPr>
      <w:r w:rsidRPr="00D34377">
        <w:rPr>
          <w:rFonts w:cs="Arial"/>
          <w:lang w:val="en-IE"/>
        </w:rPr>
        <w:t>Checking users</w:t>
      </w:r>
    </w:p>
    <w:p w14:paraId="56CD0D45" w14:textId="4908E6C6" w:rsidR="00534A8A" w:rsidRPr="00D34377" w:rsidRDefault="00534A8A" w:rsidP="00A9161A">
      <w:pPr>
        <w:rPr>
          <w:rFonts w:cs="Arial"/>
          <w:lang w:val="en-IE"/>
        </w:rPr>
      </w:pPr>
      <w:r w:rsidRPr="00D34377">
        <w:rPr>
          <w:rFonts w:cs="Arial"/>
          <w:noProof/>
        </w:rPr>
        <w:lastRenderedPageBreak/>
        <w:drawing>
          <wp:inline distT="0" distB="0" distL="0" distR="0" wp14:anchorId="758A0CDF" wp14:editId="6984A702">
            <wp:extent cx="5489575" cy="4377690"/>
            <wp:effectExtent l="0" t="0" r="0" b="381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3"/>
                    <a:stretch>
                      <a:fillRect/>
                    </a:stretch>
                  </pic:blipFill>
                  <pic:spPr>
                    <a:xfrm>
                      <a:off x="0" y="0"/>
                      <a:ext cx="5489575" cy="4377690"/>
                    </a:xfrm>
                    <a:prstGeom prst="rect">
                      <a:avLst/>
                    </a:prstGeom>
                  </pic:spPr>
                </pic:pic>
              </a:graphicData>
            </a:graphic>
          </wp:inline>
        </w:drawing>
      </w:r>
    </w:p>
    <w:p w14:paraId="4FA98CF1" w14:textId="62C8AFDC" w:rsidR="00DD24E7" w:rsidRPr="00D34377" w:rsidRDefault="00A82E25" w:rsidP="00A9161A">
      <w:pPr>
        <w:rPr>
          <w:rFonts w:cs="Arial"/>
          <w:lang w:val="en-IE"/>
        </w:rPr>
      </w:pPr>
      <w:r w:rsidRPr="00D34377">
        <w:rPr>
          <w:rFonts w:cs="Arial"/>
          <w:lang w:val="en-IE"/>
        </w:rPr>
        <w:t xml:space="preserve">Checks if username or </w:t>
      </w:r>
      <w:r w:rsidR="006F6740" w:rsidRPr="00D34377">
        <w:rPr>
          <w:rFonts w:cs="Arial"/>
          <w:lang w:val="en-IE"/>
        </w:rPr>
        <w:t>password are empty, if yes, a message appears to the user</w:t>
      </w:r>
      <w:r w:rsidR="00F67CF0" w:rsidRPr="00D34377">
        <w:rPr>
          <w:rFonts w:cs="Arial"/>
          <w:lang w:val="en-IE"/>
        </w:rPr>
        <w:t xml:space="preserve">. </w:t>
      </w:r>
      <w:r w:rsidR="00A76C60" w:rsidRPr="00D34377">
        <w:rPr>
          <w:rFonts w:cs="Arial"/>
          <w:lang w:val="en-IE"/>
        </w:rPr>
        <w:t xml:space="preserve">Using a prepared statement, system verifies with database if </w:t>
      </w:r>
      <w:r w:rsidR="003906DB" w:rsidRPr="00D34377">
        <w:rPr>
          <w:rFonts w:cs="Arial"/>
          <w:lang w:val="en-IE"/>
        </w:rPr>
        <w:t>user</w:t>
      </w:r>
      <w:r w:rsidR="005808C8" w:rsidRPr="00D34377">
        <w:rPr>
          <w:rFonts w:cs="Arial"/>
          <w:lang w:val="en-IE"/>
        </w:rPr>
        <w:t>,</w:t>
      </w:r>
      <w:r w:rsidR="003906DB" w:rsidRPr="00D34377">
        <w:rPr>
          <w:rFonts w:cs="Arial"/>
          <w:lang w:val="en-IE"/>
        </w:rPr>
        <w:t xml:space="preserve"> password </w:t>
      </w:r>
      <w:r w:rsidR="005808C8" w:rsidRPr="00D34377">
        <w:rPr>
          <w:rFonts w:cs="Arial"/>
          <w:lang w:val="en-IE"/>
        </w:rPr>
        <w:t>and user type are correct, in affirmative case, the user is redirected</w:t>
      </w:r>
      <w:r w:rsidR="003906DB" w:rsidRPr="00D34377">
        <w:rPr>
          <w:rFonts w:cs="Arial"/>
          <w:lang w:val="en-IE"/>
        </w:rPr>
        <w:t xml:space="preserve"> </w:t>
      </w:r>
      <w:r w:rsidR="005808C8" w:rsidRPr="00D34377">
        <w:rPr>
          <w:rFonts w:cs="Arial"/>
          <w:lang w:val="en-IE"/>
        </w:rPr>
        <w:t>to the main area according to your type</w:t>
      </w:r>
      <w:r w:rsidR="00F34F36" w:rsidRPr="00D34377">
        <w:rPr>
          <w:rFonts w:cs="Arial"/>
          <w:lang w:val="en-IE"/>
        </w:rPr>
        <w:t xml:space="preserve">, if not, “login failed” message is displayed. </w:t>
      </w:r>
    </w:p>
    <w:p w14:paraId="480F7E3D" w14:textId="156AB28B" w:rsidR="00F46E25" w:rsidRPr="00D34377" w:rsidRDefault="00F46E25" w:rsidP="00A9161A">
      <w:pPr>
        <w:rPr>
          <w:rFonts w:cs="Arial"/>
          <w:lang w:val="en-IE"/>
        </w:rPr>
      </w:pPr>
    </w:p>
    <w:p w14:paraId="395043CE" w14:textId="56CB9AAD" w:rsidR="00F46E25" w:rsidRPr="00D34377" w:rsidRDefault="00F46E25" w:rsidP="00F46E25">
      <w:pPr>
        <w:pStyle w:val="Heading4"/>
        <w:rPr>
          <w:rFonts w:ascii="Arial" w:hAnsi="Arial" w:cs="Arial"/>
          <w:lang w:val="en-IE"/>
        </w:rPr>
      </w:pPr>
      <w:r w:rsidRPr="00D34377">
        <w:rPr>
          <w:rFonts w:ascii="Arial" w:hAnsi="Arial" w:cs="Arial"/>
          <w:lang w:val="en-IE"/>
        </w:rPr>
        <w:t>Forgot password</w:t>
      </w:r>
    </w:p>
    <w:p w14:paraId="5BF9C845" w14:textId="7821F5C4" w:rsidR="00C04B68" w:rsidRPr="00D34377" w:rsidRDefault="00C04B68" w:rsidP="00C04B68">
      <w:pPr>
        <w:rPr>
          <w:rFonts w:cs="Arial"/>
          <w:lang w:val="en-IE"/>
        </w:rPr>
      </w:pPr>
    </w:p>
    <w:p w14:paraId="49DE6460" w14:textId="0395EAD3" w:rsidR="006E4508" w:rsidRPr="00D34377" w:rsidRDefault="006E4508" w:rsidP="00C04B68">
      <w:pPr>
        <w:rPr>
          <w:rFonts w:cs="Arial"/>
          <w:lang w:val="en-IE"/>
        </w:rPr>
      </w:pPr>
      <w:r w:rsidRPr="00D34377">
        <w:rPr>
          <w:rFonts w:cs="Arial"/>
          <w:lang w:val="en-IE"/>
        </w:rPr>
        <w:t>Recovering password</w:t>
      </w:r>
    </w:p>
    <w:p w14:paraId="4159DB70" w14:textId="192696F7" w:rsidR="000B63FF" w:rsidRPr="00D34377" w:rsidRDefault="003F328F" w:rsidP="00A9161A">
      <w:pPr>
        <w:rPr>
          <w:rFonts w:cs="Arial"/>
          <w:lang w:val="en-IE"/>
        </w:rPr>
      </w:pPr>
      <w:r w:rsidRPr="00D34377">
        <w:rPr>
          <w:rFonts w:cs="Arial"/>
          <w:noProof/>
        </w:rPr>
        <w:lastRenderedPageBreak/>
        <w:drawing>
          <wp:inline distT="0" distB="0" distL="0" distR="0" wp14:anchorId="64598CB4" wp14:editId="5A841BAD">
            <wp:extent cx="5489575" cy="2797175"/>
            <wp:effectExtent l="0" t="0" r="0" b="317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5489575" cy="2797175"/>
                    </a:xfrm>
                    <a:prstGeom prst="rect">
                      <a:avLst/>
                    </a:prstGeom>
                  </pic:spPr>
                </pic:pic>
              </a:graphicData>
            </a:graphic>
          </wp:inline>
        </w:drawing>
      </w:r>
    </w:p>
    <w:p w14:paraId="787A3068" w14:textId="295E4F56" w:rsidR="003F328F" w:rsidRPr="00D34377" w:rsidRDefault="003F328F" w:rsidP="00A9161A">
      <w:pPr>
        <w:rPr>
          <w:rFonts w:cs="Arial"/>
          <w:lang w:val="en-IE"/>
        </w:rPr>
      </w:pPr>
      <w:r w:rsidRPr="00D34377">
        <w:rPr>
          <w:rFonts w:cs="Arial"/>
          <w:lang w:val="en-IE"/>
        </w:rPr>
        <w:t>When user presses enter after typing username</w:t>
      </w:r>
      <w:r w:rsidR="00393BC5" w:rsidRPr="00D34377">
        <w:rPr>
          <w:rFonts w:cs="Arial"/>
          <w:lang w:val="en-IE"/>
        </w:rPr>
        <w:t xml:space="preserve">, the system checks against database </w:t>
      </w:r>
      <w:r w:rsidR="003C684A" w:rsidRPr="00D34377">
        <w:rPr>
          <w:rFonts w:cs="Arial"/>
          <w:lang w:val="en-IE"/>
        </w:rPr>
        <w:t>if its exists, is yes, the security question is displayed to the user</w:t>
      </w:r>
      <w:r w:rsidR="00A57111" w:rsidRPr="00D34377">
        <w:rPr>
          <w:rFonts w:cs="Arial"/>
          <w:lang w:val="en-IE"/>
        </w:rPr>
        <w:t>, if not, user not found message is displayed.</w:t>
      </w:r>
    </w:p>
    <w:p w14:paraId="22164FF0" w14:textId="4D057EC8" w:rsidR="006E4508" w:rsidRPr="00D34377" w:rsidRDefault="006E4508" w:rsidP="00A9161A">
      <w:pPr>
        <w:rPr>
          <w:rFonts w:cs="Arial"/>
          <w:lang w:val="en-IE"/>
        </w:rPr>
      </w:pPr>
    </w:p>
    <w:p w14:paraId="66DD9B44" w14:textId="6EF309E4" w:rsidR="006E4508" w:rsidRPr="00D34377" w:rsidRDefault="00B35430" w:rsidP="00B35430">
      <w:pPr>
        <w:pStyle w:val="Heading4"/>
        <w:rPr>
          <w:rFonts w:ascii="Arial" w:hAnsi="Arial" w:cs="Arial"/>
          <w:lang w:val="en-IE"/>
        </w:rPr>
      </w:pPr>
      <w:r w:rsidRPr="00D34377">
        <w:rPr>
          <w:rFonts w:ascii="Arial" w:hAnsi="Arial" w:cs="Arial"/>
          <w:lang w:val="en-IE"/>
        </w:rPr>
        <w:t>Category</w:t>
      </w:r>
      <w:r w:rsidR="0040410A" w:rsidRPr="00D34377">
        <w:rPr>
          <w:rFonts w:ascii="Arial" w:hAnsi="Arial" w:cs="Arial"/>
          <w:lang w:val="en-IE"/>
        </w:rPr>
        <w:t>, products and</w:t>
      </w:r>
      <w:r w:rsidR="001A1191" w:rsidRPr="00D34377">
        <w:rPr>
          <w:rFonts w:ascii="Arial" w:hAnsi="Arial" w:cs="Arial"/>
          <w:lang w:val="en-IE"/>
        </w:rPr>
        <w:t xml:space="preserve"> suppliers</w:t>
      </w:r>
    </w:p>
    <w:p w14:paraId="34C501CC" w14:textId="44A3521D" w:rsidR="00C04B68" w:rsidRPr="00D34377" w:rsidRDefault="00B35430" w:rsidP="00A9161A">
      <w:pPr>
        <w:rPr>
          <w:rFonts w:cs="Arial"/>
          <w:lang w:val="en-IE"/>
        </w:rPr>
      </w:pPr>
      <w:r w:rsidRPr="00D34377">
        <w:rPr>
          <w:rFonts w:cs="Arial"/>
          <w:lang w:val="en-IE"/>
        </w:rPr>
        <w:t>Constructor</w:t>
      </w:r>
    </w:p>
    <w:p w14:paraId="105D7AE1" w14:textId="2920218F" w:rsidR="00B35430" w:rsidRPr="00D34377" w:rsidRDefault="00043857" w:rsidP="00A9161A">
      <w:pPr>
        <w:rPr>
          <w:rFonts w:cs="Arial"/>
          <w:lang w:val="en-IE"/>
        </w:rPr>
      </w:pPr>
      <w:r w:rsidRPr="00D34377">
        <w:rPr>
          <w:rFonts w:cs="Arial"/>
          <w:noProof/>
        </w:rPr>
        <w:drawing>
          <wp:inline distT="0" distB="0" distL="0" distR="0" wp14:anchorId="5247844B" wp14:editId="1CAB222A">
            <wp:extent cx="4953000" cy="139065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4953000" cy="1390650"/>
                    </a:xfrm>
                    <a:prstGeom prst="rect">
                      <a:avLst/>
                    </a:prstGeom>
                  </pic:spPr>
                </pic:pic>
              </a:graphicData>
            </a:graphic>
          </wp:inline>
        </w:drawing>
      </w:r>
    </w:p>
    <w:p w14:paraId="50B43341" w14:textId="7B77340D" w:rsidR="00043857" w:rsidRPr="00D34377" w:rsidRDefault="00A8501C" w:rsidP="00A9161A">
      <w:pPr>
        <w:rPr>
          <w:rFonts w:cs="Arial"/>
          <w:lang w:val="en-IE"/>
        </w:rPr>
      </w:pPr>
      <w:r w:rsidRPr="00D34377">
        <w:rPr>
          <w:rFonts w:cs="Arial"/>
          <w:lang w:val="en-IE"/>
        </w:rPr>
        <w:t>Properties defined under constructor:</w:t>
      </w:r>
    </w:p>
    <w:p w14:paraId="46062208" w14:textId="5161E4B8" w:rsidR="00A8501C" w:rsidRPr="00D34377" w:rsidRDefault="00A8501C" w:rsidP="00B45BE4">
      <w:pPr>
        <w:pStyle w:val="ListParagraph"/>
        <w:numPr>
          <w:ilvl w:val="0"/>
          <w:numId w:val="18"/>
        </w:numPr>
        <w:rPr>
          <w:rFonts w:cs="Arial"/>
          <w:lang w:val="en-IE"/>
        </w:rPr>
      </w:pPr>
      <w:r w:rsidRPr="00D34377">
        <w:rPr>
          <w:rFonts w:cs="Arial"/>
          <w:lang w:val="en-IE"/>
        </w:rPr>
        <w:t>Connection with database ca</w:t>
      </w:r>
      <w:r w:rsidR="00DA2A64" w:rsidRPr="00D34377">
        <w:rPr>
          <w:rFonts w:cs="Arial"/>
          <w:lang w:val="en-IE"/>
        </w:rPr>
        <w:t>lling ConnectDB class;</w:t>
      </w:r>
    </w:p>
    <w:p w14:paraId="339039DE" w14:textId="45A0779E" w:rsidR="00DA2A64" w:rsidRPr="00D34377" w:rsidRDefault="00FB6D8B" w:rsidP="00B45BE4">
      <w:pPr>
        <w:pStyle w:val="ListParagraph"/>
        <w:numPr>
          <w:ilvl w:val="0"/>
          <w:numId w:val="18"/>
        </w:numPr>
        <w:rPr>
          <w:rFonts w:cs="Arial"/>
          <w:lang w:val="en-IE"/>
        </w:rPr>
      </w:pPr>
      <w:r w:rsidRPr="00D34377">
        <w:rPr>
          <w:rFonts w:cs="Arial"/>
          <w:lang w:val="en-IE"/>
        </w:rPr>
        <w:t>Frame cannot be resized by the user;</w:t>
      </w:r>
    </w:p>
    <w:p w14:paraId="3819B6ED" w14:textId="74797893" w:rsidR="00FB6D8B" w:rsidRPr="00D34377" w:rsidRDefault="00CE7155" w:rsidP="00B45BE4">
      <w:pPr>
        <w:pStyle w:val="ListParagraph"/>
        <w:numPr>
          <w:ilvl w:val="0"/>
          <w:numId w:val="18"/>
        </w:numPr>
        <w:rPr>
          <w:rFonts w:cs="Arial"/>
          <w:lang w:val="en-IE"/>
        </w:rPr>
      </w:pPr>
      <w:r w:rsidRPr="00D34377">
        <w:rPr>
          <w:rFonts w:cs="Arial"/>
          <w:lang w:val="en-IE"/>
        </w:rPr>
        <w:t>When closed</w:t>
      </w:r>
      <w:r w:rsidR="001A0AF5" w:rsidRPr="00D34377">
        <w:rPr>
          <w:rFonts w:cs="Arial"/>
          <w:lang w:val="en-IE"/>
        </w:rPr>
        <w:t xml:space="preserve">, frame is only hidden and do not close the system, system is terminated when user closes login or </w:t>
      </w:r>
      <w:r w:rsidR="00F140B9" w:rsidRPr="00D34377">
        <w:rPr>
          <w:rFonts w:cs="Arial"/>
          <w:lang w:val="en-IE"/>
        </w:rPr>
        <w:t>main page.</w:t>
      </w:r>
    </w:p>
    <w:p w14:paraId="73138DEB" w14:textId="20E44453" w:rsidR="00F140B9" w:rsidRPr="00D34377" w:rsidRDefault="00F140B9" w:rsidP="00B45BE4">
      <w:pPr>
        <w:pStyle w:val="ListParagraph"/>
        <w:numPr>
          <w:ilvl w:val="0"/>
          <w:numId w:val="18"/>
        </w:numPr>
        <w:rPr>
          <w:rFonts w:cs="Arial"/>
          <w:lang w:val="en-IE"/>
        </w:rPr>
      </w:pPr>
      <w:r w:rsidRPr="00D34377">
        <w:rPr>
          <w:rFonts w:cs="Arial"/>
          <w:lang w:val="en-IE"/>
        </w:rPr>
        <w:t>Calling method to update Jtable with database data in real time</w:t>
      </w:r>
      <w:r w:rsidR="00C901F3" w:rsidRPr="00D34377">
        <w:rPr>
          <w:rFonts w:cs="Arial"/>
          <w:lang w:val="en-IE"/>
        </w:rPr>
        <w:t>.</w:t>
      </w:r>
    </w:p>
    <w:p w14:paraId="701DF30D" w14:textId="149E119A" w:rsidR="00C901F3" w:rsidRPr="00D34377" w:rsidRDefault="00C901F3" w:rsidP="00B45BE4">
      <w:pPr>
        <w:pStyle w:val="ListParagraph"/>
        <w:numPr>
          <w:ilvl w:val="0"/>
          <w:numId w:val="18"/>
        </w:numPr>
        <w:rPr>
          <w:rFonts w:cs="Arial"/>
          <w:lang w:val="en-IE"/>
        </w:rPr>
      </w:pPr>
      <w:r w:rsidRPr="00D34377">
        <w:rPr>
          <w:rFonts w:cs="Arial"/>
          <w:lang w:val="en-IE"/>
        </w:rPr>
        <w:lastRenderedPageBreak/>
        <w:t>Method called to limit character in Jtextfields</w:t>
      </w:r>
    </w:p>
    <w:p w14:paraId="54026D7F" w14:textId="0B21149D" w:rsidR="003B4F30" w:rsidRPr="00D34377" w:rsidRDefault="003B4F30" w:rsidP="00A9161A">
      <w:pPr>
        <w:rPr>
          <w:rFonts w:cs="Arial"/>
          <w:lang w:val="en-IE"/>
        </w:rPr>
      </w:pPr>
    </w:p>
    <w:p w14:paraId="0F207C57" w14:textId="72D73C61" w:rsidR="00643D58" w:rsidRPr="00D34377" w:rsidRDefault="00A21C15" w:rsidP="00A9161A">
      <w:pPr>
        <w:rPr>
          <w:rFonts w:cs="Arial"/>
          <w:lang w:val="en-IE"/>
        </w:rPr>
      </w:pPr>
      <w:r w:rsidRPr="00D34377">
        <w:rPr>
          <w:rFonts w:cs="Arial"/>
          <w:lang w:val="en-IE"/>
        </w:rPr>
        <w:t>Custom ID numbers</w:t>
      </w:r>
    </w:p>
    <w:p w14:paraId="6B5217A5" w14:textId="7A9E1495" w:rsidR="00A21C15" w:rsidRPr="00D34377" w:rsidRDefault="00A21C15" w:rsidP="00A9161A">
      <w:pPr>
        <w:rPr>
          <w:rFonts w:cs="Arial"/>
          <w:lang w:val="en-IE"/>
        </w:rPr>
      </w:pPr>
      <w:r w:rsidRPr="00D34377">
        <w:rPr>
          <w:rFonts w:cs="Arial"/>
          <w:noProof/>
        </w:rPr>
        <w:drawing>
          <wp:inline distT="0" distB="0" distL="0" distR="0" wp14:anchorId="1D8889B9" wp14:editId="29499A6E">
            <wp:extent cx="5489575" cy="1663065"/>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26"/>
                    <a:stretch>
                      <a:fillRect/>
                    </a:stretch>
                  </pic:blipFill>
                  <pic:spPr>
                    <a:xfrm>
                      <a:off x="0" y="0"/>
                      <a:ext cx="5489575" cy="1663065"/>
                    </a:xfrm>
                    <a:prstGeom prst="rect">
                      <a:avLst/>
                    </a:prstGeom>
                  </pic:spPr>
                </pic:pic>
              </a:graphicData>
            </a:graphic>
          </wp:inline>
        </w:drawing>
      </w:r>
    </w:p>
    <w:p w14:paraId="31D54E51" w14:textId="5BEDA298" w:rsidR="003B4F30" w:rsidRPr="00D34377" w:rsidRDefault="00EB5186" w:rsidP="00A9161A">
      <w:pPr>
        <w:rPr>
          <w:rFonts w:cs="Arial"/>
          <w:lang w:val="en-IE"/>
        </w:rPr>
      </w:pPr>
      <w:r w:rsidRPr="00D34377">
        <w:rPr>
          <w:rFonts w:cs="Arial"/>
          <w:lang w:val="en-IE"/>
        </w:rPr>
        <w:t>Method creates a custom ID numbers with letter and number</w:t>
      </w:r>
      <w:r w:rsidR="00A51E92" w:rsidRPr="00D34377">
        <w:rPr>
          <w:rFonts w:cs="Arial"/>
          <w:lang w:val="en-IE"/>
        </w:rPr>
        <w:t xml:space="preserve">s retrieving the last – or maximum </w:t>
      </w:r>
      <w:r w:rsidR="00185F29" w:rsidRPr="00D34377">
        <w:rPr>
          <w:rFonts w:cs="Arial"/>
          <w:lang w:val="en-IE"/>
        </w:rPr>
        <w:t>–</w:t>
      </w:r>
      <w:r w:rsidR="00A51E92" w:rsidRPr="00D34377">
        <w:rPr>
          <w:rFonts w:cs="Arial"/>
          <w:lang w:val="en-IE"/>
        </w:rPr>
        <w:t xml:space="preserve"> </w:t>
      </w:r>
      <w:r w:rsidR="00185F29" w:rsidRPr="00D34377">
        <w:rPr>
          <w:rFonts w:cs="Arial"/>
          <w:lang w:val="en-IE"/>
        </w:rPr>
        <w:t>ID registered in the database.</w:t>
      </w:r>
      <w:r w:rsidR="0040410A" w:rsidRPr="00D34377">
        <w:rPr>
          <w:rFonts w:cs="Arial"/>
          <w:lang w:val="en-IE"/>
        </w:rPr>
        <w:t xml:space="preserve"> </w:t>
      </w:r>
    </w:p>
    <w:p w14:paraId="4CCB875C" w14:textId="468381F3" w:rsidR="003B4F30" w:rsidRPr="00D34377" w:rsidRDefault="003B4F30" w:rsidP="00A9161A">
      <w:pPr>
        <w:rPr>
          <w:rFonts w:cs="Arial"/>
          <w:lang w:val="en-IE"/>
        </w:rPr>
      </w:pPr>
    </w:p>
    <w:p w14:paraId="3E1D3439" w14:textId="0A7D4563" w:rsidR="009D44FD" w:rsidRPr="00D34377" w:rsidRDefault="006D5A5E" w:rsidP="00A9161A">
      <w:pPr>
        <w:rPr>
          <w:rFonts w:cs="Arial"/>
          <w:lang w:val="en-IE"/>
        </w:rPr>
      </w:pPr>
      <w:r w:rsidRPr="00D34377">
        <w:rPr>
          <w:rFonts w:cs="Arial"/>
          <w:lang w:val="en-IE"/>
        </w:rPr>
        <w:t>Populating JTable with database</w:t>
      </w:r>
    </w:p>
    <w:p w14:paraId="02DB9367" w14:textId="061EA561" w:rsidR="006D5A5E" w:rsidRPr="00D34377" w:rsidRDefault="006D5A5E" w:rsidP="00A9161A">
      <w:pPr>
        <w:rPr>
          <w:rFonts w:cs="Arial"/>
          <w:lang w:val="en-IE"/>
        </w:rPr>
      </w:pPr>
      <w:r w:rsidRPr="00D34377">
        <w:rPr>
          <w:rFonts w:cs="Arial"/>
          <w:noProof/>
        </w:rPr>
        <w:drawing>
          <wp:inline distT="0" distB="0" distL="0" distR="0" wp14:anchorId="039F00E5" wp14:editId="557F0CE6">
            <wp:extent cx="5489575" cy="1629410"/>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7"/>
                    <a:stretch>
                      <a:fillRect/>
                    </a:stretch>
                  </pic:blipFill>
                  <pic:spPr>
                    <a:xfrm>
                      <a:off x="0" y="0"/>
                      <a:ext cx="5489575" cy="1629410"/>
                    </a:xfrm>
                    <a:prstGeom prst="rect">
                      <a:avLst/>
                    </a:prstGeom>
                  </pic:spPr>
                </pic:pic>
              </a:graphicData>
            </a:graphic>
          </wp:inline>
        </w:drawing>
      </w:r>
    </w:p>
    <w:p w14:paraId="60BB3B33" w14:textId="46E6EB80" w:rsidR="006D5A5E" w:rsidRPr="00D34377" w:rsidRDefault="006D5A5E" w:rsidP="00A9161A">
      <w:pPr>
        <w:rPr>
          <w:rFonts w:cs="Arial"/>
          <w:lang w:val="en-IE"/>
        </w:rPr>
      </w:pPr>
      <w:r w:rsidRPr="00D34377">
        <w:rPr>
          <w:rFonts w:cs="Arial"/>
          <w:lang w:val="en-IE"/>
        </w:rPr>
        <w:t xml:space="preserve">This method populates the Jtable with database </w:t>
      </w:r>
      <w:r w:rsidR="00E918AA" w:rsidRPr="00D34377">
        <w:rPr>
          <w:rFonts w:cs="Arial"/>
          <w:lang w:val="en-IE"/>
        </w:rPr>
        <w:t>by using data from</w:t>
      </w:r>
      <w:r w:rsidR="006B1AC1" w:rsidRPr="00D34377">
        <w:rPr>
          <w:rFonts w:cs="Arial"/>
          <w:lang w:val="en-IE"/>
        </w:rPr>
        <w:t xml:space="preserve"> resultSet with DBUtils library</w:t>
      </w:r>
      <w:r w:rsidR="000A4B3F" w:rsidRPr="00D34377">
        <w:rPr>
          <w:rFonts w:cs="Arial"/>
          <w:lang w:val="en-IE"/>
        </w:rPr>
        <w:t>.</w:t>
      </w:r>
    </w:p>
    <w:p w14:paraId="23E57906" w14:textId="7E383310" w:rsidR="00196009" w:rsidRPr="00D34377" w:rsidRDefault="00196009" w:rsidP="00A9161A">
      <w:pPr>
        <w:rPr>
          <w:rFonts w:cs="Arial"/>
          <w:lang w:val="en-IE"/>
        </w:rPr>
      </w:pPr>
    </w:p>
    <w:p w14:paraId="4D0BEC7D" w14:textId="3A642D5C" w:rsidR="00FB3265" w:rsidRPr="00D34377" w:rsidRDefault="00FB3265" w:rsidP="00A9161A">
      <w:pPr>
        <w:rPr>
          <w:rFonts w:cs="Arial"/>
          <w:lang w:val="en-IE"/>
        </w:rPr>
      </w:pPr>
      <w:r w:rsidRPr="00D34377">
        <w:rPr>
          <w:rFonts w:cs="Arial"/>
          <w:lang w:val="en-IE"/>
        </w:rPr>
        <w:t>Button clear</w:t>
      </w:r>
    </w:p>
    <w:p w14:paraId="15D838D0" w14:textId="302CFDC3" w:rsidR="00196009" w:rsidRPr="00D34377" w:rsidRDefault="00196009" w:rsidP="00A9161A">
      <w:pPr>
        <w:rPr>
          <w:rFonts w:cs="Arial"/>
          <w:lang w:val="en-IE"/>
        </w:rPr>
      </w:pPr>
      <w:r w:rsidRPr="00D34377">
        <w:rPr>
          <w:rFonts w:cs="Arial"/>
          <w:noProof/>
        </w:rPr>
        <w:drawing>
          <wp:inline distT="0" distB="0" distL="0" distR="0" wp14:anchorId="0C84F432" wp14:editId="6398EA65">
            <wp:extent cx="4762500" cy="885825"/>
            <wp:effectExtent l="0" t="0" r="0" b="952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8"/>
                    <a:stretch>
                      <a:fillRect/>
                    </a:stretch>
                  </pic:blipFill>
                  <pic:spPr>
                    <a:xfrm>
                      <a:off x="0" y="0"/>
                      <a:ext cx="4762500" cy="885825"/>
                    </a:xfrm>
                    <a:prstGeom prst="rect">
                      <a:avLst/>
                    </a:prstGeom>
                  </pic:spPr>
                </pic:pic>
              </a:graphicData>
            </a:graphic>
          </wp:inline>
        </w:drawing>
      </w:r>
    </w:p>
    <w:p w14:paraId="490FE56D" w14:textId="7BED55EF" w:rsidR="00FB3265" w:rsidRPr="00D34377" w:rsidRDefault="00FB3265" w:rsidP="00A9161A">
      <w:pPr>
        <w:rPr>
          <w:rFonts w:cs="Arial"/>
          <w:lang w:val="en-IE"/>
        </w:rPr>
      </w:pPr>
      <w:r w:rsidRPr="00D34377">
        <w:rPr>
          <w:rFonts w:cs="Arial"/>
          <w:lang w:val="en-IE"/>
        </w:rPr>
        <w:lastRenderedPageBreak/>
        <w:t xml:space="preserve">When this button is clicked, </w:t>
      </w:r>
      <w:r w:rsidR="00E02130" w:rsidRPr="00D34377">
        <w:rPr>
          <w:rFonts w:cs="Arial"/>
          <w:lang w:val="en-IE"/>
        </w:rPr>
        <w:t>it clears all inputs in the JTextFields.</w:t>
      </w:r>
    </w:p>
    <w:p w14:paraId="43AAD8C0" w14:textId="0C4A0F33" w:rsidR="000A4B3F" w:rsidRPr="00D34377" w:rsidRDefault="000A4B3F" w:rsidP="00A9161A">
      <w:pPr>
        <w:rPr>
          <w:rFonts w:cs="Arial"/>
          <w:lang w:val="en-IE"/>
        </w:rPr>
      </w:pPr>
    </w:p>
    <w:p w14:paraId="1035DC04" w14:textId="034CA77E" w:rsidR="000A4B3F" w:rsidRPr="00D34377" w:rsidRDefault="00E02130" w:rsidP="00A9161A">
      <w:pPr>
        <w:rPr>
          <w:rFonts w:cs="Arial"/>
          <w:lang w:val="en-IE"/>
        </w:rPr>
      </w:pPr>
      <w:r w:rsidRPr="00D34377">
        <w:rPr>
          <w:rFonts w:cs="Arial"/>
          <w:lang w:val="en-IE"/>
        </w:rPr>
        <w:t>Button Add</w:t>
      </w:r>
    </w:p>
    <w:p w14:paraId="5EA11836" w14:textId="5105DDA4" w:rsidR="006E5D58" w:rsidRPr="00D34377" w:rsidRDefault="006E5D58" w:rsidP="00A9161A">
      <w:pPr>
        <w:rPr>
          <w:rFonts w:cs="Arial"/>
          <w:lang w:val="en-IE"/>
        </w:rPr>
      </w:pPr>
      <w:r w:rsidRPr="00D34377">
        <w:rPr>
          <w:rFonts w:cs="Arial"/>
          <w:noProof/>
        </w:rPr>
        <w:drawing>
          <wp:inline distT="0" distB="0" distL="0" distR="0" wp14:anchorId="4DD548E9" wp14:editId="7683C184">
            <wp:extent cx="5489575" cy="2588260"/>
            <wp:effectExtent l="0" t="0" r="0" b="25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9"/>
                    <a:stretch>
                      <a:fillRect/>
                    </a:stretch>
                  </pic:blipFill>
                  <pic:spPr>
                    <a:xfrm>
                      <a:off x="0" y="0"/>
                      <a:ext cx="5489575" cy="2588260"/>
                    </a:xfrm>
                    <a:prstGeom prst="rect">
                      <a:avLst/>
                    </a:prstGeom>
                  </pic:spPr>
                </pic:pic>
              </a:graphicData>
            </a:graphic>
          </wp:inline>
        </w:drawing>
      </w:r>
    </w:p>
    <w:p w14:paraId="73E7D3D3" w14:textId="1B32224B" w:rsidR="00B809B3" w:rsidRPr="00D34377" w:rsidRDefault="00FB3265" w:rsidP="00A9161A">
      <w:pPr>
        <w:rPr>
          <w:rFonts w:cs="Arial"/>
          <w:lang w:val="en-IE"/>
        </w:rPr>
      </w:pPr>
      <w:r w:rsidRPr="00D34377">
        <w:rPr>
          <w:rFonts w:cs="Arial"/>
          <w:lang w:val="en-IE"/>
        </w:rPr>
        <w:t xml:space="preserve">When the button Add is clicked, this method </w:t>
      </w:r>
      <w:r w:rsidR="00585D94" w:rsidRPr="00D34377">
        <w:rPr>
          <w:rFonts w:cs="Arial"/>
          <w:lang w:val="en-IE"/>
        </w:rPr>
        <w:t>check</w:t>
      </w:r>
      <w:r w:rsidRPr="00D34377">
        <w:rPr>
          <w:rFonts w:cs="Arial"/>
          <w:lang w:val="en-IE"/>
        </w:rPr>
        <w:t>s</w:t>
      </w:r>
      <w:r w:rsidR="00585D94" w:rsidRPr="00D34377">
        <w:rPr>
          <w:rFonts w:cs="Arial"/>
          <w:lang w:val="en-IE"/>
        </w:rPr>
        <w:t xml:space="preserve"> if any JtextField is empty, in affirmative case, a </w:t>
      </w:r>
      <w:r w:rsidR="00A90CDA" w:rsidRPr="00D34377">
        <w:rPr>
          <w:rFonts w:cs="Arial"/>
          <w:lang w:val="en-IE"/>
        </w:rPr>
        <w:t>message will be displayed asking the user to input the information required</w:t>
      </w:r>
      <w:r w:rsidR="00F8026C" w:rsidRPr="00D34377">
        <w:rPr>
          <w:rFonts w:cs="Arial"/>
          <w:lang w:val="en-IE"/>
        </w:rPr>
        <w:t xml:space="preserve">, it checks if the ID field </w:t>
      </w:r>
      <w:r w:rsidR="00E127FF" w:rsidRPr="00D34377">
        <w:rPr>
          <w:rFonts w:cs="Arial"/>
          <w:lang w:val="en-IE"/>
        </w:rPr>
        <w:t>is filled, if it is, the new item cannot be added since the ID already exists.</w:t>
      </w:r>
      <w:r w:rsidR="00A01092" w:rsidRPr="00D34377">
        <w:rPr>
          <w:rFonts w:cs="Arial"/>
          <w:lang w:val="en-IE"/>
        </w:rPr>
        <w:t xml:space="preserve"> The query necessary for the task </w:t>
      </w:r>
      <w:r w:rsidR="00AE5A7C" w:rsidRPr="00D34377">
        <w:rPr>
          <w:rFonts w:cs="Arial"/>
          <w:lang w:val="en-IE"/>
        </w:rPr>
        <w:t xml:space="preserve">is insert and the </w:t>
      </w:r>
      <w:r w:rsidR="00A172B8" w:rsidRPr="00D34377">
        <w:rPr>
          <w:rFonts w:cs="Arial"/>
          <w:lang w:val="en-IE"/>
        </w:rPr>
        <w:t>JtextField</w:t>
      </w:r>
      <w:r w:rsidR="000B0F4E" w:rsidRPr="00D34377">
        <w:rPr>
          <w:rFonts w:cs="Arial"/>
          <w:lang w:val="en-IE"/>
        </w:rPr>
        <w:t>s are</w:t>
      </w:r>
      <w:r w:rsidR="00A172B8" w:rsidRPr="00D34377">
        <w:rPr>
          <w:rFonts w:cs="Arial"/>
          <w:lang w:val="en-IE"/>
        </w:rPr>
        <w:t xml:space="preserve"> matched to the </w:t>
      </w:r>
      <w:r w:rsidR="002B3498" w:rsidRPr="00D34377">
        <w:rPr>
          <w:rFonts w:cs="Arial"/>
          <w:lang w:val="en-IE"/>
        </w:rPr>
        <w:t xml:space="preserve">right position to be added </w:t>
      </w:r>
      <w:r w:rsidR="000B0F4E" w:rsidRPr="00D34377">
        <w:rPr>
          <w:rFonts w:cs="Arial"/>
          <w:lang w:val="en-IE"/>
        </w:rPr>
        <w:t>in the database</w:t>
      </w:r>
      <w:r w:rsidR="003C7CB9" w:rsidRPr="00D34377">
        <w:rPr>
          <w:rFonts w:cs="Arial"/>
          <w:lang w:val="en-IE"/>
        </w:rPr>
        <w:t xml:space="preserve">. The method to update the database is called, </w:t>
      </w:r>
      <w:r w:rsidR="0052164B" w:rsidRPr="00D34377">
        <w:rPr>
          <w:rFonts w:cs="Arial"/>
          <w:lang w:val="en-IE"/>
        </w:rPr>
        <w:t xml:space="preserve">a message of success in </w:t>
      </w:r>
      <w:r w:rsidR="00CB6533" w:rsidRPr="00D34377">
        <w:rPr>
          <w:rFonts w:cs="Arial"/>
          <w:lang w:val="en-IE"/>
        </w:rPr>
        <w:t>registering</w:t>
      </w:r>
      <w:r w:rsidR="0052164B" w:rsidRPr="00D34377">
        <w:rPr>
          <w:rFonts w:cs="Arial"/>
          <w:lang w:val="en-IE"/>
        </w:rPr>
        <w:t xml:space="preserve"> </w:t>
      </w:r>
      <w:r w:rsidR="00CB6533" w:rsidRPr="00D34377">
        <w:rPr>
          <w:rFonts w:cs="Arial"/>
          <w:lang w:val="en-IE"/>
        </w:rPr>
        <w:t xml:space="preserve">is </w:t>
      </w:r>
      <w:r w:rsidR="0052164B" w:rsidRPr="00D34377">
        <w:rPr>
          <w:rFonts w:cs="Arial"/>
          <w:lang w:val="en-IE"/>
        </w:rPr>
        <w:t xml:space="preserve">display and the event </w:t>
      </w:r>
      <w:r w:rsidR="00CB6533" w:rsidRPr="00D34377">
        <w:rPr>
          <w:rFonts w:cs="Arial"/>
          <w:lang w:val="en-IE"/>
        </w:rPr>
        <w:t xml:space="preserve">matching the button clear  is called to clear all data filled </w:t>
      </w:r>
      <w:r w:rsidR="00196009" w:rsidRPr="00D34377">
        <w:rPr>
          <w:rFonts w:cs="Arial"/>
          <w:lang w:val="en-IE"/>
        </w:rPr>
        <w:t>in the JtextFields.</w:t>
      </w:r>
    </w:p>
    <w:p w14:paraId="6D5A52F6" w14:textId="3D2D9EA7" w:rsidR="00E02130" w:rsidRPr="00D34377" w:rsidRDefault="00E02130" w:rsidP="00A9161A">
      <w:pPr>
        <w:rPr>
          <w:rFonts w:cs="Arial"/>
          <w:lang w:val="en-IE"/>
        </w:rPr>
      </w:pPr>
    </w:p>
    <w:p w14:paraId="1A2C4D1A" w14:textId="19B91EC7" w:rsidR="00E02130" w:rsidRPr="00D34377" w:rsidRDefault="00E02130" w:rsidP="00A9161A">
      <w:pPr>
        <w:rPr>
          <w:rFonts w:cs="Arial"/>
          <w:lang w:val="en-IE"/>
        </w:rPr>
      </w:pPr>
      <w:r w:rsidRPr="00D34377">
        <w:rPr>
          <w:rFonts w:cs="Arial"/>
          <w:lang w:val="en-IE"/>
        </w:rPr>
        <w:t>Button Edit</w:t>
      </w:r>
    </w:p>
    <w:p w14:paraId="3029A90C" w14:textId="69F4E226" w:rsidR="003B4F30" w:rsidRPr="00D34377" w:rsidRDefault="00B85426" w:rsidP="00A9161A">
      <w:pPr>
        <w:rPr>
          <w:rFonts w:cs="Arial"/>
          <w:lang w:val="en-IE"/>
        </w:rPr>
      </w:pPr>
      <w:r w:rsidRPr="00D34377">
        <w:rPr>
          <w:rFonts w:cs="Arial"/>
          <w:noProof/>
        </w:rPr>
        <w:lastRenderedPageBreak/>
        <w:drawing>
          <wp:inline distT="0" distB="0" distL="0" distR="0" wp14:anchorId="0015AF4D" wp14:editId="2B72EE30">
            <wp:extent cx="5489575" cy="2285365"/>
            <wp:effectExtent l="0" t="0" r="0" b="635"/>
            <wp:docPr id="25" name="Picture 2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with medium confidence"/>
                    <pic:cNvPicPr/>
                  </pic:nvPicPr>
                  <pic:blipFill>
                    <a:blip r:embed="rId30"/>
                    <a:stretch>
                      <a:fillRect/>
                    </a:stretch>
                  </pic:blipFill>
                  <pic:spPr>
                    <a:xfrm>
                      <a:off x="0" y="0"/>
                      <a:ext cx="5489575" cy="2285365"/>
                    </a:xfrm>
                    <a:prstGeom prst="rect">
                      <a:avLst/>
                    </a:prstGeom>
                  </pic:spPr>
                </pic:pic>
              </a:graphicData>
            </a:graphic>
          </wp:inline>
        </w:drawing>
      </w:r>
    </w:p>
    <w:p w14:paraId="7294C7CF" w14:textId="0EBBDCA5" w:rsidR="009B593B" w:rsidRPr="00D34377" w:rsidRDefault="009F7FD0" w:rsidP="00A9161A">
      <w:pPr>
        <w:rPr>
          <w:rFonts w:cs="Arial"/>
          <w:lang w:val="en-IE"/>
        </w:rPr>
      </w:pPr>
      <w:r w:rsidRPr="00D34377">
        <w:rPr>
          <w:rFonts w:cs="Arial"/>
          <w:lang w:val="en-IE"/>
        </w:rPr>
        <w:t xml:space="preserve">When button edit is clicked, </w:t>
      </w:r>
      <w:r w:rsidR="00F838BB" w:rsidRPr="00D34377">
        <w:rPr>
          <w:rFonts w:cs="Arial"/>
          <w:lang w:val="en-IE"/>
        </w:rPr>
        <w:t xml:space="preserve">method checks if the ID field is filled, </w:t>
      </w:r>
      <w:r w:rsidR="009001F5" w:rsidRPr="00D34377">
        <w:rPr>
          <w:rFonts w:cs="Arial"/>
          <w:lang w:val="en-IE"/>
        </w:rPr>
        <w:t xml:space="preserve">if not, a message is displayed to the user, if it is, </w:t>
      </w:r>
      <w:r w:rsidR="00437FD4" w:rsidRPr="00D34377">
        <w:rPr>
          <w:rFonts w:cs="Arial"/>
          <w:lang w:val="en-IE"/>
        </w:rPr>
        <w:t xml:space="preserve">to query is executed </w:t>
      </w:r>
      <w:r w:rsidR="008F6DC3" w:rsidRPr="00D34377">
        <w:rPr>
          <w:rFonts w:cs="Arial"/>
          <w:lang w:val="en-IE"/>
        </w:rPr>
        <w:t>updating</w:t>
      </w:r>
      <w:r w:rsidR="000A6402" w:rsidRPr="00D34377">
        <w:rPr>
          <w:rFonts w:cs="Arial"/>
          <w:lang w:val="en-IE"/>
        </w:rPr>
        <w:t xml:space="preserve"> the </w:t>
      </w:r>
      <w:r w:rsidR="008F6DC3" w:rsidRPr="00D34377">
        <w:rPr>
          <w:rFonts w:cs="Arial"/>
          <w:lang w:val="en-IE"/>
        </w:rPr>
        <w:t xml:space="preserve">database with the </w:t>
      </w:r>
      <w:r w:rsidR="000A6402" w:rsidRPr="00D34377">
        <w:rPr>
          <w:rFonts w:cs="Arial"/>
          <w:lang w:val="en-IE"/>
        </w:rPr>
        <w:t xml:space="preserve">text in the </w:t>
      </w:r>
      <w:r w:rsidR="00B503AD" w:rsidRPr="00D34377">
        <w:rPr>
          <w:rFonts w:cs="Arial"/>
          <w:lang w:val="en-IE"/>
        </w:rPr>
        <w:t>fields match</w:t>
      </w:r>
      <w:r w:rsidR="008F6DC3" w:rsidRPr="00D34377">
        <w:rPr>
          <w:rFonts w:cs="Arial"/>
          <w:lang w:val="en-IE"/>
        </w:rPr>
        <w:t>ed with its</w:t>
      </w:r>
      <w:r w:rsidR="00B503AD" w:rsidRPr="00D34377">
        <w:rPr>
          <w:rFonts w:cs="Arial"/>
          <w:lang w:val="en-IE"/>
        </w:rPr>
        <w:t xml:space="preserve"> colu</w:t>
      </w:r>
      <w:r w:rsidR="008F6DC3" w:rsidRPr="00D34377">
        <w:rPr>
          <w:rFonts w:cs="Arial"/>
          <w:lang w:val="en-IE"/>
        </w:rPr>
        <w:t>mns accordingly.</w:t>
      </w:r>
      <w:r w:rsidR="00152993" w:rsidRPr="00D34377">
        <w:rPr>
          <w:rFonts w:cs="Arial"/>
          <w:lang w:val="en-IE"/>
        </w:rPr>
        <w:t xml:space="preserve"> The table is updated and the button cleat event is called.</w:t>
      </w:r>
    </w:p>
    <w:p w14:paraId="580C6DA6" w14:textId="6FD74C9F" w:rsidR="00152993" w:rsidRPr="00D34377" w:rsidRDefault="00152993" w:rsidP="00A9161A">
      <w:pPr>
        <w:rPr>
          <w:rFonts w:cs="Arial"/>
          <w:lang w:val="en-IE"/>
        </w:rPr>
      </w:pPr>
    </w:p>
    <w:p w14:paraId="31A36F5E" w14:textId="7B7397F8" w:rsidR="00152993" w:rsidRPr="00D34377" w:rsidRDefault="00BC7DFE" w:rsidP="00A9161A">
      <w:pPr>
        <w:rPr>
          <w:rFonts w:cs="Arial"/>
          <w:lang w:val="en-IE"/>
        </w:rPr>
      </w:pPr>
      <w:r w:rsidRPr="00D34377">
        <w:rPr>
          <w:rFonts w:cs="Arial"/>
          <w:lang w:val="en-IE"/>
        </w:rPr>
        <w:t xml:space="preserve">Button delete </w:t>
      </w:r>
    </w:p>
    <w:p w14:paraId="6C273E9E" w14:textId="17F6DA04" w:rsidR="00B13C02" w:rsidRPr="00D34377" w:rsidRDefault="00B13C02" w:rsidP="00A9161A">
      <w:pPr>
        <w:rPr>
          <w:rFonts w:cs="Arial"/>
          <w:lang w:val="en-IE"/>
        </w:rPr>
      </w:pPr>
      <w:r w:rsidRPr="00D34377">
        <w:rPr>
          <w:rFonts w:cs="Arial"/>
          <w:noProof/>
        </w:rPr>
        <w:drawing>
          <wp:inline distT="0" distB="0" distL="0" distR="0" wp14:anchorId="30CAB493" wp14:editId="5C078943">
            <wp:extent cx="5489575" cy="1783715"/>
            <wp:effectExtent l="0" t="0" r="0" b="6985"/>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pic:nvPicPr>
                  <pic:blipFill>
                    <a:blip r:embed="rId31"/>
                    <a:stretch>
                      <a:fillRect/>
                    </a:stretch>
                  </pic:blipFill>
                  <pic:spPr>
                    <a:xfrm>
                      <a:off x="0" y="0"/>
                      <a:ext cx="5489575" cy="1783715"/>
                    </a:xfrm>
                    <a:prstGeom prst="rect">
                      <a:avLst/>
                    </a:prstGeom>
                  </pic:spPr>
                </pic:pic>
              </a:graphicData>
            </a:graphic>
          </wp:inline>
        </w:drawing>
      </w:r>
    </w:p>
    <w:p w14:paraId="741677BC" w14:textId="5C7E67DC" w:rsidR="000A7B90" w:rsidRPr="00D34377" w:rsidRDefault="00BC7DFE" w:rsidP="00A9161A">
      <w:pPr>
        <w:rPr>
          <w:rFonts w:cs="Arial"/>
          <w:lang w:val="en-IE"/>
        </w:rPr>
      </w:pPr>
      <w:r w:rsidRPr="00D34377">
        <w:rPr>
          <w:rFonts w:cs="Arial"/>
          <w:lang w:val="en-IE"/>
        </w:rPr>
        <w:t xml:space="preserve">When button edit is clicked, method checks if the ID field is filled, if not, a message is displayed to the user, if it is filled, the </w:t>
      </w:r>
      <w:r w:rsidR="00246174" w:rsidRPr="00D34377">
        <w:rPr>
          <w:rFonts w:cs="Arial"/>
          <w:lang w:val="en-IE"/>
        </w:rPr>
        <w:t>system displays a yes or no warning message, asking if the user r</w:t>
      </w:r>
      <w:r w:rsidR="004E41B3" w:rsidRPr="00D34377">
        <w:rPr>
          <w:rFonts w:cs="Arial"/>
          <w:lang w:val="en-IE"/>
        </w:rPr>
        <w:t xml:space="preserve">eally wants to delete data, if the user chooses YES, the system </w:t>
      </w:r>
      <w:r w:rsidR="00684136" w:rsidRPr="00D34377">
        <w:rPr>
          <w:rFonts w:cs="Arial"/>
          <w:lang w:val="en-IE"/>
        </w:rPr>
        <w:t>will delete the row matching the ID selected.</w:t>
      </w:r>
    </w:p>
    <w:p w14:paraId="78634AB2" w14:textId="14357E76" w:rsidR="00684136" w:rsidRPr="00D34377" w:rsidRDefault="00684136" w:rsidP="00A9161A">
      <w:pPr>
        <w:rPr>
          <w:rFonts w:cs="Arial"/>
          <w:lang w:val="en-IE"/>
        </w:rPr>
      </w:pPr>
    </w:p>
    <w:p w14:paraId="634128A4" w14:textId="10268345" w:rsidR="00684136" w:rsidRPr="00D34377" w:rsidRDefault="00684136" w:rsidP="00A9161A">
      <w:pPr>
        <w:rPr>
          <w:rFonts w:cs="Arial"/>
          <w:lang w:val="en-IE"/>
        </w:rPr>
      </w:pPr>
      <w:r w:rsidRPr="00D34377">
        <w:rPr>
          <w:rFonts w:cs="Arial"/>
          <w:lang w:val="en-IE"/>
        </w:rPr>
        <w:t>Selecting data from table</w:t>
      </w:r>
    </w:p>
    <w:p w14:paraId="3F0CD260" w14:textId="21E11C3C" w:rsidR="00C15463" w:rsidRPr="00D34377" w:rsidRDefault="00C15463" w:rsidP="00A9161A">
      <w:pPr>
        <w:rPr>
          <w:rFonts w:cs="Arial"/>
          <w:lang w:val="en-IE"/>
        </w:rPr>
      </w:pPr>
      <w:r w:rsidRPr="00D34377">
        <w:rPr>
          <w:rFonts w:cs="Arial"/>
          <w:noProof/>
        </w:rPr>
        <w:lastRenderedPageBreak/>
        <w:drawing>
          <wp:inline distT="0" distB="0" distL="0" distR="0" wp14:anchorId="48E19E7D" wp14:editId="1289F0EA">
            <wp:extent cx="4686300" cy="11811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4686300" cy="1181100"/>
                    </a:xfrm>
                    <a:prstGeom prst="rect">
                      <a:avLst/>
                    </a:prstGeom>
                  </pic:spPr>
                </pic:pic>
              </a:graphicData>
            </a:graphic>
          </wp:inline>
        </w:drawing>
      </w:r>
    </w:p>
    <w:p w14:paraId="5A618FD3" w14:textId="1629710E" w:rsidR="001158C0" w:rsidRPr="00D34377" w:rsidRDefault="001158C0" w:rsidP="001158C0">
      <w:pPr>
        <w:rPr>
          <w:rFonts w:cs="Arial"/>
          <w:lang w:val="en-IE"/>
        </w:rPr>
      </w:pPr>
      <w:r w:rsidRPr="00D34377">
        <w:rPr>
          <w:rFonts w:cs="Arial"/>
          <w:lang w:val="en-IE"/>
        </w:rPr>
        <w:t xml:space="preserve">The user can select the data to be deleted or edited by clicking the row corresponding to the </w:t>
      </w:r>
      <w:r w:rsidR="002B17CD" w:rsidRPr="00D34377">
        <w:rPr>
          <w:rFonts w:cs="Arial"/>
          <w:lang w:val="en-IE"/>
        </w:rPr>
        <w:t>item. The info f</w:t>
      </w:r>
      <w:r w:rsidR="005112ED" w:rsidRPr="00D34377">
        <w:rPr>
          <w:rFonts w:cs="Arial"/>
          <w:lang w:val="en-IE"/>
        </w:rPr>
        <w:t>rom</w:t>
      </w:r>
      <w:r w:rsidR="002B17CD" w:rsidRPr="00D34377">
        <w:rPr>
          <w:rFonts w:cs="Arial"/>
          <w:lang w:val="en-IE"/>
        </w:rPr>
        <w:t xml:space="preserve"> the table will populate the JTextFields</w:t>
      </w:r>
      <w:r w:rsidR="005112ED" w:rsidRPr="00D34377">
        <w:rPr>
          <w:rFonts w:cs="Arial"/>
          <w:lang w:val="en-IE"/>
        </w:rPr>
        <w:t xml:space="preserve"> according to the mapping inside the method.</w:t>
      </w:r>
    </w:p>
    <w:p w14:paraId="5404E211" w14:textId="4EE2D152" w:rsidR="001158C0" w:rsidRPr="00D34377" w:rsidRDefault="001158C0" w:rsidP="00A9161A">
      <w:pPr>
        <w:rPr>
          <w:rFonts w:cs="Arial"/>
          <w:lang w:val="en-IE"/>
        </w:rPr>
      </w:pPr>
    </w:p>
    <w:p w14:paraId="6E850935" w14:textId="003BD10A" w:rsidR="005112ED" w:rsidRPr="00D34377" w:rsidRDefault="005112ED" w:rsidP="00A9161A">
      <w:pPr>
        <w:rPr>
          <w:rFonts w:cs="Arial"/>
          <w:lang w:val="en-IE"/>
        </w:rPr>
      </w:pPr>
      <w:r w:rsidRPr="00D34377">
        <w:rPr>
          <w:rFonts w:cs="Arial"/>
          <w:lang w:val="en-IE"/>
        </w:rPr>
        <w:t xml:space="preserve">Search </w:t>
      </w:r>
      <w:r w:rsidR="00E12DA1" w:rsidRPr="00D34377">
        <w:rPr>
          <w:rFonts w:cs="Arial"/>
          <w:lang w:val="en-IE"/>
        </w:rPr>
        <w:t>field</w:t>
      </w:r>
    </w:p>
    <w:p w14:paraId="421FB3D0" w14:textId="45F66727" w:rsidR="00D15F81" w:rsidRPr="00D34377" w:rsidRDefault="00D15F81" w:rsidP="00A9161A">
      <w:pPr>
        <w:rPr>
          <w:rFonts w:cs="Arial"/>
          <w:lang w:val="en-IE"/>
        </w:rPr>
      </w:pPr>
      <w:r w:rsidRPr="00D34377">
        <w:rPr>
          <w:rFonts w:cs="Arial"/>
          <w:noProof/>
        </w:rPr>
        <w:drawing>
          <wp:inline distT="0" distB="0" distL="0" distR="0" wp14:anchorId="2C1FFC8A" wp14:editId="24BD1240">
            <wp:extent cx="5489575" cy="10941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489575" cy="1094105"/>
                    </a:xfrm>
                    <a:prstGeom prst="rect">
                      <a:avLst/>
                    </a:prstGeom>
                  </pic:spPr>
                </pic:pic>
              </a:graphicData>
            </a:graphic>
          </wp:inline>
        </w:drawing>
      </w:r>
    </w:p>
    <w:p w14:paraId="18E01A50" w14:textId="33D2AE6C" w:rsidR="00B55AC7" w:rsidRPr="00D34377" w:rsidRDefault="00E12DA1" w:rsidP="00A9161A">
      <w:pPr>
        <w:rPr>
          <w:rFonts w:cs="Arial"/>
          <w:lang w:val="en-IE"/>
        </w:rPr>
      </w:pPr>
      <w:r w:rsidRPr="00D34377">
        <w:rPr>
          <w:rFonts w:cs="Arial"/>
          <w:lang w:val="en-IE"/>
        </w:rPr>
        <w:t xml:space="preserve">The user can find data present on Jtables easily by </w:t>
      </w:r>
      <w:r w:rsidR="001F2A4B" w:rsidRPr="00D34377">
        <w:rPr>
          <w:rFonts w:cs="Arial"/>
          <w:lang w:val="en-IE"/>
        </w:rPr>
        <w:t xml:space="preserve">using the search field, every character </w:t>
      </w:r>
      <w:r w:rsidR="00536203" w:rsidRPr="00D34377">
        <w:rPr>
          <w:rFonts w:cs="Arial"/>
          <w:lang w:val="en-IE"/>
        </w:rPr>
        <w:t>inputted by the user triggers the search automatically.</w:t>
      </w:r>
    </w:p>
    <w:p w14:paraId="347A2A2B" w14:textId="724AA225" w:rsidR="000A49F3" w:rsidRPr="00D34377" w:rsidRDefault="000A49F3" w:rsidP="00A9161A">
      <w:pPr>
        <w:rPr>
          <w:rFonts w:cs="Arial"/>
          <w:lang w:val="en-IE"/>
        </w:rPr>
      </w:pPr>
    </w:p>
    <w:p w14:paraId="343B6AE4" w14:textId="2DDE847A" w:rsidR="00A371A4" w:rsidRPr="00D34377" w:rsidRDefault="00C45A9E" w:rsidP="00A9161A">
      <w:pPr>
        <w:rPr>
          <w:rFonts w:cs="Arial"/>
          <w:lang w:val="en-IE"/>
        </w:rPr>
      </w:pPr>
      <w:r w:rsidRPr="00D34377">
        <w:rPr>
          <w:rFonts w:cs="Arial"/>
          <w:lang w:val="en-IE"/>
        </w:rPr>
        <w:t>J</w:t>
      </w:r>
      <w:r w:rsidR="00A371A4" w:rsidRPr="00D34377">
        <w:rPr>
          <w:rFonts w:cs="Arial"/>
          <w:lang w:val="en-IE"/>
        </w:rPr>
        <w:t>Combo</w:t>
      </w:r>
      <w:r w:rsidR="00CF60C5" w:rsidRPr="00D34377">
        <w:rPr>
          <w:rFonts w:cs="Arial"/>
          <w:lang w:val="en-IE"/>
        </w:rPr>
        <w:t>B</w:t>
      </w:r>
      <w:r w:rsidR="00A371A4" w:rsidRPr="00D34377">
        <w:rPr>
          <w:rFonts w:cs="Arial"/>
          <w:lang w:val="en-IE"/>
        </w:rPr>
        <w:t>ox</w:t>
      </w:r>
    </w:p>
    <w:p w14:paraId="09D0B24D" w14:textId="7D2ACB51" w:rsidR="000A49F3" w:rsidRPr="00D34377" w:rsidRDefault="000A49F3" w:rsidP="00A9161A">
      <w:pPr>
        <w:rPr>
          <w:rFonts w:cs="Arial"/>
          <w:lang w:val="en-IE"/>
        </w:rPr>
      </w:pPr>
      <w:r w:rsidRPr="00D34377">
        <w:rPr>
          <w:rFonts w:cs="Arial"/>
          <w:noProof/>
        </w:rPr>
        <w:drawing>
          <wp:inline distT="0" distB="0" distL="0" distR="0" wp14:anchorId="3023F8D4" wp14:editId="6F0DB774">
            <wp:extent cx="5324475" cy="2314575"/>
            <wp:effectExtent l="0" t="0" r="9525"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4"/>
                    <a:stretch>
                      <a:fillRect/>
                    </a:stretch>
                  </pic:blipFill>
                  <pic:spPr>
                    <a:xfrm>
                      <a:off x="0" y="0"/>
                      <a:ext cx="5324475" cy="2314575"/>
                    </a:xfrm>
                    <a:prstGeom prst="rect">
                      <a:avLst/>
                    </a:prstGeom>
                  </pic:spPr>
                </pic:pic>
              </a:graphicData>
            </a:graphic>
          </wp:inline>
        </w:drawing>
      </w:r>
    </w:p>
    <w:p w14:paraId="6DC6DCA2" w14:textId="5352432B" w:rsidR="00A371A4" w:rsidRPr="00D34377" w:rsidRDefault="00A371A4" w:rsidP="00A9161A">
      <w:pPr>
        <w:rPr>
          <w:rFonts w:cs="Arial"/>
          <w:lang w:val="en-IE"/>
        </w:rPr>
      </w:pPr>
      <w:r w:rsidRPr="00D34377">
        <w:rPr>
          <w:rFonts w:cs="Arial"/>
          <w:lang w:val="en-IE"/>
        </w:rPr>
        <w:lastRenderedPageBreak/>
        <w:t>Method populates</w:t>
      </w:r>
      <w:r w:rsidR="00C45A9E" w:rsidRPr="00D34377">
        <w:rPr>
          <w:rFonts w:cs="Arial"/>
          <w:lang w:val="en-IE"/>
        </w:rPr>
        <w:t xml:space="preserve"> Jcombo</w:t>
      </w:r>
      <w:r w:rsidR="00CF60C5" w:rsidRPr="00D34377">
        <w:rPr>
          <w:rFonts w:cs="Arial"/>
          <w:lang w:val="en-IE"/>
        </w:rPr>
        <w:t>B</w:t>
      </w:r>
      <w:r w:rsidR="00C45A9E" w:rsidRPr="00D34377">
        <w:rPr>
          <w:rFonts w:cs="Arial"/>
          <w:lang w:val="en-IE"/>
        </w:rPr>
        <w:t>ox</w:t>
      </w:r>
      <w:r w:rsidR="00CF60C5" w:rsidRPr="00D34377">
        <w:rPr>
          <w:rFonts w:cs="Arial"/>
          <w:lang w:val="en-IE"/>
        </w:rPr>
        <w:t xml:space="preserve"> with data from database according to </w:t>
      </w:r>
      <w:r w:rsidR="00ED4300" w:rsidRPr="00D34377">
        <w:rPr>
          <w:rFonts w:cs="Arial"/>
          <w:lang w:val="en-IE"/>
        </w:rPr>
        <w:t>the selected table and column.</w:t>
      </w:r>
    </w:p>
    <w:p w14:paraId="7FCCE960" w14:textId="0B9E20E7" w:rsidR="00B55AC7" w:rsidRPr="00D34377" w:rsidRDefault="00B55AC7" w:rsidP="002F6628">
      <w:pPr>
        <w:pStyle w:val="Heading4"/>
        <w:rPr>
          <w:rFonts w:ascii="Arial" w:hAnsi="Arial" w:cs="Arial"/>
          <w:lang w:val="en-IE"/>
        </w:rPr>
      </w:pPr>
      <w:r w:rsidRPr="00D34377">
        <w:rPr>
          <w:rFonts w:ascii="Arial" w:hAnsi="Arial" w:cs="Arial"/>
          <w:lang w:val="en-IE"/>
        </w:rPr>
        <w:t>Others</w:t>
      </w:r>
    </w:p>
    <w:p w14:paraId="4C60FEA8" w14:textId="2E08E977" w:rsidR="00C47446" w:rsidRPr="00D34377" w:rsidRDefault="00C47446" w:rsidP="00C47446">
      <w:pPr>
        <w:rPr>
          <w:rFonts w:cs="Arial"/>
          <w:lang w:val="en-IE"/>
        </w:rPr>
      </w:pPr>
    </w:p>
    <w:p w14:paraId="26F14E9A" w14:textId="1A586062" w:rsidR="00C47446" w:rsidRPr="00D34377" w:rsidRDefault="00C47446" w:rsidP="00C47446">
      <w:pPr>
        <w:rPr>
          <w:rFonts w:cs="Arial"/>
          <w:lang w:val="en-IE"/>
        </w:rPr>
      </w:pPr>
      <w:r w:rsidRPr="00D34377">
        <w:rPr>
          <w:rFonts w:cs="Arial"/>
          <w:lang w:val="en-IE"/>
        </w:rPr>
        <w:t>Button Generate</w:t>
      </w:r>
    </w:p>
    <w:p w14:paraId="3233DCD3" w14:textId="4B765090" w:rsidR="00C47446" w:rsidRPr="00D34377" w:rsidRDefault="00C47446" w:rsidP="00C47446">
      <w:pPr>
        <w:rPr>
          <w:rFonts w:cs="Arial"/>
          <w:lang w:val="en-IE"/>
        </w:rPr>
      </w:pPr>
      <w:r w:rsidRPr="00D34377">
        <w:rPr>
          <w:rFonts w:cs="Arial"/>
          <w:noProof/>
        </w:rPr>
        <w:drawing>
          <wp:inline distT="0" distB="0" distL="0" distR="0" wp14:anchorId="0BC2F3C4" wp14:editId="523DF5BB">
            <wp:extent cx="5489575" cy="199771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9575" cy="1997710"/>
                    </a:xfrm>
                    <a:prstGeom prst="rect">
                      <a:avLst/>
                    </a:prstGeom>
                  </pic:spPr>
                </pic:pic>
              </a:graphicData>
            </a:graphic>
          </wp:inline>
        </w:drawing>
      </w:r>
    </w:p>
    <w:p w14:paraId="14FD90A9" w14:textId="52A7AC4A" w:rsidR="00C47446" w:rsidRPr="00D34377" w:rsidRDefault="00C47446" w:rsidP="00C47446">
      <w:pPr>
        <w:rPr>
          <w:rFonts w:cs="Arial"/>
          <w:lang w:val="en-IE"/>
        </w:rPr>
      </w:pPr>
      <w:r w:rsidRPr="00D34377">
        <w:rPr>
          <w:rFonts w:cs="Arial"/>
          <w:lang w:val="en-IE"/>
        </w:rPr>
        <w:t xml:space="preserve">This button </w:t>
      </w:r>
      <w:r w:rsidR="00912100" w:rsidRPr="00D34377">
        <w:rPr>
          <w:rFonts w:cs="Arial"/>
          <w:lang w:val="en-IE"/>
        </w:rPr>
        <w:t>populates the</w:t>
      </w:r>
      <w:r w:rsidR="008F1EA6" w:rsidRPr="00D34377">
        <w:rPr>
          <w:rFonts w:cs="Arial"/>
          <w:lang w:val="en-IE"/>
        </w:rPr>
        <w:t xml:space="preserve"> report </w:t>
      </w:r>
      <w:r w:rsidR="00912100" w:rsidRPr="00D34377">
        <w:rPr>
          <w:rFonts w:cs="Arial"/>
          <w:lang w:val="en-IE"/>
        </w:rPr>
        <w:t>table</w:t>
      </w:r>
      <w:r w:rsidR="006C07F6" w:rsidRPr="00D34377">
        <w:rPr>
          <w:rFonts w:cs="Arial"/>
          <w:lang w:val="en-IE"/>
        </w:rPr>
        <w:t>, if no dates are  chosen, it displays</w:t>
      </w:r>
      <w:r w:rsidR="00C0218E" w:rsidRPr="00D34377">
        <w:rPr>
          <w:rFonts w:cs="Arial"/>
          <w:lang w:val="en-IE"/>
        </w:rPr>
        <w:t xml:space="preserve"> all</w:t>
      </w:r>
      <w:r w:rsidR="008C6744" w:rsidRPr="00D34377">
        <w:rPr>
          <w:rFonts w:cs="Arial"/>
          <w:lang w:val="en-IE"/>
        </w:rPr>
        <w:t xml:space="preserve"> sales records</w:t>
      </w:r>
      <w:r w:rsidR="006C07F6" w:rsidRPr="00D34377">
        <w:rPr>
          <w:rFonts w:cs="Arial"/>
          <w:lang w:val="en-IE"/>
        </w:rPr>
        <w:t>, if the user select</w:t>
      </w:r>
      <w:r w:rsidR="00D9737F" w:rsidRPr="00D34377">
        <w:rPr>
          <w:rFonts w:cs="Arial"/>
          <w:lang w:val="en-IE"/>
        </w:rPr>
        <w:t>s the dates it will update the table</w:t>
      </w:r>
      <w:r w:rsidR="00E71A86" w:rsidRPr="00D34377">
        <w:rPr>
          <w:rFonts w:cs="Arial"/>
          <w:lang w:val="en-IE"/>
        </w:rPr>
        <w:t xml:space="preserve"> </w:t>
      </w:r>
      <w:r w:rsidR="008F1EA6" w:rsidRPr="00D34377">
        <w:rPr>
          <w:rFonts w:cs="Arial"/>
          <w:lang w:val="en-IE"/>
        </w:rPr>
        <w:t>according</w:t>
      </w:r>
      <w:r w:rsidR="00D9737F" w:rsidRPr="00D34377">
        <w:rPr>
          <w:rFonts w:cs="Arial"/>
          <w:lang w:val="en-IE"/>
        </w:rPr>
        <w:t>ly.</w:t>
      </w:r>
    </w:p>
    <w:p w14:paraId="2F6C33B8" w14:textId="77777777" w:rsidR="0087575D" w:rsidRPr="00D34377" w:rsidRDefault="0087575D" w:rsidP="00C47446">
      <w:pPr>
        <w:rPr>
          <w:rFonts w:cs="Arial"/>
          <w:lang w:val="en-IE"/>
        </w:rPr>
      </w:pPr>
    </w:p>
    <w:p w14:paraId="058971E5" w14:textId="525203E4" w:rsidR="00D9737F" w:rsidRPr="00D34377" w:rsidRDefault="00D9737F" w:rsidP="00C47446">
      <w:pPr>
        <w:rPr>
          <w:rFonts w:cs="Arial"/>
          <w:lang w:val="en-IE"/>
        </w:rPr>
      </w:pPr>
      <w:r w:rsidRPr="00D34377">
        <w:rPr>
          <w:rFonts w:cs="Arial"/>
          <w:lang w:val="en-IE"/>
        </w:rPr>
        <w:t>Button clear</w:t>
      </w:r>
    </w:p>
    <w:p w14:paraId="14A3425B" w14:textId="56A70BC5" w:rsidR="00D9737F" w:rsidRPr="00D34377" w:rsidRDefault="00D9737F" w:rsidP="00C47446">
      <w:pPr>
        <w:rPr>
          <w:rFonts w:cs="Arial"/>
          <w:lang w:val="en-IE"/>
        </w:rPr>
      </w:pPr>
      <w:r w:rsidRPr="00D34377">
        <w:rPr>
          <w:rFonts w:cs="Arial"/>
          <w:noProof/>
        </w:rPr>
        <w:drawing>
          <wp:inline distT="0" distB="0" distL="0" distR="0" wp14:anchorId="57901BBB" wp14:editId="4E84C5DA">
            <wp:extent cx="4857750" cy="103822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4857750" cy="1038225"/>
                    </a:xfrm>
                    <a:prstGeom prst="rect">
                      <a:avLst/>
                    </a:prstGeom>
                  </pic:spPr>
                </pic:pic>
              </a:graphicData>
            </a:graphic>
          </wp:inline>
        </w:drawing>
      </w:r>
    </w:p>
    <w:p w14:paraId="617B5AA8" w14:textId="3A416013" w:rsidR="00D9737F" w:rsidRPr="00D34377" w:rsidRDefault="00D9737F" w:rsidP="00C47446">
      <w:pPr>
        <w:rPr>
          <w:rFonts w:cs="Arial"/>
          <w:lang w:val="en-IE"/>
        </w:rPr>
      </w:pPr>
      <w:r w:rsidRPr="00D34377">
        <w:rPr>
          <w:rFonts w:cs="Arial"/>
          <w:lang w:val="en-IE"/>
        </w:rPr>
        <w:t xml:space="preserve">This button </w:t>
      </w:r>
      <w:r w:rsidR="0087575D" w:rsidRPr="00D34377">
        <w:rPr>
          <w:rFonts w:cs="Arial"/>
          <w:lang w:val="en-IE"/>
        </w:rPr>
        <w:t xml:space="preserve">is located in the sales report panel and clears info </w:t>
      </w:r>
      <w:r w:rsidR="00600DD5" w:rsidRPr="00D34377">
        <w:rPr>
          <w:rFonts w:cs="Arial"/>
          <w:lang w:val="en-IE"/>
        </w:rPr>
        <w:t>from the JDateChooser fields.</w:t>
      </w:r>
    </w:p>
    <w:p w14:paraId="790F9908" w14:textId="29FA8A6A" w:rsidR="00600DD5" w:rsidRPr="00D34377" w:rsidRDefault="00600DD5" w:rsidP="00C47446">
      <w:pPr>
        <w:rPr>
          <w:rFonts w:cs="Arial"/>
          <w:lang w:val="en-IE"/>
        </w:rPr>
      </w:pPr>
    </w:p>
    <w:p w14:paraId="0B9CD3B6" w14:textId="7980BA41" w:rsidR="00600DD5" w:rsidRPr="00D34377" w:rsidRDefault="00600DD5" w:rsidP="00C47446">
      <w:pPr>
        <w:rPr>
          <w:rFonts w:cs="Arial"/>
          <w:lang w:val="en-IE"/>
        </w:rPr>
      </w:pPr>
      <w:r w:rsidRPr="00D34377">
        <w:rPr>
          <w:rFonts w:cs="Arial"/>
          <w:lang w:val="en-IE"/>
        </w:rPr>
        <w:t>Button print</w:t>
      </w:r>
    </w:p>
    <w:p w14:paraId="4A290C97" w14:textId="5A764F24" w:rsidR="00600DD5" w:rsidRPr="00D34377" w:rsidRDefault="00600DD5" w:rsidP="00C47446">
      <w:pPr>
        <w:rPr>
          <w:rFonts w:cs="Arial"/>
          <w:lang w:val="en-IE"/>
        </w:rPr>
      </w:pPr>
      <w:r w:rsidRPr="00D34377">
        <w:rPr>
          <w:rFonts w:cs="Arial"/>
          <w:noProof/>
        </w:rPr>
        <w:lastRenderedPageBreak/>
        <w:drawing>
          <wp:inline distT="0" distB="0" distL="0" distR="0" wp14:anchorId="3A597883" wp14:editId="4CB3D4E1">
            <wp:extent cx="5489575" cy="5711825"/>
            <wp:effectExtent l="0" t="0" r="0" b="317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37"/>
                    <a:stretch>
                      <a:fillRect/>
                    </a:stretch>
                  </pic:blipFill>
                  <pic:spPr>
                    <a:xfrm>
                      <a:off x="0" y="0"/>
                      <a:ext cx="5489575" cy="5711825"/>
                    </a:xfrm>
                    <a:prstGeom prst="rect">
                      <a:avLst/>
                    </a:prstGeom>
                  </pic:spPr>
                </pic:pic>
              </a:graphicData>
            </a:graphic>
          </wp:inline>
        </w:drawing>
      </w:r>
    </w:p>
    <w:p w14:paraId="07C6F7EA" w14:textId="5BF4B281" w:rsidR="00600DD5" w:rsidRPr="00D34377" w:rsidRDefault="00600DD5" w:rsidP="00C47446">
      <w:pPr>
        <w:rPr>
          <w:rFonts w:cs="Arial"/>
          <w:lang w:val="en-IE"/>
        </w:rPr>
      </w:pPr>
      <w:r w:rsidRPr="00D34377">
        <w:rPr>
          <w:rFonts w:cs="Arial"/>
          <w:lang w:val="en-IE"/>
        </w:rPr>
        <w:t xml:space="preserve">This button </w:t>
      </w:r>
      <w:r w:rsidR="005C20D1" w:rsidRPr="00D34377">
        <w:rPr>
          <w:rFonts w:cs="Arial"/>
          <w:lang w:val="en-IE"/>
        </w:rPr>
        <w:t xml:space="preserve">exports data present in the </w:t>
      </w:r>
      <w:r w:rsidR="006F65CB" w:rsidRPr="00D34377">
        <w:rPr>
          <w:rFonts w:cs="Arial"/>
          <w:lang w:val="en-IE"/>
        </w:rPr>
        <w:t>Stock Report panel to excel.</w:t>
      </w:r>
    </w:p>
    <w:p w14:paraId="5570E464" w14:textId="66F6AEE3" w:rsidR="002C35C1" w:rsidRPr="00D34377" w:rsidRDefault="002C35C1" w:rsidP="00C47446">
      <w:pPr>
        <w:rPr>
          <w:rFonts w:cs="Arial"/>
          <w:lang w:val="en-IE"/>
        </w:rPr>
      </w:pPr>
    </w:p>
    <w:p w14:paraId="20A01D26" w14:textId="62E4B3A4" w:rsidR="002C35C1" w:rsidRPr="00D34377" w:rsidRDefault="002C35C1" w:rsidP="00C47446">
      <w:pPr>
        <w:rPr>
          <w:rFonts w:cs="Arial"/>
          <w:lang w:val="en-IE"/>
        </w:rPr>
      </w:pPr>
      <w:r w:rsidRPr="00D34377">
        <w:rPr>
          <w:rFonts w:cs="Arial"/>
          <w:lang w:val="en-IE"/>
        </w:rPr>
        <w:t xml:space="preserve">Method </w:t>
      </w:r>
      <w:r w:rsidR="00CE7196" w:rsidRPr="00D34377">
        <w:rPr>
          <w:rFonts w:cs="Arial"/>
          <w:lang w:val="en-IE"/>
        </w:rPr>
        <w:t>Excel</w:t>
      </w:r>
    </w:p>
    <w:p w14:paraId="3F16ACB6" w14:textId="084C8DC3" w:rsidR="00B55AC7" w:rsidRPr="00D34377" w:rsidRDefault="0064453D" w:rsidP="00A9161A">
      <w:pPr>
        <w:rPr>
          <w:rFonts w:cs="Arial"/>
          <w:lang w:val="en-IE"/>
        </w:rPr>
      </w:pPr>
      <w:r w:rsidRPr="00D34377">
        <w:rPr>
          <w:rFonts w:cs="Arial"/>
          <w:noProof/>
        </w:rPr>
        <w:lastRenderedPageBreak/>
        <w:drawing>
          <wp:inline distT="0" distB="0" distL="0" distR="0" wp14:anchorId="4B936058" wp14:editId="6FE3E59C">
            <wp:extent cx="2828925" cy="1362075"/>
            <wp:effectExtent l="0" t="0" r="9525" b="9525"/>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8"/>
                    <a:stretch>
                      <a:fillRect/>
                    </a:stretch>
                  </pic:blipFill>
                  <pic:spPr>
                    <a:xfrm>
                      <a:off x="0" y="0"/>
                      <a:ext cx="2828925" cy="1362075"/>
                    </a:xfrm>
                    <a:prstGeom prst="rect">
                      <a:avLst/>
                    </a:prstGeom>
                  </pic:spPr>
                </pic:pic>
              </a:graphicData>
            </a:graphic>
          </wp:inline>
        </w:drawing>
      </w:r>
    </w:p>
    <w:p w14:paraId="7BE71B7F" w14:textId="11483209" w:rsidR="00D15938" w:rsidRPr="00D34377" w:rsidRDefault="00CE7196" w:rsidP="00A9161A">
      <w:pPr>
        <w:rPr>
          <w:rFonts w:cs="Arial"/>
          <w:lang w:val="en-IE"/>
        </w:rPr>
      </w:pPr>
      <w:r w:rsidRPr="00D34377">
        <w:rPr>
          <w:rFonts w:cs="Arial"/>
          <w:lang w:val="en-IE"/>
        </w:rPr>
        <w:t>Method allows user to choose the path</w:t>
      </w:r>
      <w:r w:rsidR="005B5F2C" w:rsidRPr="00D34377">
        <w:rPr>
          <w:rFonts w:cs="Arial"/>
          <w:lang w:val="en-IE"/>
        </w:rPr>
        <w:t xml:space="preserve"> to save the </w:t>
      </w:r>
      <w:r w:rsidR="00C7753D" w:rsidRPr="00D34377">
        <w:rPr>
          <w:rFonts w:cs="Arial"/>
          <w:lang w:val="en-IE"/>
        </w:rPr>
        <w:t>excel file generated.</w:t>
      </w:r>
    </w:p>
    <w:p w14:paraId="7CB86CEE" w14:textId="1215353A" w:rsidR="008A77D7" w:rsidRPr="00D34377" w:rsidRDefault="008A77D7" w:rsidP="00A9161A">
      <w:pPr>
        <w:rPr>
          <w:rFonts w:cs="Arial"/>
          <w:lang w:val="en-IE"/>
        </w:rPr>
      </w:pPr>
    </w:p>
    <w:p w14:paraId="1B6BF3CE" w14:textId="2680E797" w:rsidR="00661B67" w:rsidRPr="00D34377" w:rsidRDefault="00661B67" w:rsidP="00A9161A">
      <w:pPr>
        <w:rPr>
          <w:rFonts w:cs="Arial"/>
          <w:lang w:val="en-IE"/>
        </w:rPr>
      </w:pPr>
    </w:p>
    <w:p w14:paraId="0780F3AC" w14:textId="37833877" w:rsidR="00B55AC7" w:rsidRPr="00D34377" w:rsidRDefault="001347C4" w:rsidP="002F6628">
      <w:pPr>
        <w:pStyle w:val="Heading4"/>
        <w:rPr>
          <w:rFonts w:ascii="Arial" w:hAnsi="Arial" w:cs="Arial"/>
          <w:lang w:val="en-IE"/>
        </w:rPr>
      </w:pPr>
      <w:r w:rsidRPr="00D34377">
        <w:rPr>
          <w:rFonts w:ascii="Arial" w:hAnsi="Arial" w:cs="Arial"/>
          <w:lang w:val="en-IE"/>
        </w:rPr>
        <w:lastRenderedPageBreak/>
        <w:t>Receipt</w:t>
      </w:r>
    </w:p>
    <w:p w14:paraId="4019FA98" w14:textId="6B415533" w:rsidR="001347C4" w:rsidRPr="00D34377" w:rsidRDefault="00813A74" w:rsidP="00A9161A">
      <w:pPr>
        <w:rPr>
          <w:rFonts w:cs="Arial"/>
          <w:lang w:val="en-IE"/>
        </w:rPr>
      </w:pPr>
      <w:r w:rsidRPr="00D34377">
        <w:rPr>
          <w:rFonts w:cs="Arial"/>
          <w:noProof/>
        </w:rPr>
        <w:drawing>
          <wp:inline distT="0" distB="0" distL="0" distR="0" wp14:anchorId="6B209990" wp14:editId="5CB01C7A">
            <wp:extent cx="5489575" cy="3230245"/>
            <wp:effectExtent l="0" t="0" r="0" b="8255"/>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39"/>
                    <a:stretch>
                      <a:fillRect/>
                    </a:stretch>
                  </pic:blipFill>
                  <pic:spPr>
                    <a:xfrm>
                      <a:off x="0" y="0"/>
                      <a:ext cx="5489575" cy="3230245"/>
                    </a:xfrm>
                    <a:prstGeom prst="rect">
                      <a:avLst/>
                    </a:prstGeom>
                  </pic:spPr>
                </pic:pic>
              </a:graphicData>
            </a:graphic>
          </wp:inline>
        </w:drawing>
      </w:r>
      <w:r w:rsidRPr="00D34377">
        <w:rPr>
          <w:rFonts w:cs="Arial"/>
          <w:noProof/>
        </w:rPr>
        <w:t xml:space="preserve"> </w:t>
      </w:r>
      <w:r w:rsidR="00A57671" w:rsidRPr="00D34377">
        <w:rPr>
          <w:rFonts w:cs="Arial"/>
          <w:noProof/>
        </w:rPr>
        <w:drawing>
          <wp:inline distT="0" distB="0" distL="0" distR="0" wp14:anchorId="1A8C828E" wp14:editId="265F6ECD">
            <wp:extent cx="5489575" cy="3342005"/>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0"/>
                    <a:stretch>
                      <a:fillRect/>
                    </a:stretch>
                  </pic:blipFill>
                  <pic:spPr>
                    <a:xfrm>
                      <a:off x="0" y="0"/>
                      <a:ext cx="5489575" cy="3342005"/>
                    </a:xfrm>
                    <a:prstGeom prst="rect">
                      <a:avLst/>
                    </a:prstGeom>
                  </pic:spPr>
                </pic:pic>
              </a:graphicData>
            </a:graphic>
          </wp:inline>
        </w:drawing>
      </w:r>
    </w:p>
    <w:p w14:paraId="491FF525" w14:textId="11310FAB" w:rsidR="001347C4" w:rsidRPr="00D34377" w:rsidRDefault="00C7753D" w:rsidP="00A9161A">
      <w:pPr>
        <w:rPr>
          <w:rFonts w:cs="Arial"/>
          <w:lang w:val="en-IE"/>
        </w:rPr>
      </w:pPr>
      <w:r w:rsidRPr="00D34377">
        <w:rPr>
          <w:rFonts w:cs="Arial"/>
          <w:lang w:val="en-IE"/>
        </w:rPr>
        <w:t>This code snippet</w:t>
      </w:r>
      <w:r w:rsidR="008B7D00" w:rsidRPr="00D34377">
        <w:rPr>
          <w:rFonts w:cs="Arial"/>
          <w:lang w:val="en-IE"/>
        </w:rPr>
        <w:t xml:space="preserve"> shows</w:t>
      </w:r>
      <w:r w:rsidR="00F61C4D" w:rsidRPr="00D34377">
        <w:rPr>
          <w:rFonts w:cs="Arial"/>
          <w:lang w:val="en-IE"/>
        </w:rPr>
        <w:t xml:space="preserve"> the </w:t>
      </w:r>
      <w:r w:rsidR="000700FD" w:rsidRPr="00D34377">
        <w:rPr>
          <w:rFonts w:cs="Arial"/>
          <w:lang w:val="en-IE"/>
        </w:rPr>
        <w:t>template</w:t>
      </w:r>
      <w:r w:rsidR="00F61C4D" w:rsidRPr="00D34377">
        <w:rPr>
          <w:rFonts w:cs="Arial"/>
          <w:lang w:val="en-IE"/>
        </w:rPr>
        <w:t xml:space="preserve"> of the </w:t>
      </w:r>
      <w:r w:rsidR="000700FD" w:rsidRPr="00D34377">
        <w:rPr>
          <w:rFonts w:cs="Arial"/>
          <w:lang w:val="en-IE"/>
        </w:rPr>
        <w:t xml:space="preserve">sales </w:t>
      </w:r>
      <w:r w:rsidR="00F61C4D" w:rsidRPr="00D34377">
        <w:rPr>
          <w:rFonts w:cs="Arial"/>
          <w:lang w:val="en-IE"/>
        </w:rPr>
        <w:t>receipt</w:t>
      </w:r>
      <w:r w:rsidR="000700FD" w:rsidRPr="00D34377">
        <w:rPr>
          <w:rFonts w:cs="Arial"/>
          <w:lang w:val="en-IE"/>
        </w:rPr>
        <w:t xml:space="preserve"> generated. It prints</w:t>
      </w:r>
      <w:r w:rsidR="00E11622" w:rsidRPr="00D34377">
        <w:rPr>
          <w:rFonts w:cs="Arial"/>
          <w:lang w:val="en-IE"/>
        </w:rPr>
        <w:t xml:space="preserve"> all data from the Jtable </w:t>
      </w:r>
      <w:r w:rsidR="003E3CAD" w:rsidRPr="00D34377">
        <w:rPr>
          <w:rFonts w:cs="Arial"/>
          <w:lang w:val="en-IE"/>
        </w:rPr>
        <w:t>located in the sales Jframe.</w:t>
      </w:r>
    </w:p>
    <w:p w14:paraId="0088258D" w14:textId="16925BFD" w:rsidR="001347C4" w:rsidRPr="00D34377" w:rsidRDefault="001347C4" w:rsidP="002F6628">
      <w:pPr>
        <w:pStyle w:val="Heading4"/>
        <w:rPr>
          <w:rFonts w:ascii="Arial" w:hAnsi="Arial" w:cs="Arial"/>
          <w:lang w:val="en-IE"/>
        </w:rPr>
      </w:pPr>
      <w:r w:rsidRPr="00D34377">
        <w:rPr>
          <w:rFonts w:ascii="Arial" w:hAnsi="Arial" w:cs="Arial"/>
          <w:lang w:val="en-IE"/>
        </w:rPr>
        <w:t>Sale</w:t>
      </w:r>
    </w:p>
    <w:p w14:paraId="07DFC292" w14:textId="2E37FD5C" w:rsidR="00232F1E" w:rsidRPr="00D34377" w:rsidRDefault="00232F1E" w:rsidP="00232F1E">
      <w:pPr>
        <w:rPr>
          <w:rFonts w:cs="Arial"/>
          <w:lang w:val="en-IE"/>
        </w:rPr>
      </w:pPr>
    </w:p>
    <w:p w14:paraId="34FF6D3E" w14:textId="66B60C38" w:rsidR="00232F1E" w:rsidRPr="00D34377" w:rsidRDefault="00232F1E" w:rsidP="00232F1E">
      <w:pPr>
        <w:rPr>
          <w:rFonts w:cs="Arial"/>
          <w:lang w:val="en-IE"/>
        </w:rPr>
      </w:pPr>
      <w:r w:rsidRPr="00D34377">
        <w:rPr>
          <w:rFonts w:cs="Arial"/>
          <w:lang w:val="en-IE"/>
        </w:rPr>
        <w:lastRenderedPageBreak/>
        <w:t xml:space="preserve">Button </w:t>
      </w:r>
      <w:r w:rsidR="005E0EFA" w:rsidRPr="00D34377">
        <w:rPr>
          <w:rFonts w:cs="Arial"/>
          <w:lang w:val="en-IE"/>
        </w:rPr>
        <w:t>Add</w:t>
      </w:r>
    </w:p>
    <w:p w14:paraId="256B7CB2" w14:textId="6C4177EF" w:rsidR="001347C4" w:rsidRPr="00D34377" w:rsidRDefault="009B0378" w:rsidP="00A9161A">
      <w:pPr>
        <w:rPr>
          <w:rFonts w:cs="Arial"/>
          <w:lang w:val="en-IE"/>
        </w:rPr>
      </w:pPr>
      <w:r w:rsidRPr="00D34377">
        <w:rPr>
          <w:rFonts w:cs="Arial"/>
          <w:noProof/>
        </w:rPr>
        <w:drawing>
          <wp:inline distT="0" distB="0" distL="0" distR="0" wp14:anchorId="5439EC86" wp14:editId="0918F1EE">
            <wp:extent cx="5489575" cy="4908550"/>
            <wp:effectExtent l="0" t="0" r="0" b="635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41"/>
                    <a:stretch>
                      <a:fillRect/>
                    </a:stretch>
                  </pic:blipFill>
                  <pic:spPr>
                    <a:xfrm>
                      <a:off x="0" y="0"/>
                      <a:ext cx="5489575" cy="4908550"/>
                    </a:xfrm>
                    <a:prstGeom prst="rect">
                      <a:avLst/>
                    </a:prstGeom>
                  </pic:spPr>
                </pic:pic>
              </a:graphicData>
            </a:graphic>
          </wp:inline>
        </w:drawing>
      </w:r>
    </w:p>
    <w:p w14:paraId="26A2F9AC" w14:textId="50829A8B" w:rsidR="00790487" w:rsidRPr="00D34377" w:rsidRDefault="00790487" w:rsidP="00A9161A">
      <w:pPr>
        <w:rPr>
          <w:rFonts w:cs="Arial"/>
          <w:lang w:val="en-IE"/>
        </w:rPr>
      </w:pPr>
      <w:r w:rsidRPr="00D34377">
        <w:rPr>
          <w:rFonts w:cs="Arial"/>
          <w:lang w:val="en-IE"/>
        </w:rPr>
        <w:t>When the button add is clicked, this method is called, it check if</w:t>
      </w:r>
      <w:r w:rsidR="003F3FE5" w:rsidRPr="00D34377">
        <w:rPr>
          <w:rFonts w:cs="Arial"/>
          <w:lang w:val="en-IE"/>
        </w:rPr>
        <w:t xml:space="preserve"> the quantity (mandatory field) is filled</w:t>
      </w:r>
      <w:r w:rsidR="007D4AF9" w:rsidRPr="00D34377">
        <w:rPr>
          <w:rFonts w:cs="Arial"/>
          <w:lang w:val="en-IE"/>
        </w:rPr>
        <w:t xml:space="preserve">, in affirmative case, it populates the Jtable </w:t>
      </w:r>
      <w:r w:rsidR="0011696C" w:rsidRPr="00D34377">
        <w:rPr>
          <w:rFonts w:cs="Arial"/>
          <w:lang w:val="en-IE"/>
        </w:rPr>
        <w:t xml:space="preserve">with product, price, quantity it also calculates the total </w:t>
      </w:r>
      <w:r w:rsidR="00D401EB" w:rsidRPr="00D34377">
        <w:rPr>
          <w:rFonts w:cs="Arial"/>
          <w:lang w:val="en-IE"/>
        </w:rPr>
        <w:t xml:space="preserve">(quantity x price) and fill JtextField </w:t>
      </w:r>
      <w:r w:rsidR="00826E10" w:rsidRPr="00D34377">
        <w:rPr>
          <w:rFonts w:cs="Arial"/>
          <w:lang w:val="en-IE"/>
        </w:rPr>
        <w:t>and Jtable with the result</w:t>
      </w:r>
      <w:r w:rsidR="00A36859" w:rsidRPr="00D34377">
        <w:rPr>
          <w:rFonts w:cs="Arial"/>
          <w:lang w:val="en-IE"/>
        </w:rPr>
        <w:t>. This method also checks if there is enough inventory to the item being sold</w:t>
      </w:r>
      <w:r w:rsidR="00AB18FD" w:rsidRPr="00D34377">
        <w:rPr>
          <w:rFonts w:cs="Arial"/>
          <w:lang w:val="en-IE"/>
        </w:rPr>
        <w:t>.</w:t>
      </w:r>
    </w:p>
    <w:p w14:paraId="43633766" w14:textId="77777777" w:rsidR="00D401EB" w:rsidRPr="00D34377" w:rsidRDefault="00D401EB" w:rsidP="00A9161A">
      <w:pPr>
        <w:rPr>
          <w:rFonts w:cs="Arial"/>
          <w:lang w:val="en-IE"/>
        </w:rPr>
      </w:pPr>
    </w:p>
    <w:p w14:paraId="2527DBE3" w14:textId="3815A7E6" w:rsidR="004E7CCC" w:rsidRPr="00D34377" w:rsidRDefault="005E0EFA" w:rsidP="00A9161A">
      <w:pPr>
        <w:rPr>
          <w:rFonts w:cs="Arial"/>
          <w:lang w:val="en-IE"/>
        </w:rPr>
      </w:pPr>
      <w:r w:rsidRPr="00D34377">
        <w:rPr>
          <w:rFonts w:cs="Arial"/>
          <w:lang w:val="en-IE"/>
        </w:rPr>
        <w:t>Button Pay</w:t>
      </w:r>
    </w:p>
    <w:p w14:paraId="6BA8D68D" w14:textId="6D166C12" w:rsidR="004E7CCC" w:rsidRPr="00D34377" w:rsidRDefault="004E7CCC" w:rsidP="00A9161A">
      <w:pPr>
        <w:rPr>
          <w:rFonts w:cs="Arial"/>
          <w:lang w:val="en-IE"/>
        </w:rPr>
      </w:pPr>
      <w:r w:rsidRPr="00D34377">
        <w:rPr>
          <w:rFonts w:cs="Arial"/>
          <w:noProof/>
        </w:rPr>
        <w:lastRenderedPageBreak/>
        <w:drawing>
          <wp:inline distT="0" distB="0" distL="0" distR="0" wp14:anchorId="456BF30A" wp14:editId="61BF9E00">
            <wp:extent cx="5489575" cy="3926205"/>
            <wp:effectExtent l="0" t="0" r="0" b="0"/>
            <wp:docPr id="44" name="Picture 4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with low confidence"/>
                    <pic:cNvPicPr/>
                  </pic:nvPicPr>
                  <pic:blipFill>
                    <a:blip r:embed="rId42"/>
                    <a:stretch>
                      <a:fillRect/>
                    </a:stretch>
                  </pic:blipFill>
                  <pic:spPr>
                    <a:xfrm>
                      <a:off x="0" y="0"/>
                      <a:ext cx="5489575" cy="3926205"/>
                    </a:xfrm>
                    <a:prstGeom prst="rect">
                      <a:avLst/>
                    </a:prstGeom>
                  </pic:spPr>
                </pic:pic>
              </a:graphicData>
            </a:graphic>
          </wp:inline>
        </w:drawing>
      </w:r>
    </w:p>
    <w:p w14:paraId="103CD199" w14:textId="73C23533" w:rsidR="00134B42" w:rsidRPr="00D34377" w:rsidRDefault="00134B42" w:rsidP="00A9161A">
      <w:pPr>
        <w:rPr>
          <w:rFonts w:cs="Arial"/>
          <w:lang w:val="en-IE"/>
        </w:rPr>
      </w:pPr>
      <w:r w:rsidRPr="00D34377">
        <w:rPr>
          <w:rFonts w:cs="Arial"/>
          <w:noProof/>
        </w:rPr>
        <w:drawing>
          <wp:inline distT="0" distB="0" distL="0" distR="0" wp14:anchorId="25C0EA54" wp14:editId="40D9DBC2">
            <wp:extent cx="5489575" cy="2010410"/>
            <wp:effectExtent l="0" t="0" r="0" b="889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3"/>
                    <a:stretch>
                      <a:fillRect/>
                    </a:stretch>
                  </pic:blipFill>
                  <pic:spPr>
                    <a:xfrm>
                      <a:off x="0" y="0"/>
                      <a:ext cx="5489575" cy="2010410"/>
                    </a:xfrm>
                    <a:prstGeom prst="rect">
                      <a:avLst/>
                    </a:prstGeom>
                  </pic:spPr>
                </pic:pic>
              </a:graphicData>
            </a:graphic>
          </wp:inline>
        </w:drawing>
      </w:r>
    </w:p>
    <w:p w14:paraId="7C7FD817" w14:textId="7C7D3045" w:rsidR="006349BB" w:rsidRPr="00D34377" w:rsidRDefault="006349BB" w:rsidP="00A9161A">
      <w:pPr>
        <w:rPr>
          <w:rFonts w:cs="Arial"/>
          <w:lang w:val="en-IE"/>
        </w:rPr>
      </w:pPr>
      <w:r w:rsidRPr="00D34377">
        <w:rPr>
          <w:rFonts w:cs="Arial"/>
          <w:lang w:val="en-IE"/>
        </w:rPr>
        <w:t>This function is called when button pay is clicked</w:t>
      </w:r>
      <w:r w:rsidR="00CD1C9E" w:rsidRPr="00D34377">
        <w:rPr>
          <w:rFonts w:cs="Arial"/>
          <w:lang w:val="en-IE"/>
        </w:rPr>
        <w:t>, it updates</w:t>
      </w:r>
      <w:r w:rsidR="00FE458F" w:rsidRPr="00D34377">
        <w:rPr>
          <w:rFonts w:cs="Arial"/>
          <w:lang w:val="en-IE"/>
        </w:rPr>
        <w:t xml:space="preserve"> </w:t>
      </w:r>
      <w:r w:rsidR="00C5332B" w:rsidRPr="00D34377">
        <w:rPr>
          <w:rFonts w:cs="Arial"/>
          <w:lang w:val="en-IE"/>
        </w:rPr>
        <w:t>multiple</w:t>
      </w:r>
      <w:r w:rsidR="00FE458F" w:rsidRPr="00D34377">
        <w:rPr>
          <w:rFonts w:cs="Arial"/>
          <w:lang w:val="en-IE"/>
        </w:rPr>
        <w:t xml:space="preserve"> tables in the database: sale, sale_item and the column quantity </w:t>
      </w:r>
      <w:r w:rsidR="00C5332B" w:rsidRPr="00D34377">
        <w:rPr>
          <w:rFonts w:cs="Arial"/>
          <w:lang w:val="en-IE"/>
        </w:rPr>
        <w:t>on the product table</w:t>
      </w:r>
      <w:r w:rsidR="00FE458F" w:rsidRPr="00D34377">
        <w:rPr>
          <w:rFonts w:cs="Arial"/>
          <w:lang w:val="en-IE"/>
        </w:rPr>
        <w:t xml:space="preserve"> </w:t>
      </w:r>
      <w:r w:rsidR="00C5332B" w:rsidRPr="00D34377">
        <w:rPr>
          <w:rFonts w:cs="Arial"/>
          <w:lang w:val="en-IE"/>
        </w:rPr>
        <w:t xml:space="preserve">according </w:t>
      </w:r>
      <w:r w:rsidR="006455D4" w:rsidRPr="00D34377">
        <w:rPr>
          <w:rFonts w:cs="Arial"/>
          <w:lang w:val="en-IE"/>
        </w:rPr>
        <w:t xml:space="preserve">to the </w:t>
      </w:r>
      <w:r w:rsidR="00B3379C" w:rsidRPr="00D34377">
        <w:rPr>
          <w:rFonts w:cs="Arial"/>
          <w:lang w:val="en-IE"/>
        </w:rPr>
        <w:t xml:space="preserve">serving size registered </w:t>
      </w:r>
      <w:r w:rsidR="00E00D88" w:rsidRPr="00D34377">
        <w:rPr>
          <w:rFonts w:cs="Arial"/>
          <w:lang w:val="en-IE"/>
        </w:rPr>
        <w:t>i</w:t>
      </w:r>
      <w:r w:rsidR="00B3379C" w:rsidRPr="00D34377">
        <w:rPr>
          <w:rFonts w:cs="Arial"/>
          <w:lang w:val="en-IE"/>
        </w:rPr>
        <w:t>n the database</w:t>
      </w:r>
      <w:r w:rsidR="00A64DCC" w:rsidRPr="00D34377">
        <w:rPr>
          <w:rFonts w:cs="Arial"/>
          <w:lang w:val="en-IE"/>
        </w:rPr>
        <w:t>.</w:t>
      </w:r>
    </w:p>
    <w:p w14:paraId="4481568C" w14:textId="77777777" w:rsidR="00D851C5" w:rsidRPr="00D34377" w:rsidRDefault="00D851C5" w:rsidP="00A9161A">
      <w:pPr>
        <w:rPr>
          <w:rFonts w:cs="Arial"/>
          <w:lang w:val="en-IE"/>
        </w:rPr>
      </w:pPr>
    </w:p>
    <w:p w14:paraId="6DEE17EF" w14:textId="77777777" w:rsidR="00D851C5" w:rsidRPr="00D34377" w:rsidRDefault="00D851C5" w:rsidP="00A9161A">
      <w:pPr>
        <w:rPr>
          <w:rFonts w:cs="Arial"/>
          <w:lang w:val="en-IE"/>
        </w:rPr>
      </w:pPr>
    </w:p>
    <w:p w14:paraId="7B3394DB" w14:textId="26C08465" w:rsidR="00D851C5" w:rsidRPr="00D34377" w:rsidRDefault="00D851C5" w:rsidP="00A9161A">
      <w:pPr>
        <w:rPr>
          <w:rFonts w:cs="Arial"/>
          <w:lang w:val="en-IE"/>
        </w:rPr>
      </w:pPr>
      <w:r w:rsidRPr="00D34377">
        <w:rPr>
          <w:rFonts w:cs="Arial"/>
          <w:lang w:val="en-IE"/>
        </w:rPr>
        <w:t>Button print</w:t>
      </w:r>
    </w:p>
    <w:p w14:paraId="5D4D1A63" w14:textId="4F8C8229" w:rsidR="001F50BB" w:rsidRPr="00D34377" w:rsidRDefault="001F50BB" w:rsidP="00A9161A">
      <w:pPr>
        <w:rPr>
          <w:rFonts w:cs="Arial"/>
          <w:lang w:val="en-IE"/>
        </w:rPr>
      </w:pPr>
      <w:r w:rsidRPr="00D34377">
        <w:rPr>
          <w:rFonts w:cs="Arial"/>
          <w:noProof/>
        </w:rPr>
        <w:lastRenderedPageBreak/>
        <w:drawing>
          <wp:inline distT="0" distB="0" distL="0" distR="0" wp14:anchorId="7D947F7F" wp14:editId="44EC2D96">
            <wp:extent cx="3952875" cy="8286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4"/>
                    <a:stretch>
                      <a:fillRect/>
                    </a:stretch>
                  </pic:blipFill>
                  <pic:spPr>
                    <a:xfrm>
                      <a:off x="0" y="0"/>
                      <a:ext cx="3952875" cy="828675"/>
                    </a:xfrm>
                    <a:prstGeom prst="rect">
                      <a:avLst/>
                    </a:prstGeom>
                  </pic:spPr>
                </pic:pic>
              </a:graphicData>
            </a:graphic>
          </wp:inline>
        </w:drawing>
      </w:r>
    </w:p>
    <w:p w14:paraId="5C6A453F" w14:textId="64138DCA" w:rsidR="00B361C3" w:rsidRPr="00D34377" w:rsidRDefault="00B361C3" w:rsidP="00A9161A">
      <w:pPr>
        <w:rPr>
          <w:rFonts w:cs="Arial"/>
          <w:lang w:val="en-IE"/>
        </w:rPr>
      </w:pPr>
      <w:r w:rsidRPr="00D34377">
        <w:rPr>
          <w:rFonts w:cs="Arial"/>
          <w:lang w:val="en-IE"/>
        </w:rPr>
        <w:t>Method called when button print is clicked</w:t>
      </w:r>
      <w:r w:rsidR="00631C0C" w:rsidRPr="00D34377">
        <w:rPr>
          <w:rFonts w:cs="Arial"/>
          <w:lang w:val="en-IE"/>
        </w:rPr>
        <w:t>, calls the method on the Receipt frame and make it visible to the user.</w:t>
      </w:r>
    </w:p>
    <w:p w14:paraId="5D3357D9" w14:textId="7EFB1794" w:rsidR="00631C0C" w:rsidRPr="00D34377" w:rsidRDefault="00631C0C" w:rsidP="00A9161A">
      <w:pPr>
        <w:rPr>
          <w:rFonts w:cs="Arial"/>
          <w:lang w:val="en-IE"/>
        </w:rPr>
      </w:pPr>
      <w:r w:rsidRPr="00D34377">
        <w:rPr>
          <w:rFonts w:cs="Arial"/>
          <w:lang w:val="en-IE"/>
        </w:rPr>
        <w:t>Button remove</w:t>
      </w:r>
    </w:p>
    <w:p w14:paraId="66DE728B" w14:textId="01C48C32" w:rsidR="00257F5F" w:rsidRPr="00D34377" w:rsidRDefault="00257F5F" w:rsidP="00A9161A">
      <w:pPr>
        <w:rPr>
          <w:rFonts w:cs="Arial"/>
          <w:lang w:val="en-IE"/>
        </w:rPr>
      </w:pPr>
      <w:r w:rsidRPr="00D34377">
        <w:rPr>
          <w:rFonts w:cs="Arial"/>
          <w:noProof/>
        </w:rPr>
        <w:drawing>
          <wp:inline distT="0" distB="0" distL="0" distR="0" wp14:anchorId="207FD11F" wp14:editId="6286497B">
            <wp:extent cx="4933950" cy="180975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5"/>
                    <a:stretch>
                      <a:fillRect/>
                    </a:stretch>
                  </pic:blipFill>
                  <pic:spPr>
                    <a:xfrm>
                      <a:off x="0" y="0"/>
                      <a:ext cx="4933950" cy="1809750"/>
                    </a:xfrm>
                    <a:prstGeom prst="rect">
                      <a:avLst/>
                    </a:prstGeom>
                  </pic:spPr>
                </pic:pic>
              </a:graphicData>
            </a:graphic>
          </wp:inline>
        </w:drawing>
      </w:r>
    </w:p>
    <w:p w14:paraId="6C42FE5A" w14:textId="77553C4B" w:rsidR="00631C0C" w:rsidRPr="00D34377" w:rsidRDefault="00631C0C" w:rsidP="00A9161A">
      <w:pPr>
        <w:rPr>
          <w:rFonts w:cs="Arial"/>
          <w:lang w:val="en-IE"/>
        </w:rPr>
      </w:pPr>
      <w:r w:rsidRPr="00D34377">
        <w:rPr>
          <w:rFonts w:cs="Arial"/>
          <w:lang w:val="en-IE"/>
        </w:rPr>
        <w:t xml:space="preserve">Removes </w:t>
      </w:r>
      <w:r w:rsidR="00140CDB" w:rsidRPr="00D34377">
        <w:rPr>
          <w:rFonts w:cs="Arial"/>
          <w:lang w:val="en-IE"/>
        </w:rPr>
        <w:t>a</w:t>
      </w:r>
      <w:r w:rsidRPr="00D34377">
        <w:rPr>
          <w:rFonts w:cs="Arial"/>
          <w:lang w:val="en-IE"/>
        </w:rPr>
        <w:t xml:space="preserve"> selected row </w:t>
      </w:r>
      <w:r w:rsidR="00140CDB" w:rsidRPr="00D34377">
        <w:rPr>
          <w:rFonts w:cs="Arial"/>
          <w:lang w:val="en-IE"/>
        </w:rPr>
        <w:t>in the Jtable, recalculates total and updated total JTextField.</w:t>
      </w:r>
    </w:p>
    <w:p w14:paraId="1BF70149" w14:textId="6DF900B1" w:rsidR="00140CDB" w:rsidRPr="00D34377" w:rsidRDefault="00140CDB" w:rsidP="00A9161A">
      <w:pPr>
        <w:rPr>
          <w:rFonts w:cs="Arial"/>
          <w:lang w:val="en-IE"/>
        </w:rPr>
      </w:pPr>
    </w:p>
    <w:p w14:paraId="049C88D4" w14:textId="5F6A0AED" w:rsidR="00140CDB" w:rsidRPr="00D34377" w:rsidRDefault="00CD7A15" w:rsidP="00A9161A">
      <w:pPr>
        <w:rPr>
          <w:rFonts w:cs="Arial"/>
          <w:lang w:val="en-IE"/>
        </w:rPr>
      </w:pPr>
      <w:r w:rsidRPr="00D34377">
        <w:rPr>
          <w:rFonts w:cs="Arial"/>
          <w:lang w:val="en-IE"/>
        </w:rPr>
        <w:t>ComboBox feature</w:t>
      </w:r>
    </w:p>
    <w:p w14:paraId="58A6C81C" w14:textId="5890E80D" w:rsidR="00232F1E" w:rsidRPr="00D34377" w:rsidRDefault="00232F1E" w:rsidP="00A9161A">
      <w:pPr>
        <w:rPr>
          <w:rFonts w:cs="Arial"/>
          <w:lang w:val="en-IE"/>
        </w:rPr>
      </w:pPr>
      <w:r w:rsidRPr="00D34377">
        <w:rPr>
          <w:rFonts w:cs="Arial"/>
          <w:noProof/>
        </w:rPr>
        <w:drawing>
          <wp:inline distT="0" distB="0" distL="0" distR="0" wp14:anchorId="34F1B8E8" wp14:editId="7AFEA87A">
            <wp:extent cx="5489575" cy="2327275"/>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6"/>
                    <a:stretch>
                      <a:fillRect/>
                    </a:stretch>
                  </pic:blipFill>
                  <pic:spPr>
                    <a:xfrm>
                      <a:off x="0" y="0"/>
                      <a:ext cx="5489575" cy="2327275"/>
                    </a:xfrm>
                    <a:prstGeom prst="rect">
                      <a:avLst/>
                    </a:prstGeom>
                  </pic:spPr>
                </pic:pic>
              </a:graphicData>
            </a:graphic>
          </wp:inline>
        </w:drawing>
      </w:r>
    </w:p>
    <w:p w14:paraId="4A230DF8" w14:textId="53194422" w:rsidR="00EC7B38" w:rsidRPr="00D34377" w:rsidRDefault="00EC7B38" w:rsidP="00A9161A">
      <w:pPr>
        <w:rPr>
          <w:rFonts w:cs="Arial"/>
          <w:lang w:val="en-IE"/>
        </w:rPr>
      </w:pPr>
      <w:r w:rsidRPr="00D34377">
        <w:rPr>
          <w:rFonts w:cs="Arial"/>
          <w:lang w:val="en-IE"/>
        </w:rPr>
        <w:t>This combobox is</w:t>
      </w:r>
      <w:r w:rsidR="00615960" w:rsidRPr="00D34377">
        <w:rPr>
          <w:rFonts w:cs="Arial"/>
          <w:lang w:val="en-IE"/>
        </w:rPr>
        <w:t xml:space="preserve"> editable, </w:t>
      </w:r>
      <w:r w:rsidR="007C7E46" w:rsidRPr="00D34377">
        <w:rPr>
          <w:rFonts w:cs="Arial"/>
          <w:lang w:val="en-IE"/>
        </w:rPr>
        <w:t>using “AutoCompleteDecorator.decorate(cbProduct);”</w:t>
      </w:r>
      <w:r w:rsidR="008C573B" w:rsidRPr="00D34377">
        <w:rPr>
          <w:rFonts w:cs="Arial"/>
          <w:lang w:val="en-IE"/>
        </w:rPr>
        <w:t>, the user can find the required product by typing in the comboBox head</w:t>
      </w:r>
      <w:r w:rsidR="009E7564" w:rsidRPr="00D34377">
        <w:rPr>
          <w:rFonts w:cs="Arial"/>
          <w:lang w:val="en-IE"/>
        </w:rPr>
        <w:t>.</w:t>
      </w:r>
    </w:p>
    <w:p w14:paraId="7BB6678E" w14:textId="31AA15BC" w:rsidR="001347C4" w:rsidRPr="00D34377" w:rsidRDefault="001347C4" w:rsidP="002F6628">
      <w:pPr>
        <w:pStyle w:val="Heading4"/>
        <w:rPr>
          <w:rFonts w:ascii="Arial" w:hAnsi="Arial" w:cs="Arial"/>
          <w:lang w:val="en-IE"/>
        </w:rPr>
      </w:pPr>
      <w:r w:rsidRPr="00D34377">
        <w:rPr>
          <w:rFonts w:ascii="Arial" w:hAnsi="Arial" w:cs="Arial"/>
          <w:lang w:val="en-IE"/>
        </w:rPr>
        <w:lastRenderedPageBreak/>
        <w:t>Stock</w:t>
      </w:r>
    </w:p>
    <w:p w14:paraId="651088A3" w14:textId="222DDECD" w:rsidR="007055A0" w:rsidRPr="00D34377" w:rsidRDefault="007055A0" w:rsidP="007055A0">
      <w:pPr>
        <w:rPr>
          <w:rFonts w:cs="Arial"/>
          <w:lang w:val="en-IE"/>
        </w:rPr>
      </w:pPr>
      <w:r w:rsidRPr="00D34377">
        <w:rPr>
          <w:rFonts w:cs="Arial"/>
          <w:lang w:val="en-IE"/>
        </w:rPr>
        <w:t>Button update</w:t>
      </w:r>
    </w:p>
    <w:p w14:paraId="3B590571" w14:textId="77777777" w:rsidR="009E7564" w:rsidRPr="00D34377" w:rsidRDefault="00B65C21" w:rsidP="00A9161A">
      <w:pPr>
        <w:rPr>
          <w:rFonts w:cs="Arial"/>
          <w:noProof/>
        </w:rPr>
      </w:pPr>
      <w:r w:rsidRPr="00D34377">
        <w:rPr>
          <w:rFonts w:cs="Arial"/>
          <w:noProof/>
        </w:rPr>
        <w:drawing>
          <wp:inline distT="0" distB="0" distL="0" distR="0" wp14:anchorId="66D4B767" wp14:editId="7A7A80E6">
            <wp:extent cx="5489575" cy="1264285"/>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7"/>
                    <a:stretch>
                      <a:fillRect/>
                    </a:stretch>
                  </pic:blipFill>
                  <pic:spPr>
                    <a:xfrm>
                      <a:off x="0" y="0"/>
                      <a:ext cx="5489575" cy="1264285"/>
                    </a:xfrm>
                    <a:prstGeom prst="rect">
                      <a:avLst/>
                    </a:prstGeom>
                  </pic:spPr>
                </pic:pic>
              </a:graphicData>
            </a:graphic>
          </wp:inline>
        </w:drawing>
      </w:r>
    </w:p>
    <w:p w14:paraId="26223DF2" w14:textId="5DCBC11E" w:rsidR="001347C4" w:rsidRPr="00D34377" w:rsidRDefault="00942AD6" w:rsidP="00A9161A">
      <w:pPr>
        <w:rPr>
          <w:rFonts w:cs="Arial"/>
          <w:lang w:val="en-IE"/>
        </w:rPr>
      </w:pPr>
      <w:r w:rsidRPr="00D34377">
        <w:rPr>
          <w:rFonts w:cs="Arial"/>
          <w:noProof/>
        </w:rPr>
        <w:t xml:space="preserve">This code snippet shows </w:t>
      </w:r>
      <w:r w:rsidR="00E00D88" w:rsidRPr="00D34377">
        <w:rPr>
          <w:rFonts w:cs="Arial"/>
          <w:noProof/>
        </w:rPr>
        <w:t>the calculation</w:t>
      </w:r>
      <w:r w:rsidR="00E255EF" w:rsidRPr="00D34377">
        <w:rPr>
          <w:rFonts w:cs="Arial"/>
          <w:noProof/>
        </w:rPr>
        <w:t>s</w:t>
      </w:r>
      <w:r w:rsidR="00E00D88" w:rsidRPr="00D34377">
        <w:rPr>
          <w:rFonts w:cs="Arial"/>
          <w:noProof/>
        </w:rPr>
        <w:t xml:space="preserve"> to update stock</w:t>
      </w:r>
      <w:r w:rsidR="00E255EF" w:rsidRPr="00D34377">
        <w:rPr>
          <w:rFonts w:cs="Arial"/>
          <w:noProof/>
        </w:rPr>
        <w:t>, d</w:t>
      </w:r>
      <w:r w:rsidR="00E00D88" w:rsidRPr="00D34377">
        <w:rPr>
          <w:rFonts w:cs="Arial"/>
          <w:noProof/>
        </w:rPr>
        <w:t xml:space="preserve">epending on the </w:t>
      </w:r>
      <w:r w:rsidR="00E255EF" w:rsidRPr="00D34377">
        <w:rPr>
          <w:rFonts w:cs="Arial"/>
          <w:noProof/>
        </w:rPr>
        <w:t>comboBox selection</w:t>
      </w:r>
      <w:r w:rsidR="00936A90" w:rsidRPr="00D34377">
        <w:rPr>
          <w:rFonts w:cs="Arial"/>
          <w:noProof/>
        </w:rPr>
        <w:t>.</w:t>
      </w:r>
    </w:p>
    <w:p w14:paraId="7DD612D7" w14:textId="7EFE9DA3" w:rsidR="001347C4" w:rsidRPr="00D34377" w:rsidRDefault="002F6628" w:rsidP="002F6628">
      <w:pPr>
        <w:pStyle w:val="Heading4"/>
        <w:rPr>
          <w:rFonts w:ascii="Arial" w:hAnsi="Arial" w:cs="Arial"/>
          <w:lang w:val="en-IE"/>
        </w:rPr>
      </w:pPr>
      <w:r w:rsidRPr="00D34377">
        <w:rPr>
          <w:rFonts w:ascii="Arial" w:hAnsi="Arial" w:cs="Arial"/>
          <w:lang w:val="en-IE"/>
        </w:rPr>
        <w:t>Validations</w:t>
      </w:r>
    </w:p>
    <w:p w14:paraId="08F2754C" w14:textId="1E863E78" w:rsidR="00AF53FB" w:rsidRPr="00D34377" w:rsidRDefault="00AF53FB" w:rsidP="00AF53FB">
      <w:pPr>
        <w:rPr>
          <w:rFonts w:cs="Arial"/>
          <w:lang w:val="en-IE"/>
        </w:rPr>
      </w:pPr>
      <w:r w:rsidRPr="00D34377">
        <w:rPr>
          <w:rFonts w:cs="Arial"/>
          <w:lang w:val="en-IE"/>
        </w:rPr>
        <w:t>Email</w:t>
      </w:r>
    </w:p>
    <w:p w14:paraId="06C082F4" w14:textId="1F174661" w:rsidR="001347C4" w:rsidRPr="00D34377" w:rsidRDefault="00D404DD" w:rsidP="00A9161A">
      <w:pPr>
        <w:rPr>
          <w:rFonts w:cs="Arial"/>
          <w:lang w:val="en-IE"/>
        </w:rPr>
      </w:pPr>
      <w:r w:rsidRPr="00D34377">
        <w:rPr>
          <w:rFonts w:cs="Arial"/>
          <w:noProof/>
        </w:rPr>
        <w:drawing>
          <wp:inline distT="0" distB="0" distL="0" distR="0" wp14:anchorId="0B80AE39" wp14:editId="62A86B7D">
            <wp:extent cx="4152900" cy="16764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8"/>
                    <a:stretch>
                      <a:fillRect/>
                    </a:stretch>
                  </pic:blipFill>
                  <pic:spPr>
                    <a:xfrm>
                      <a:off x="0" y="0"/>
                      <a:ext cx="4152900" cy="1676400"/>
                    </a:xfrm>
                    <a:prstGeom prst="rect">
                      <a:avLst/>
                    </a:prstGeom>
                  </pic:spPr>
                </pic:pic>
              </a:graphicData>
            </a:graphic>
          </wp:inline>
        </w:drawing>
      </w:r>
    </w:p>
    <w:p w14:paraId="5AF3C756" w14:textId="36F66CCB" w:rsidR="00AF53FB" w:rsidRPr="00D34377" w:rsidRDefault="00AF53FB" w:rsidP="00A9161A">
      <w:pPr>
        <w:rPr>
          <w:rFonts w:cs="Arial"/>
          <w:lang w:val="en-IE"/>
        </w:rPr>
      </w:pPr>
      <w:r w:rsidRPr="00D34377">
        <w:rPr>
          <w:rFonts w:cs="Arial"/>
          <w:lang w:val="en-IE"/>
        </w:rPr>
        <w:t xml:space="preserve">This is the email validation chosen. I tested </w:t>
      </w:r>
      <w:r w:rsidR="00FA6670" w:rsidRPr="00D34377">
        <w:rPr>
          <w:rFonts w:cs="Arial"/>
          <w:lang w:val="en-IE"/>
        </w:rPr>
        <w:t>many other options such as Regex</w:t>
      </w:r>
      <w:r w:rsidR="00606CF7" w:rsidRPr="00D34377">
        <w:rPr>
          <w:rFonts w:cs="Arial"/>
          <w:lang w:val="en-IE"/>
        </w:rPr>
        <w:t>, Apach</w:t>
      </w:r>
      <w:r w:rsidR="007470BA" w:rsidRPr="00D34377">
        <w:rPr>
          <w:rFonts w:cs="Arial"/>
          <w:lang w:val="en-IE"/>
        </w:rPr>
        <w:t>e</w:t>
      </w:r>
      <w:r w:rsidR="00606CF7" w:rsidRPr="00D34377">
        <w:rPr>
          <w:rFonts w:cs="Arial"/>
          <w:lang w:val="en-IE"/>
        </w:rPr>
        <w:t xml:space="preserve"> commons validator but </w:t>
      </w:r>
      <w:r w:rsidR="001942CC" w:rsidRPr="00D34377">
        <w:rPr>
          <w:rFonts w:cs="Arial"/>
          <w:lang w:val="en-IE"/>
        </w:rPr>
        <w:t>none of</w:t>
      </w:r>
      <w:r w:rsidR="00606CF7" w:rsidRPr="00D34377">
        <w:rPr>
          <w:rFonts w:cs="Arial"/>
          <w:lang w:val="en-IE"/>
        </w:rPr>
        <w:t xml:space="preserve"> them </w:t>
      </w:r>
      <w:r w:rsidR="001942CC" w:rsidRPr="00D34377">
        <w:rPr>
          <w:rFonts w:cs="Arial"/>
          <w:lang w:val="en-IE"/>
        </w:rPr>
        <w:t>worked properly. This one from Java mail does not works properly e</w:t>
      </w:r>
      <w:r w:rsidR="00C01A89" w:rsidRPr="00D34377">
        <w:rPr>
          <w:rFonts w:cs="Arial"/>
          <w:lang w:val="en-IE"/>
        </w:rPr>
        <w:t>ither, I accepts any input if there is a “@” and at a least three digits after</w:t>
      </w:r>
      <w:r w:rsidR="00C14975" w:rsidRPr="00D34377">
        <w:rPr>
          <w:rFonts w:cs="Arial"/>
          <w:lang w:val="en-IE"/>
        </w:rPr>
        <w:t>. It does not validate domai</w:t>
      </w:r>
      <w:r w:rsidR="00C972ED" w:rsidRPr="00D34377">
        <w:rPr>
          <w:rFonts w:cs="Arial"/>
          <w:lang w:val="en-IE"/>
        </w:rPr>
        <w:t>n</w:t>
      </w:r>
      <w:r w:rsidR="007470BA" w:rsidRPr="00D34377">
        <w:rPr>
          <w:rFonts w:cs="Arial"/>
          <w:lang w:val="en-IE"/>
        </w:rPr>
        <w:t xml:space="preserve"> or dot.</w:t>
      </w:r>
    </w:p>
    <w:p w14:paraId="1D91B3A7" w14:textId="502A6C31" w:rsidR="00505EA7" w:rsidRPr="00D34377" w:rsidRDefault="00505EA7" w:rsidP="00505EA7">
      <w:pPr>
        <w:rPr>
          <w:rFonts w:cs="Arial"/>
          <w:lang w:val="en-IE"/>
        </w:rPr>
      </w:pPr>
      <w:r w:rsidRPr="00D34377">
        <w:rPr>
          <w:rFonts w:cs="Arial"/>
          <w:noProof/>
        </w:rPr>
        <w:drawing>
          <wp:inline distT="0" distB="0" distL="0" distR="0" wp14:anchorId="69C3D985" wp14:editId="197CC086">
            <wp:extent cx="4143375" cy="1352550"/>
            <wp:effectExtent l="0" t="0" r="952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4143375" cy="1352550"/>
                    </a:xfrm>
                    <a:prstGeom prst="rect">
                      <a:avLst/>
                    </a:prstGeom>
                  </pic:spPr>
                </pic:pic>
              </a:graphicData>
            </a:graphic>
          </wp:inline>
        </w:drawing>
      </w:r>
    </w:p>
    <w:p w14:paraId="068586BF" w14:textId="2CB848CB" w:rsidR="003B287C" w:rsidRPr="00D34377" w:rsidRDefault="003B287C" w:rsidP="00505EA7">
      <w:pPr>
        <w:rPr>
          <w:rFonts w:cs="Arial"/>
          <w:lang w:val="en-IE"/>
        </w:rPr>
      </w:pPr>
      <w:r w:rsidRPr="00D34377">
        <w:rPr>
          <w:rFonts w:cs="Arial"/>
          <w:lang w:val="en-IE"/>
        </w:rPr>
        <w:t>Calling validation function when user types on JtextField and alerting user of incorrect input.</w:t>
      </w:r>
    </w:p>
    <w:p w14:paraId="79A5D406" w14:textId="26B87CF1" w:rsidR="00505EA7" w:rsidRPr="00D34377" w:rsidRDefault="00505EA7" w:rsidP="00505EA7">
      <w:pPr>
        <w:rPr>
          <w:rFonts w:cs="Arial"/>
          <w:lang w:val="en-IE"/>
        </w:rPr>
      </w:pPr>
      <w:r w:rsidRPr="00D34377">
        <w:rPr>
          <w:rFonts w:cs="Arial"/>
          <w:noProof/>
        </w:rPr>
        <w:lastRenderedPageBreak/>
        <w:drawing>
          <wp:inline distT="0" distB="0" distL="0" distR="0" wp14:anchorId="61F29C29" wp14:editId="335DB5AD">
            <wp:extent cx="4333875" cy="9144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stretch>
                      <a:fillRect/>
                    </a:stretch>
                  </pic:blipFill>
                  <pic:spPr>
                    <a:xfrm>
                      <a:off x="0" y="0"/>
                      <a:ext cx="4333875" cy="914400"/>
                    </a:xfrm>
                    <a:prstGeom prst="rect">
                      <a:avLst/>
                    </a:prstGeom>
                  </pic:spPr>
                </pic:pic>
              </a:graphicData>
            </a:graphic>
          </wp:inline>
        </w:drawing>
      </w:r>
    </w:p>
    <w:p w14:paraId="0E9DF130" w14:textId="46CC2A8D" w:rsidR="007470BA" w:rsidRPr="00D34377" w:rsidRDefault="00F604F4" w:rsidP="00505EA7">
      <w:pPr>
        <w:rPr>
          <w:rFonts w:cs="Arial"/>
          <w:lang w:val="en-IE"/>
        </w:rPr>
      </w:pPr>
      <w:r w:rsidRPr="00D34377">
        <w:rPr>
          <w:rFonts w:cs="Arial"/>
          <w:lang w:val="en-IE"/>
        </w:rPr>
        <w:t>Since Java Mail validation only alerts the user regarding the incorrect input</w:t>
      </w:r>
      <w:r w:rsidR="00C313B3" w:rsidRPr="00D34377">
        <w:rPr>
          <w:rFonts w:cs="Arial"/>
          <w:lang w:val="en-IE"/>
        </w:rPr>
        <w:t>, I added another function</w:t>
      </w:r>
      <w:r w:rsidR="005E27FC" w:rsidRPr="00D34377">
        <w:rPr>
          <w:rFonts w:cs="Arial"/>
          <w:lang w:val="en-IE"/>
        </w:rPr>
        <w:t xml:space="preserve"> to make sure the wrong input does not go through. </w:t>
      </w:r>
      <w:r w:rsidR="00382B3A" w:rsidRPr="00D34377">
        <w:rPr>
          <w:rFonts w:cs="Arial"/>
          <w:lang w:val="en-IE"/>
        </w:rPr>
        <w:t>When the user selects some other component on the system</w:t>
      </w:r>
      <w:r w:rsidR="00B91829" w:rsidRPr="00D34377">
        <w:rPr>
          <w:rFonts w:cs="Arial"/>
          <w:lang w:val="en-IE"/>
        </w:rPr>
        <w:t xml:space="preserve">, if </w:t>
      </w:r>
      <w:r w:rsidR="00382B3A" w:rsidRPr="00D34377">
        <w:rPr>
          <w:rFonts w:cs="Arial"/>
          <w:lang w:val="en-IE"/>
        </w:rPr>
        <w:t xml:space="preserve">the alert field </w:t>
      </w:r>
      <w:r w:rsidR="00B91829" w:rsidRPr="00D34377">
        <w:rPr>
          <w:rFonts w:cs="Arial"/>
          <w:lang w:val="en-IE"/>
        </w:rPr>
        <w:t>still shows incorrect input</w:t>
      </w:r>
      <w:r w:rsidR="00DA50AD" w:rsidRPr="00D34377">
        <w:rPr>
          <w:rFonts w:cs="Arial"/>
          <w:lang w:val="en-IE"/>
        </w:rPr>
        <w:t xml:space="preserve"> message</w:t>
      </w:r>
      <w:r w:rsidR="00B91829" w:rsidRPr="00D34377">
        <w:rPr>
          <w:rFonts w:cs="Arial"/>
          <w:lang w:val="en-IE"/>
        </w:rPr>
        <w:t xml:space="preserve">, the </w:t>
      </w:r>
      <w:r w:rsidR="00DA50AD" w:rsidRPr="00D34377">
        <w:rPr>
          <w:rFonts w:cs="Arial"/>
          <w:lang w:val="en-IE"/>
        </w:rPr>
        <w:t>input will be cleared.</w:t>
      </w:r>
      <w:r w:rsidR="00B91829" w:rsidRPr="00D34377">
        <w:rPr>
          <w:rFonts w:cs="Arial"/>
          <w:lang w:val="en-IE"/>
        </w:rPr>
        <w:t xml:space="preserve"> </w:t>
      </w:r>
    </w:p>
    <w:p w14:paraId="63DA6C7F" w14:textId="082BC037" w:rsidR="00434C11" w:rsidRPr="00D34377" w:rsidRDefault="00434C11" w:rsidP="00505EA7">
      <w:pPr>
        <w:rPr>
          <w:rFonts w:cs="Arial"/>
          <w:lang w:val="en-IE"/>
        </w:rPr>
      </w:pPr>
      <w:r w:rsidRPr="00D34377">
        <w:rPr>
          <w:rFonts w:cs="Arial"/>
          <w:noProof/>
        </w:rPr>
        <w:drawing>
          <wp:inline distT="0" distB="0" distL="0" distR="0" wp14:anchorId="1179B19C" wp14:editId="049F66EC">
            <wp:extent cx="4933950" cy="1162050"/>
            <wp:effectExtent l="0" t="0" r="0" b="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51"/>
                    <a:stretch>
                      <a:fillRect/>
                    </a:stretch>
                  </pic:blipFill>
                  <pic:spPr>
                    <a:xfrm>
                      <a:off x="0" y="0"/>
                      <a:ext cx="4933950" cy="1162050"/>
                    </a:xfrm>
                    <a:prstGeom prst="rect">
                      <a:avLst/>
                    </a:prstGeom>
                  </pic:spPr>
                </pic:pic>
              </a:graphicData>
            </a:graphic>
          </wp:inline>
        </w:drawing>
      </w:r>
    </w:p>
    <w:p w14:paraId="3B3FE71A" w14:textId="56F5ADD4" w:rsidR="00505EA7" w:rsidRPr="00D34377" w:rsidRDefault="00230052" w:rsidP="00A9161A">
      <w:pPr>
        <w:rPr>
          <w:rFonts w:cs="Arial"/>
          <w:lang w:val="en-IE"/>
        </w:rPr>
      </w:pPr>
      <w:r w:rsidRPr="00D34377">
        <w:rPr>
          <w:rFonts w:cs="Arial"/>
          <w:lang w:val="en-IE"/>
        </w:rPr>
        <w:t>Case</w:t>
      </w:r>
      <w:r w:rsidR="003B7F01" w:rsidRPr="00D34377">
        <w:rPr>
          <w:rFonts w:cs="Arial"/>
          <w:lang w:val="en-IE"/>
        </w:rPr>
        <w:t>-insensitivity</w:t>
      </w:r>
    </w:p>
    <w:p w14:paraId="4FD2AE46" w14:textId="2C1AF361" w:rsidR="00687D6D" w:rsidRPr="00D34377" w:rsidRDefault="00687D6D" w:rsidP="00A9161A">
      <w:pPr>
        <w:rPr>
          <w:rFonts w:cs="Arial"/>
          <w:lang w:val="en-IE"/>
        </w:rPr>
      </w:pPr>
      <w:r w:rsidRPr="00D34377">
        <w:rPr>
          <w:rFonts w:cs="Arial"/>
          <w:noProof/>
        </w:rPr>
        <w:drawing>
          <wp:inline distT="0" distB="0" distL="0" distR="0" wp14:anchorId="20F79ACB" wp14:editId="55FA2D52">
            <wp:extent cx="4848225" cy="188595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2"/>
                    <a:stretch>
                      <a:fillRect/>
                    </a:stretch>
                  </pic:blipFill>
                  <pic:spPr>
                    <a:xfrm>
                      <a:off x="0" y="0"/>
                      <a:ext cx="4848225" cy="1885950"/>
                    </a:xfrm>
                    <a:prstGeom prst="rect">
                      <a:avLst/>
                    </a:prstGeom>
                  </pic:spPr>
                </pic:pic>
              </a:graphicData>
            </a:graphic>
          </wp:inline>
        </w:drawing>
      </w:r>
    </w:p>
    <w:p w14:paraId="25AF57BF" w14:textId="048E8D1C" w:rsidR="003B4F30" w:rsidRPr="00D34377" w:rsidRDefault="002E58A6" w:rsidP="00A9161A">
      <w:pPr>
        <w:rPr>
          <w:rFonts w:cs="Arial"/>
          <w:lang w:val="en-IE"/>
        </w:rPr>
      </w:pPr>
      <w:r w:rsidRPr="00D34377">
        <w:rPr>
          <w:rFonts w:cs="Arial"/>
          <w:lang w:val="en-IE"/>
        </w:rPr>
        <w:t xml:space="preserve">All fields containing letters (except email) were set to uppercase to make the system </w:t>
      </w:r>
      <w:r w:rsidR="00A61598" w:rsidRPr="00D34377">
        <w:rPr>
          <w:rFonts w:cs="Arial"/>
          <w:lang w:val="en-IE"/>
        </w:rPr>
        <w:t>case insensitive.</w:t>
      </w:r>
    </w:p>
    <w:p w14:paraId="6BC828D6" w14:textId="45A1C2EF" w:rsidR="00A61598" w:rsidRPr="00D34377" w:rsidRDefault="00A61598" w:rsidP="00A9161A">
      <w:pPr>
        <w:rPr>
          <w:rFonts w:cs="Arial"/>
          <w:lang w:val="en-IE"/>
        </w:rPr>
      </w:pPr>
      <w:r w:rsidRPr="00D34377">
        <w:rPr>
          <w:rFonts w:cs="Arial"/>
          <w:lang w:val="en-IE"/>
        </w:rPr>
        <w:t>Number validation</w:t>
      </w:r>
    </w:p>
    <w:p w14:paraId="7EDB5040" w14:textId="69C02111" w:rsidR="003B4F30" w:rsidRPr="00D34377" w:rsidRDefault="003A5805" w:rsidP="00A9161A">
      <w:pPr>
        <w:rPr>
          <w:rFonts w:cs="Arial"/>
          <w:lang w:val="en-IE"/>
        </w:rPr>
      </w:pPr>
      <w:r w:rsidRPr="00D34377">
        <w:rPr>
          <w:rFonts w:cs="Arial"/>
          <w:noProof/>
        </w:rPr>
        <w:drawing>
          <wp:inline distT="0" distB="0" distL="0" distR="0" wp14:anchorId="4ADFC12C" wp14:editId="1F37D6AA">
            <wp:extent cx="5489575" cy="115824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3"/>
                    <a:stretch>
                      <a:fillRect/>
                    </a:stretch>
                  </pic:blipFill>
                  <pic:spPr>
                    <a:xfrm>
                      <a:off x="0" y="0"/>
                      <a:ext cx="5489575" cy="1158240"/>
                    </a:xfrm>
                    <a:prstGeom prst="rect">
                      <a:avLst/>
                    </a:prstGeom>
                  </pic:spPr>
                </pic:pic>
              </a:graphicData>
            </a:graphic>
          </wp:inline>
        </w:drawing>
      </w:r>
    </w:p>
    <w:p w14:paraId="0AC165A4" w14:textId="3A7EA4D2" w:rsidR="00A61598" w:rsidRPr="00D34377" w:rsidRDefault="00A61598" w:rsidP="00A9161A">
      <w:pPr>
        <w:rPr>
          <w:rFonts w:cs="Arial"/>
          <w:lang w:val="en-IE"/>
        </w:rPr>
      </w:pPr>
      <w:r w:rsidRPr="00D34377">
        <w:rPr>
          <w:rFonts w:cs="Arial"/>
          <w:lang w:val="en-IE"/>
        </w:rPr>
        <w:lastRenderedPageBreak/>
        <w:t xml:space="preserve">If the user tries to </w:t>
      </w:r>
      <w:r w:rsidR="00787C5C" w:rsidRPr="00D34377">
        <w:rPr>
          <w:rFonts w:cs="Arial"/>
          <w:lang w:val="en-IE"/>
        </w:rPr>
        <w:t xml:space="preserve">type any character that is not a number, the </w:t>
      </w:r>
      <w:r w:rsidR="00720747" w:rsidRPr="00D34377">
        <w:rPr>
          <w:rFonts w:cs="Arial"/>
          <w:lang w:val="en-IE"/>
        </w:rPr>
        <w:t>JtextField will be blocked</w:t>
      </w:r>
      <w:r w:rsidR="00EA03ED" w:rsidRPr="00D34377">
        <w:rPr>
          <w:rFonts w:cs="Arial"/>
          <w:lang w:val="en-IE"/>
        </w:rPr>
        <w:t xml:space="preserve">, backspace and delete are also </w:t>
      </w:r>
      <w:r w:rsidR="00B265CF" w:rsidRPr="00D34377">
        <w:rPr>
          <w:rFonts w:cs="Arial"/>
          <w:lang w:val="en-IE"/>
        </w:rPr>
        <w:t>allowed so the user can correct any input mistakes.</w:t>
      </w:r>
    </w:p>
    <w:p w14:paraId="2B342F84" w14:textId="0C0FB6BE" w:rsidR="00B265CF" w:rsidRPr="00D34377" w:rsidRDefault="00B265CF" w:rsidP="00A9161A">
      <w:pPr>
        <w:rPr>
          <w:rFonts w:cs="Arial"/>
          <w:lang w:val="en-IE"/>
        </w:rPr>
      </w:pPr>
    </w:p>
    <w:p w14:paraId="51E25E0E" w14:textId="2D2267EA" w:rsidR="00B265CF" w:rsidRPr="00D34377" w:rsidRDefault="00B265CF" w:rsidP="00A9161A">
      <w:pPr>
        <w:rPr>
          <w:rFonts w:cs="Arial"/>
          <w:lang w:val="en-IE"/>
        </w:rPr>
      </w:pPr>
      <w:r w:rsidRPr="00D34377">
        <w:rPr>
          <w:rFonts w:cs="Arial"/>
          <w:lang w:val="en-IE"/>
        </w:rPr>
        <w:t xml:space="preserve">Price validation </w:t>
      </w:r>
    </w:p>
    <w:p w14:paraId="4C44EFC3" w14:textId="23007EB6" w:rsidR="0099349C" w:rsidRPr="00D34377" w:rsidRDefault="0099349C" w:rsidP="00A9161A">
      <w:pPr>
        <w:rPr>
          <w:rFonts w:cs="Arial"/>
          <w:lang w:val="en-IE"/>
        </w:rPr>
      </w:pPr>
      <w:r w:rsidRPr="00D34377">
        <w:rPr>
          <w:rFonts w:cs="Arial"/>
          <w:noProof/>
        </w:rPr>
        <w:drawing>
          <wp:inline distT="0" distB="0" distL="0" distR="0" wp14:anchorId="6509D146" wp14:editId="1C2D3EAD">
            <wp:extent cx="5489575" cy="233997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4"/>
                    <a:stretch>
                      <a:fillRect/>
                    </a:stretch>
                  </pic:blipFill>
                  <pic:spPr>
                    <a:xfrm>
                      <a:off x="0" y="0"/>
                      <a:ext cx="5489575" cy="2339975"/>
                    </a:xfrm>
                    <a:prstGeom prst="rect">
                      <a:avLst/>
                    </a:prstGeom>
                  </pic:spPr>
                </pic:pic>
              </a:graphicData>
            </a:graphic>
          </wp:inline>
        </w:drawing>
      </w:r>
    </w:p>
    <w:p w14:paraId="09E8693E" w14:textId="7AEBB54D" w:rsidR="003B4F30" w:rsidRPr="00D34377" w:rsidRDefault="00EC41F5" w:rsidP="00A9161A">
      <w:pPr>
        <w:rPr>
          <w:rFonts w:cs="Arial"/>
          <w:lang w:val="en-IE"/>
        </w:rPr>
      </w:pPr>
      <w:r w:rsidRPr="00D34377">
        <w:rPr>
          <w:rFonts w:cs="Arial"/>
          <w:lang w:val="en-IE"/>
        </w:rPr>
        <w:t xml:space="preserve">Only allows the user to input numbers, </w:t>
      </w:r>
      <w:r w:rsidR="000F1574" w:rsidRPr="00D34377">
        <w:rPr>
          <w:rFonts w:cs="Arial"/>
          <w:lang w:val="en-IE"/>
        </w:rPr>
        <w:t xml:space="preserve">one dot, backspace and delete. Error message is </w:t>
      </w:r>
      <w:r w:rsidR="005A177A" w:rsidRPr="00D34377">
        <w:rPr>
          <w:rFonts w:cs="Arial"/>
          <w:lang w:val="en-IE"/>
        </w:rPr>
        <w:t>displayed.</w:t>
      </w:r>
    </w:p>
    <w:p w14:paraId="5E92BF7A" w14:textId="77777777" w:rsidR="00F077BB" w:rsidRPr="00D34377" w:rsidRDefault="00F077BB" w:rsidP="00A9161A">
      <w:pPr>
        <w:pStyle w:val="Heading2"/>
        <w:rPr>
          <w:sz w:val="24"/>
          <w:szCs w:val="24"/>
          <w:lang w:val="en-IE"/>
        </w:rPr>
      </w:pPr>
      <w:bookmarkStart w:id="15" w:name="_Toc351559330"/>
      <w:r w:rsidRPr="00D34377">
        <w:rPr>
          <w:sz w:val="24"/>
          <w:szCs w:val="24"/>
          <w:lang w:val="en-IE"/>
        </w:rPr>
        <w:t>Testing</w:t>
      </w:r>
      <w:bookmarkEnd w:id="15"/>
    </w:p>
    <w:p w14:paraId="5E92BF7B" w14:textId="77777777" w:rsidR="00F077BB" w:rsidRPr="00D34377" w:rsidRDefault="00F077BB" w:rsidP="00A9161A">
      <w:pPr>
        <w:rPr>
          <w:rFonts w:cs="Arial"/>
          <w:lang w:val="en-IE"/>
        </w:rPr>
      </w:pPr>
      <w:r w:rsidRPr="00D34377">
        <w:rPr>
          <w:rFonts w:cs="Arial"/>
          <w:lang w:val="en-IE"/>
        </w:rPr>
        <w:t>Describe any testing tools, test plans and test specifications used in the project</w:t>
      </w:r>
    </w:p>
    <w:p w14:paraId="5E92BF7C" w14:textId="1ED14EF4" w:rsidR="00F077BB" w:rsidRPr="00D34377" w:rsidRDefault="00F077BB" w:rsidP="00A9161A">
      <w:pPr>
        <w:pStyle w:val="Heading2"/>
        <w:rPr>
          <w:sz w:val="24"/>
          <w:szCs w:val="24"/>
          <w:lang w:val="en-IE"/>
        </w:rPr>
      </w:pPr>
      <w:bookmarkStart w:id="16" w:name="_Toc351559331"/>
      <w:r w:rsidRPr="00D34377">
        <w:rPr>
          <w:sz w:val="24"/>
          <w:szCs w:val="24"/>
          <w:lang w:val="en-IE"/>
        </w:rPr>
        <w:lastRenderedPageBreak/>
        <w:t>Graphical User Interface (GUI) Layout</w:t>
      </w:r>
      <w:bookmarkEnd w:id="16"/>
    </w:p>
    <w:p w14:paraId="5ECEB0F8" w14:textId="61006A81" w:rsidR="006850F2" w:rsidRPr="00D34377" w:rsidRDefault="004E3121" w:rsidP="004E3121">
      <w:pPr>
        <w:pStyle w:val="Heading3"/>
        <w:rPr>
          <w:sz w:val="24"/>
          <w:szCs w:val="24"/>
          <w:lang w:val="en-IE"/>
        </w:rPr>
      </w:pPr>
      <w:r w:rsidRPr="00D34377">
        <w:rPr>
          <w:sz w:val="24"/>
          <w:szCs w:val="24"/>
          <w:lang w:val="en-IE"/>
        </w:rPr>
        <w:t>Login</w:t>
      </w:r>
    </w:p>
    <w:p w14:paraId="540931C5" w14:textId="77777777" w:rsidR="002B729E" w:rsidRPr="00D34377" w:rsidRDefault="006850F2" w:rsidP="006850F2">
      <w:pPr>
        <w:rPr>
          <w:rFonts w:cs="Arial"/>
          <w:lang w:val="en-IE"/>
        </w:rPr>
      </w:pPr>
      <w:r w:rsidRPr="00D34377">
        <w:rPr>
          <w:rFonts w:cs="Arial"/>
          <w:noProof/>
        </w:rPr>
        <w:drawing>
          <wp:inline distT="0" distB="0" distL="0" distR="0" wp14:anchorId="6D3D4430" wp14:editId="27ECC911">
            <wp:extent cx="2933700" cy="3190875"/>
            <wp:effectExtent l="0" t="0" r="0" b="9525"/>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5"/>
                    <a:stretch>
                      <a:fillRect/>
                    </a:stretch>
                  </pic:blipFill>
                  <pic:spPr>
                    <a:xfrm>
                      <a:off x="0" y="0"/>
                      <a:ext cx="2933700" cy="3190875"/>
                    </a:xfrm>
                    <a:prstGeom prst="rect">
                      <a:avLst/>
                    </a:prstGeom>
                  </pic:spPr>
                </pic:pic>
              </a:graphicData>
            </a:graphic>
          </wp:inline>
        </w:drawing>
      </w:r>
    </w:p>
    <w:p w14:paraId="160B0E73" w14:textId="77777777" w:rsidR="002B729E" w:rsidRPr="00D34377" w:rsidRDefault="00A90EFF" w:rsidP="006850F2">
      <w:pPr>
        <w:rPr>
          <w:rFonts w:cs="Arial"/>
          <w:lang w:val="en-IE"/>
        </w:rPr>
      </w:pPr>
      <w:r w:rsidRPr="00D34377">
        <w:rPr>
          <w:rFonts w:cs="Arial"/>
          <w:lang w:val="en-IE"/>
        </w:rPr>
        <w:t>The login area</w:t>
      </w:r>
      <w:r w:rsidR="00D3278A" w:rsidRPr="00D34377">
        <w:rPr>
          <w:rFonts w:cs="Arial"/>
          <w:lang w:val="en-IE"/>
        </w:rPr>
        <w:t xml:space="preserve"> </w:t>
      </w:r>
      <w:r w:rsidR="00E03D9B" w:rsidRPr="00D34377">
        <w:rPr>
          <w:rFonts w:cs="Arial"/>
          <w:lang w:val="en-IE"/>
        </w:rPr>
        <w:t>contains</w:t>
      </w:r>
      <w:r w:rsidR="002B729E" w:rsidRPr="00D34377">
        <w:rPr>
          <w:rFonts w:cs="Arial"/>
          <w:lang w:val="en-IE"/>
        </w:rPr>
        <w:t>:</w:t>
      </w:r>
      <w:r w:rsidR="00E03D9B" w:rsidRPr="00D34377">
        <w:rPr>
          <w:rFonts w:cs="Arial"/>
          <w:lang w:val="en-IE"/>
        </w:rPr>
        <w:t xml:space="preserve"> </w:t>
      </w:r>
    </w:p>
    <w:p w14:paraId="4219DD15" w14:textId="46AF983C" w:rsidR="006850F2" w:rsidRPr="00D34377" w:rsidRDefault="001F3672" w:rsidP="00B45BE4">
      <w:pPr>
        <w:pStyle w:val="ListParagraph"/>
        <w:numPr>
          <w:ilvl w:val="0"/>
          <w:numId w:val="19"/>
        </w:numPr>
        <w:rPr>
          <w:rFonts w:cs="Arial"/>
          <w:lang w:val="en-IE"/>
        </w:rPr>
      </w:pPr>
      <w:r w:rsidRPr="00D34377">
        <w:rPr>
          <w:rFonts w:cs="Arial"/>
          <w:lang w:val="en-IE"/>
        </w:rPr>
        <w:t>T</w:t>
      </w:r>
      <w:r w:rsidR="00E03D9B" w:rsidRPr="00D34377">
        <w:rPr>
          <w:rFonts w:cs="Arial"/>
          <w:lang w:val="en-IE"/>
        </w:rPr>
        <w:t>wo text fields were the user inputs user and password</w:t>
      </w:r>
      <w:r w:rsidR="002B729E" w:rsidRPr="00D34377">
        <w:rPr>
          <w:rFonts w:cs="Arial"/>
          <w:lang w:val="en-IE"/>
        </w:rPr>
        <w:t>;</w:t>
      </w:r>
    </w:p>
    <w:p w14:paraId="50AC4F21" w14:textId="48A0A248" w:rsidR="002B729E" w:rsidRPr="00D34377" w:rsidRDefault="001F3672" w:rsidP="00B45BE4">
      <w:pPr>
        <w:pStyle w:val="ListParagraph"/>
        <w:numPr>
          <w:ilvl w:val="0"/>
          <w:numId w:val="19"/>
        </w:numPr>
        <w:rPr>
          <w:rFonts w:cs="Arial"/>
          <w:lang w:val="en-IE"/>
        </w:rPr>
      </w:pPr>
      <w:r w:rsidRPr="00D34377">
        <w:rPr>
          <w:rFonts w:cs="Arial"/>
          <w:lang w:val="en-IE"/>
        </w:rPr>
        <w:t>L</w:t>
      </w:r>
      <w:r w:rsidR="002B729E" w:rsidRPr="00D34377">
        <w:rPr>
          <w:rFonts w:cs="Arial"/>
          <w:lang w:val="en-IE"/>
        </w:rPr>
        <w:t xml:space="preserve">abel </w:t>
      </w:r>
      <w:r w:rsidRPr="00D34377">
        <w:rPr>
          <w:rFonts w:cs="Arial"/>
          <w:lang w:val="en-IE"/>
        </w:rPr>
        <w:t>“Forgot password”</w:t>
      </w:r>
      <w:r w:rsidR="00BF5B66" w:rsidRPr="00D34377">
        <w:rPr>
          <w:rFonts w:cs="Arial"/>
          <w:lang w:val="en-IE"/>
        </w:rPr>
        <w:t xml:space="preserve">, when clicked it redirects the user to </w:t>
      </w:r>
      <w:r w:rsidR="00D052A4" w:rsidRPr="00D34377">
        <w:rPr>
          <w:rFonts w:cs="Arial"/>
          <w:lang w:val="en-IE"/>
        </w:rPr>
        <w:t>the page with the same name</w:t>
      </w:r>
      <w:r w:rsidR="004E3121" w:rsidRPr="00D34377">
        <w:rPr>
          <w:rFonts w:cs="Arial"/>
          <w:lang w:val="en-IE"/>
        </w:rPr>
        <w:t>;</w:t>
      </w:r>
    </w:p>
    <w:p w14:paraId="2BA9C843" w14:textId="557E7A06" w:rsidR="00D052A4" w:rsidRPr="00D34377" w:rsidRDefault="007E74E9" w:rsidP="00B45BE4">
      <w:pPr>
        <w:pStyle w:val="ListParagraph"/>
        <w:numPr>
          <w:ilvl w:val="0"/>
          <w:numId w:val="19"/>
        </w:numPr>
        <w:rPr>
          <w:rFonts w:cs="Arial"/>
          <w:lang w:val="en-IE"/>
        </w:rPr>
      </w:pPr>
      <w:r w:rsidRPr="00D34377">
        <w:rPr>
          <w:rFonts w:cs="Arial"/>
          <w:lang w:val="en-IE"/>
        </w:rPr>
        <w:t>ComboBox were the user chooses its user type</w:t>
      </w:r>
      <w:r w:rsidR="004E3121" w:rsidRPr="00D34377">
        <w:rPr>
          <w:rFonts w:cs="Arial"/>
          <w:lang w:val="en-IE"/>
        </w:rPr>
        <w:t>;</w:t>
      </w:r>
    </w:p>
    <w:p w14:paraId="766666CD" w14:textId="00D7D0E3" w:rsidR="00740A1F" w:rsidRPr="00D34377" w:rsidRDefault="00740A1F" w:rsidP="00B45BE4">
      <w:pPr>
        <w:pStyle w:val="ListParagraph"/>
        <w:numPr>
          <w:ilvl w:val="0"/>
          <w:numId w:val="19"/>
        </w:numPr>
        <w:rPr>
          <w:rFonts w:cs="Arial"/>
          <w:lang w:val="en-IE"/>
        </w:rPr>
      </w:pPr>
      <w:r w:rsidRPr="00D34377">
        <w:rPr>
          <w:rFonts w:cs="Arial"/>
          <w:lang w:val="en-IE"/>
        </w:rPr>
        <w:t xml:space="preserve">Button submit, it checks </w:t>
      </w:r>
      <w:r w:rsidR="00F23036" w:rsidRPr="00D34377">
        <w:rPr>
          <w:rFonts w:cs="Arial"/>
          <w:lang w:val="en-IE"/>
        </w:rPr>
        <w:t xml:space="preserve">the user information </w:t>
      </w:r>
      <w:r w:rsidRPr="00D34377">
        <w:rPr>
          <w:rFonts w:cs="Arial"/>
          <w:lang w:val="en-IE"/>
        </w:rPr>
        <w:t xml:space="preserve">against the database </w:t>
      </w:r>
      <w:r w:rsidR="004E3121" w:rsidRPr="00D34377">
        <w:rPr>
          <w:rFonts w:cs="Arial"/>
          <w:lang w:val="en-IE"/>
        </w:rPr>
        <w:t>.</w:t>
      </w:r>
    </w:p>
    <w:p w14:paraId="72754ED5" w14:textId="06592987" w:rsidR="004E3121" w:rsidRPr="00D34377" w:rsidRDefault="004E3121" w:rsidP="004E3121">
      <w:pPr>
        <w:pStyle w:val="Heading3"/>
        <w:rPr>
          <w:sz w:val="24"/>
          <w:szCs w:val="24"/>
          <w:lang w:val="en-IE"/>
        </w:rPr>
      </w:pPr>
      <w:r w:rsidRPr="00D34377">
        <w:rPr>
          <w:sz w:val="24"/>
          <w:szCs w:val="24"/>
          <w:lang w:val="en-IE"/>
        </w:rPr>
        <w:t>Forgot Password</w:t>
      </w:r>
    </w:p>
    <w:p w14:paraId="31DD4142" w14:textId="77777777" w:rsidR="008E1BE3" w:rsidRPr="00D34377" w:rsidRDefault="008E1BE3" w:rsidP="006850F2">
      <w:pPr>
        <w:rPr>
          <w:rFonts w:cs="Arial"/>
          <w:lang w:val="en-IE"/>
        </w:rPr>
      </w:pPr>
    </w:p>
    <w:p w14:paraId="2D82543B" w14:textId="5C1C8812" w:rsidR="000B65F2" w:rsidRPr="00D34377" w:rsidRDefault="000B65F2" w:rsidP="006850F2">
      <w:pPr>
        <w:rPr>
          <w:rFonts w:cs="Arial"/>
          <w:lang w:val="en-IE"/>
        </w:rPr>
      </w:pPr>
      <w:r w:rsidRPr="00D34377">
        <w:rPr>
          <w:rFonts w:cs="Arial"/>
          <w:noProof/>
        </w:rPr>
        <w:lastRenderedPageBreak/>
        <w:drawing>
          <wp:inline distT="0" distB="0" distL="0" distR="0" wp14:anchorId="155BE8E8" wp14:editId="0202BD97">
            <wp:extent cx="2943225" cy="3552825"/>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56"/>
                    <a:stretch>
                      <a:fillRect/>
                    </a:stretch>
                  </pic:blipFill>
                  <pic:spPr>
                    <a:xfrm>
                      <a:off x="0" y="0"/>
                      <a:ext cx="2943225" cy="3552825"/>
                    </a:xfrm>
                    <a:prstGeom prst="rect">
                      <a:avLst/>
                    </a:prstGeom>
                  </pic:spPr>
                </pic:pic>
              </a:graphicData>
            </a:graphic>
          </wp:inline>
        </w:drawing>
      </w:r>
    </w:p>
    <w:p w14:paraId="1582A159" w14:textId="77777777" w:rsidR="000003AB" w:rsidRPr="00D34377" w:rsidRDefault="00465D31" w:rsidP="006850F2">
      <w:pPr>
        <w:rPr>
          <w:rFonts w:cs="Arial"/>
          <w:lang w:val="en-IE"/>
        </w:rPr>
      </w:pPr>
      <w:r w:rsidRPr="00D34377">
        <w:rPr>
          <w:rFonts w:cs="Arial"/>
          <w:lang w:val="en-IE"/>
        </w:rPr>
        <w:t>After the user</w:t>
      </w:r>
      <w:r w:rsidR="00F81CCD" w:rsidRPr="00D34377">
        <w:rPr>
          <w:rFonts w:cs="Arial"/>
          <w:lang w:val="en-IE"/>
        </w:rPr>
        <w:t>name input, the user presses enter</w:t>
      </w:r>
      <w:r w:rsidR="00450A4A" w:rsidRPr="00D34377">
        <w:rPr>
          <w:rFonts w:cs="Arial"/>
          <w:lang w:val="en-IE"/>
        </w:rPr>
        <w:t xml:space="preserve">, if the input is correct the security question will be displayed. After </w:t>
      </w:r>
      <w:r w:rsidR="008567D2" w:rsidRPr="00D34377">
        <w:rPr>
          <w:rFonts w:cs="Arial"/>
          <w:lang w:val="en-IE"/>
        </w:rPr>
        <w:t>answering the question, the user press verify, if the data is correct</w:t>
      </w:r>
      <w:r w:rsidR="00756589" w:rsidRPr="00D34377">
        <w:rPr>
          <w:rFonts w:cs="Arial"/>
          <w:lang w:val="en-IE"/>
        </w:rPr>
        <w:t xml:space="preserve">, </w:t>
      </w:r>
      <w:r w:rsidR="00D00EAC" w:rsidRPr="00D34377">
        <w:rPr>
          <w:rFonts w:cs="Arial"/>
          <w:lang w:val="en-IE"/>
        </w:rPr>
        <w:t>the password will be displayed in the password field.</w:t>
      </w:r>
    </w:p>
    <w:p w14:paraId="358DACBF" w14:textId="37CE0CE3" w:rsidR="00EE118D" w:rsidRPr="00D34377" w:rsidRDefault="000003AB" w:rsidP="006850F2">
      <w:pPr>
        <w:rPr>
          <w:rFonts w:cs="Arial"/>
          <w:lang w:val="en-IE"/>
        </w:rPr>
      </w:pPr>
      <w:r w:rsidRPr="00D34377">
        <w:rPr>
          <w:rFonts w:cs="Arial"/>
          <w:lang w:val="en-IE"/>
        </w:rPr>
        <w:t xml:space="preserve">In case </w:t>
      </w:r>
      <w:r w:rsidR="008A5B63" w:rsidRPr="00D34377">
        <w:rPr>
          <w:rFonts w:cs="Arial"/>
          <w:lang w:val="en-IE"/>
        </w:rPr>
        <w:t xml:space="preserve"> the username or </w:t>
      </w:r>
      <w:r w:rsidR="00462B84" w:rsidRPr="00D34377">
        <w:rPr>
          <w:rFonts w:cs="Arial"/>
          <w:lang w:val="en-IE"/>
        </w:rPr>
        <w:t>answer fields are empty,</w:t>
      </w:r>
      <w:r w:rsidR="006B706F" w:rsidRPr="00D34377">
        <w:rPr>
          <w:rFonts w:cs="Arial"/>
          <w:lang w:val="en-IE"/>
        </w:rPr>
        <w:t xml:space="preserve"> or the data </w:t>
      </w:r>
      <w:r w:rsidR="00EE118D" w:rsidRPr="00D34377">
        <w:rPr>
          <w:rFonts w:cs="Arial"/>
          <w:lang w:val="en-IE"/>
        </w:rPr>
        <w:t>does not match the database,</w:t>
      </w:r>
      <w:r w:rsidR="00462B84" w:rsidRPr="00D34377">
        <w:rPr>
          <w:rFonts w:cs="Arial"/>
          <w:lang w:val="en-IE"/>
        </w:rPr>
        <w:t xml:space="preserve"> the user will be notified</w:t>
      </w:r>
      <w:r w:rsidR="0078154A" w:rsidRPr="00D34377">
        <w:rPr>
          <w:rFonts w:cs="Arial"/>
          <w:lang w:val="en-IE"/>
        </w:rPr>
        <w:t xml:space="preserve"> via popup dialog box</w:t>
      </w:r>
      <w:r w:rsidR="00EE118D" w:rsidRPr="00D34377">
        <w:rPr>
          <w:rFonts w:cs="Arial"/>
          <w:lang w:val="en-IE"/>
        </w:rPr>
        <w:t>.</w:t>
      </w:r>
    </w:p>
    <w:p w14:paraId="76D11F1A" w14:textId="77777777" w:rsidR="005A2BE5" w:rsidRPr="00D34377" w:rsidRDefault="005A2BE5" w:rsidP="006850F2">
      <w:pPr>
        <w:rPr>
          <w:rFonts w:cs="Arial"/>
          <w:lang w:val="en-IE"/>
        </w:rPr>
      </w:pPr>
    </w:p>
    <w:p w14:paraId="15FCA79D" w14:textId="282F0D81" w:rsidR="00476CE5" w:rsidRPr="00D34377" w:rsidRDefault="007853E1" w:rsidP="005A2BE5">
      <w:pPr>
        <w:pStyle w:val="Heading3"/>
        <w:rPr>
          <w:sz w:val="24"/>
          <w:szCs w:val="24"/>
          <w:lang w:val="en-IE"/>
        </w:rPr>
      </w:pPr>
      <w:r w:rsidRPr="00D34377">
        <w:rPr>
          <w:sz w:val="24"/>
          <w:szCs w:val="24"/>
          <w:lang w:val="en-IE"/>
        </w:rPr>
        <w:lastRenderedPageBreak/>
        <w:t xml:space="preserve">Admin user </w:t>
      </w:r>
      <w:r w:rsidR="00CD6137" w:rsidRPr="00D34377">
        <w:rPr>
          <w:sz w:val="24"/>
          <w:szCs w:val="24"/>
          <w:lang w:val="en-IE"/>
        </w:rPr>
        <w:t>dashboard</w:t>
      </w:r>
    </w:p>
    <w:p w14:paraId="2C33FCAE" w14:textId="3877F70C" w:rsidR="000B65F2" w:rsidRPr="00D34377" w:rsidRDefault="00C7030A" w:rsidP="006850F2">
      <w:pPr>
        <w:rPr>
          <w:rFonts w:cs="Arial"/>
          <w:lang w:val="en-IE"/>
        </w:rPr>
      </w:pPr>
      <w:r w:rsidRPr="00D34377">
        <w:rPr>
          <w:rFonts w:cs="Arial"/>
          <w:noProof/>
        </w:rPr>
        <w:drawing>
          <wp:inline distT="0" distB="0" distL="0" distR="0" wp14:anchorId="71E4294D" wp14:editId="6926E5F0">
            <wp:extent cx="5489575" cy="3552825"/>
            <wp:effectExtent l="0" t="0" r="0"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stretch>
                      <a:fillRect/>
                    </a:stretch>
                  </pic:blipFill>
                  <pic:spPr>
                    <a:xfrm>
                      <a:off x="0" y="0"/>
                      <a:ext cx="5489575" cy="3552825"/>
                    </a:xfrm>
                    <a:prstGeom prst="rect">
                      <a:avLst/>
                    </a:prstGeom>
                  </pic:spPr>
                </pic:pic>
              </a:graphicData>
            </a:graphic>
          </wp:inline>
        </w:drawing>
      </w:r>
    </w:p>
    <w:p w14:paraId="6D4D501D" w14:textId="1914ED8E" w:rsidR="007A7EA4" w:rsidRPr="00D34377" w:rsidRDefault="00B3547F" w:rsidP="006850F2">
      <w:pPr>
        <w:rPr>
          <w:rFonts w:cs="Arial"/>
          <w:lang w:val="en-IE"/>
        </w:rPr>
      </w:pPr>
      <w:r w:rsidRPr="00D34377">
        <w:rPr>
          <w:rFonts w:cs="Arial"/>
          <w:lang w:val="en-IE"/>
        </w:rPr>
        <w:t>The buttons redirect the user to th</w:t>
      </w:r>
      <w:r w:rsidR="00C25214" w:rsidRPr="00D34377">
        <w:rPr>
          <w:rFonts w:cs="Arial"/>
          <w:lang w:val="en-IE"/>
        </w:rPr>
        <w:t>ey are names from</w:t>
      </w:r>
      <w:r w:rsidR="00122C3A" w:rsidRPr="00D34377">
        <w:rPr>
          <w:rFonts w:cs="Arial"/>
          <w:lang w:val="en-IE"/>
        </w:rPr>
        <w:t>.</w:t>
      </w:r>
    </w:p>
    <w:p w14:paraId="6452C9B2" w14:textId="5710A98C" w:rsidR="001D1B42" w:rsidRPr="00D34377" w:rsidRDefault="001D1B42" w:rsidP="006850F2">
      <w:pPr>
        <w:rPr>
          <w:rFonts w:cs="Arial"/>
          <w:lang w:val="en-IE"/>
        </w:rPr>
      </w:pPr>
    </w:p>
    <w:p w14:paraId="41F31B23" w14:textId="17FAC39A" w:rsidR="00D51D50" w:rsidRPr="00D34377" w:rsidRDefault="00D51D50" w:rsidP="00D51D50">
      <w:pPr>
        <w:pStyle w:val="Heading3"/>
        <w:rPr>
          <w:sz w:val="24"/>
          <w:szCs w:val="24"/>
          <w:lang w:val="en-IE"/>
        </w:rPr>
      </w:pPr>
      <w:r w:rsidRPr="00D34377">
        <w:rPr>
          <w:sz w:val="24"/>
          <w:szCs w:val="24"/>
          <w:lang w:val="en-IE"/>
        </w:rPr>
        <w:t>User dashboard</w:t>
      </w:r>
    </w:p>
    <w:p w14:paraId="354551AD" w14:textId="77777777" w:rsidR="001D1B42" w:rsidRPr="00D34377" w:rsidRDefault="001D1B42" w:rsidP="006850F2">
      <w:pPr>
        <w:rPr>
          <w:rFonts w:cs="Arial"/>
          <w:lang w:val="en-IE"/>
        </w:rPr>
      </w:pPr>
    </w:p>
    <w:p w14:paraId="4A3BE288" w14:textId="756B34B5" w:rsidR="008A6340" w:rsidRPr="00D34377" w:rsidRDefault="008A6340" w:rsidP="006850F2">
      <w:pPr>
        <w:rPr>
          <w:rFonts w:cs="Arial"/>
          <w:lang w:val="en-IE"/>
        </w:rPr>
      </w:pPr>
      <w:r w:rsidRPr="00D34377">
        <w:rPr>
          <w:rFonts w:cs="Arial"/>
          <w:noProof/>
        </w:rPr>
        <w:lastRenderedPageBreak/>
        <w:drawing>
          <wp:inline distT="0" distB="0" distL="0" distR="0" wp14:anchorId="109C9BF7" wp14:editId="38990BC9">
            <wp:extent cx="5489575" cy="4377690"/>
            <wp:effectExtent l="0" t="0" r="0" b="381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8"/>
                    <a:stretch>
                      <a:fillRect/>
                    </a:stretch>
                  </pic:blipFill>
                  <pic:spPr>
                    <a:xfrm>
                      <a:off x="0" y="0"/>
                      <a:ext cx="5489575" cy="4377690"/>
                    </a:xfrm>
                    <a:prstGeom prst="rect">
                      <a:avLst/>
                    </a:prstGeom>
                  </pic:spPr>
                </pic:pic>
              </a:graphicData>
            </a:graphic>
          </wp:inline>
        </w:drawing>
      </w:r>
    </w:p>
    <w:p w14:paraId="2CD1FA97" w14:textId="7D68E96F" w:rsidR="002A691E" w:rsidRPr="00D34377" w:rsidRDefault="00D51D50" w:rsidP="006850F2">
      <w:pPr>
        <w:rPr>
          <w:rFonts w:cs="Arial"/>
          <w:lang w:val="en-IE"/>
        </w:rPr>
      </w:pPr>
      <w:r w:rsidRPr="00D34377">
        <w:rPr>
          <w:rFonts w:cs="Arial"/>
          <w:lang w:val="en-IE"/>
        </w:rPr>
        <w:t>It ha</w:t>
      </w:r>
      <w:r w:rsidR="006F6A8B" w:rsidRPr="00D34377">
        <w:rPr>
          <w:rFonts w:cs="Arial"/>
          <w:lang w:val="en-IE"/>
        </w:rPr>
        <w:t>s only one button and redirects the user to the point of sales page</w:t>
      </w:r>
      <w:r w:rsidR="00C25214" w:rsidRPr="00D34377">
        <w:rPr>
          <w:rFonts w:cs="Arial"/>
          <w:lang w:val="en-IE"/>
        </w:rPr>
        <w:t>.</w:t>
      </w:r>
    </w:p>
    <w:p w14:paraId="3CD03120" w14:textId="19F95E63" w:rsidR="00C25214" w:rsidRPr="00D34377" w:rsidRDefault="00C25214" w:rsidP="006850F2">
      <w:pPr>
        <w:rPr>
          <w:rFonts w:cs="Arial"/>
          <w:lang w:val="en-IE"/>
        </w:rPr>
      </w:pPr>
    </w:p>
    <w:p w14:paraId="0EA6B391" w14:textId="261C61D2" w:rsidR="00C25214" w:rsidRPr="00D34377" w:rsidRDefault="00C25214" w:rsidP="00C25214">
      <w:pPr>
        <w:pStyle w:val="Heading3"/>
        <w:rPr>
          <w:sz w:val="24"/>
          <w:szCs w:val="24"/>
          <w:lang w:val="en-IE"/>
        </w:rPr>
      </w:pPr>
      <w:r w:rsidRPr="00D34377">
        <w:rPr>
          <w:sz w:val="24"/>
          <w:szCs w:val="24"/>
          <w:lang w:val="en-IE"/>
        </w:rPr>
        <w:lastRenderedPageBreak/>
        <w:t>Products</w:t>
      </w:r>
      <w:r w:rsidR="00702723" w:rsidRPr="00D34377">
        <w:rPr>
          <w:sz w:val="24"/>
          <w:szCs w:val="24"/>
          <w:lang w:val="en-IE"/>
        </w:rPr>
        <w:t xml:space="preserve">, Category, </w:t>
      </w:r>
      <w:r w:rsidR="007454CC" w:rsidRPr="00D34377">
        <w:rPr>
          <w:sz w:val="24"/>
          <w:szCs w:val="24"/>
          <w:lang w:val="en-IE"/>
        </w:rPr>
        <w:t>Suppliers</w:t>
      </w:r>
    </w:p>
    <w:p w14:paraId="7E806AE1" w14:textId="6486129F" w:rsidR="00C3780A" w:rsidRPr="00D34377" w:rsidRDefault="00C3780A" w:rsidP="006850F2">
      <w:pPr>
        <w:rPr>
          <w:rFonts w:cs="Arial"/>
          <w:lang w:val="en-IE"/>
        </w:rPr>
      </w:pPr>
      <w:r w:rsidRPr="00D34377">
        <w:rPr>
          <w:rFonts w:cs="Arial"/>
          <w:noProof/>
        </w:rPr>
        <w:drawing>
          <wp:inline distT="0" distB="0" distL="0" distR="0" wp14:anchorId="7CB0BAE9" wp14:editId="3A3620A1">
            <wp:extent cx="5489575" cy="356806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59"/>
                    <a:stretch>
                      <a:fillRect/>
                    </a:stretch>
                  </pic:blipFill>
                  <pic:spPr>
                    <a:xfrm>
                      <a:off x="0" y="0"/>
                      <a:ext cx="5489575" cy="3568065"/>
                    </a:xfrm>
                    <a:prstGeom prst="rect">
                      <a:avLst/>
                    </a:prstGeom>
                  </pic:spPr>
                </pic:pic>
              </a:graphicData>
            </a:graphic>
          </wp:inline>
        </w:drawing>
      </w:r>
    </w:p>
    <w:p w14:paraId="068546D1" w14:textId="024400CA" w:rsidR="00512FF5" w:rsidRPr="00D34377" w:rsidRDefault="00512FF5" w:rsidP="006850F2">
      <w:pPr>
        <w:rPr>
          <w:rFonts w:cs="Arial"/>
          <w:lang w:val="en-IE"/>
        </w:rPr>
      </w:pPr>
      <w:r w:rsidRPr="00D34377">
        <w:rPr>
          <w:rFonts w:cs="Arial"/>
          <w:noProof/>
        </w:rPr>
        <w:drawing>
          <wp:inline distT="0" distB="0" distL="0" distR="0" wp14:anchorId="7E407154" wp14:editId="32D9927D">
            <wp:extent cx="5489575" cy="3442970"/>
            <wp:effectExtent l="0" t="0" r="0" b="5080"/>
            <wp:docPr id="63" name="Picture 6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with medium confidence"/>
                    <pic:cNvPicPr/>
                  </pic:nvPicPr>
                  <pic:blipFill>
                    <a:blip r:embed="rId60"/>
                    <a:stretch>
                      <a:fillRect/>
                    </a:stretch>
                  </pic:blipFill>
                  <pic:spPr>
                    <a:xfrm>
                      <a:off x="0" y="0"/>
                      <a:ext cx="5489575" cy="3442970"/>
                    </a:xfrm>
                    <a:prstGeom prst="rect">
                      <a:avLst/>
                    </a:prstGeom>
                  </pic:spPr>
                </pic:pic>
              </a:graphicData>
            </a:graphic>
          </wp:inline>
        </w:drawing>
      </w:r>
    </w:p>
    <w:p w14:paraId="05DEFBDC" w14:textId="04C6C051" w:rsidR="00512FF5" w:rsidRPr="00D34377" w:rsidRDefault="00512FF5" w:rsidP="006850F2">
      <w:pPr>
        <w:rPr>
          <w:rFonts w:cs="Arial"/>
          <w:lang w:val="en-IE"/>
        </w:rPr>
      </w:pPr>
      <w:r w:rsidRPr="00D34377">
        <w:rPr>
          <w:rFonts w:cs="Arial"/>
          <w:noProof/>
        </w:rPr>
        <w:lastRenderedPageBreak/>
        <w:drawing>
          <wp:inline distT="0" distB="0" distL="0" distR="0" wp14:anchorId="57CC9973" wp14:editId="4C2DFA0E">
            <wp:extent cx="5489575" cy="32962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61"/>
                    <a:stretch>
                      <a:fillRect/>
                    </a:stretch>
                  </pic:blipFill>
                  <pic:spPr>
                    <a:xfrm>
                      <a:off x="0" y="0"/>
                      <a:ext cx="5489575" cy="3296285"/>
                    </a:xfrm>
                    <a:prstGeom prst="rect">
                      <a:avLst/>
                    </a:prstGeom>
                  </pic:spPr>
                </pic:pic>
              </a:graphicData>
            </a:graphic>
          </wp:inline>
        </w:drawing>
      </w:r>
    </w:p>
    <w:p w14:paraId="4AE440E2" w14:textId="4C283972" w:rsidR="00BF4BBB" w:rsidRPr="00D34377" w:rsidRDefault="0005666F" w:rsidP="006850F2">
      <w:pPr>
        <w:rPr>
          <w:rFonts w:cs="Arial"/>
          <w:lang w:val="en-IE"/>
        </w:rPr>
      </w:pPr>
      <w:r w:rsidRPr="00D34377">
        <w:rPr>
          <w:rFonts w:cs="Arial"/>
          <w:lang w:val="en-IE"/>
        </w:rPr>
        <w:t xml:space="preserve">The ID field </w:t>
      </w:r>
      <w:r w:rsidR="00271876" w:rsidRPr="00D34377">
        <w:rPr>
          <w:rFonts w:cs="Arial"/>
          <w:lang w:val="en-IE"/>
        </w:rPr>
        <w:t xml:space="preserve">is disabled for </w:t>
      </w:r>
      <w:r w:rsidR="004A139A" w:rsidRPr="00D34377">
        <w:rPr>
          <w:rFonts w:cs="Arial"/>
          <w:lang w:val="en-IE"/>
        </w:rPr>
        <w:t xml:space="preserve">edition, the system </w:t>
      </w:r>
      <w:r w:rsidR="00755C3B" w:rsidRPr="00D34377">
        <w:rPr>
          <w:rFonts w:cs="Arial"/>
          <w:lang w:val="en-IE"/>
        </w:rPr>
        <w:t>generates a</w:t>
      </w:r>
      <w:r w:rsidR="00CC41ED" w:rsidRPr="00D34377">
        <w:rPr>
          <w:rFonts w:cs="Arial"/>
          <w:lang w:val="en-IE"/>
        </w:rPr>
        <w:t xml:space="preserve">n </w:t>
      </w:r>
      <w:r w:rsidR="00755C3B" w:rsidRPr="00D34377">
        <w:rPr>
          <w:rFonts w:cs="Arial"/>
          <w:lang w:val="en-IE"/>
        </w:rPr>
        <w:t xml:space="preserve">ID automatically </w:t>
      </w:r>
      <w:r w:rsidR="00CC41ED" w:rsidRPr="00D34377">
        <w:rPr>
          <w:rFonts w:cs="Arial"/>
          <w:lang w:val="en-IE"/>
        </w:rPr>
        <w:t xml:space="preserve">when </w:t>
      </w:r>
      <w:r w:rsidR="00DA3708" w:rsidRPr="00D34377">
        <w:rPr>
          <w:rFonts w:cs="Arial"/>
          <w:lang w:val="en-IE"/>
        </w:rPr>
        <w:t xml:space="preserve">the user wants to create a new </w:t>
      </w:r>
      <w:r w:rsidR="007454CC" w:rsidRPr="00D34377">
        <w:rPr>
          <w:rFonts w:cs="Arial"/>
          <w:lang w:val="en-IE"/>
        </w:rPr>
        <w:t>object</w:t>
      </w:r>
      <w:r w:rsidR="00DA3708" w:rsidRPr="00D34377">
        <w:rPr>
          <w:rFonts w:cs="Arial"/>
          <w:lang w:val="en-IE"/>
        </w:rPr>
        <w:t xml:space="preserve">. To delete or edit, the item has to be chosen from </w:t>
      </w:r>
      <w:r w:rsidR="004F58F5" w:rsidRPr="00D34377">
        <w:rPr>
          <w:rFonts w:cs="Arial"/>
          <w:lang w:val="en-IE"/>
        </w:rPr>
        <w:t xml:space="preserve">the table, when a row is clicked, all text fields are filled </w:t>
      </w:r>
      <w:r w:rsidR="0092040B" w:rsidRPr="00D34377">
        <w:rPr>
          <w:rFonts w:cs="Arial"/>
          <w:lang w:val="en-IE"/>
        </w:rPr>
        <w:t>with its respective data</w:t>
      </w:r>
      <w:r w:rsidR="006D6BDA" w:rsidRPr="00D34377">
        <w:rPr>
          <w:rFonts w:cs="Arial"/>
          <w:lang w:val="en-IE"/>
        </w:rPr>
        <w:t xml:space="preserve">. The comboBoxes are populated </w:t>
      </w:r>
      <w:r w:rsidR="00CF2C88" w:rsidRPr="00D34377">
        <w:rPr>
          <w:rFonts w:cs="Arial"/>
          <w:lang w:val="en-IE"/>
        </w:rPr>
        <w:t>from the</w:t>
      </w:r>
      <w:r w:rsidR="006D6BDA" w:rsidRPr="00D34377">
        <w:rPr>
          <w:rFonts w:cs="Arial"/>
          <w:lang w:val="en-IE"/>
        </w:rPr>
        <w:t xml:space="preserve"> database</w:t>
      </w:r>
      <w:r w:rsidR="00DE130F" w:rsidRPr="00D34377">
        <w:rPr>
          <w:rFonts w:cs="Arial"/>
          <w:lang w:val="en-IE"/>
        </w:rPr>
        <w:t xml:space="preserve">. </w:t>
      </w:r>
    </w:p>
    <w:p w14:paraId="6117ADB2" w14:textId="0CFA9F08" w:rsidR="00DE130F" w:rsidRPr="00D34377" w:rsidRDefault="00DE130F" w:rsidP="006850F2">
      <w:pPr>
        <w:rPr>
          <w:rFonts w:cs="Arial"/>
          <w:lang w:val="en-IE"/>
        </w:rPr>
      </w:pPr>
      <w:r w:rsidRPr="00D34377">
        <w:rPr>
          <w:rFonts w:cs="Arial"/>
          <w:lang w:val="en-IE"/>
        </w:rPr>
        <w:t xml:space="preserve">All textfields </w:t>
      </w:r>
      <w:r w:rsidR="00865F67" w:rsidRPr="00D34377">
        <w:rPr>
          <w:rFonts w:cs="Arial"/>
          <w:lang w:val="en-IE"/>
        </w:rPr>
        <w:t xml:space="preserve">are </w:t>
      </w:r>
      <w:r w:rsidR="00996FD8" w:rsidRPr="00D34377">
        <w:rPr>
          <w:rFonts w:cs="Arial"/>
          <w:lang w:val="en-IE"/>
        </w:rPr>
        <w:t xml:space="preserve">mandatory, in case one is empty, the user is notified </w:t>
      </w:r>
      <w:r w:rsidR="0030346C" w:rsidRPr="00D34377">
        <w:rPr>
          <w:rFonts w:cs="Arial"/>
          <w:lang w:val="en-IE"/>
        </w:rPr>
        <w:t xml:space="preserve">via popup alert. </w:t>
      </w:r>
      <w:r w:rsidR="00F2088F" w:rsidRPr="00D34377">
        <w:rPr>
          <w:rFonts w:cs="Arial"/>
          <w:lang w:val="en-IE"/>
        </w:rPr>
        <w:t xml:space="preserve">The search field, works in real time, every </w:t>
      </w:r>
      <w:r w:rsidR="00681131" w:rsidRPr="00D34377">
        <w:rPr>
          <w:rFonts w:cs="Arial"/>
          <w:lang w:val="en-IE"/>
        </w:rPr>
        <w:t>character typed trigger a search on the table.</w:t>
      </w:r>
      <w:r w:rsidR="00C2631F" w:rsidRPr="00D34377">
        <w:rPr>
          <w:rFonts w:cs="Arial"/>
          <w:lang w:val="en-IE"/>
        </w:rPr>
        <w:t xml:space="preserve"> Button “clear” </w:t>
      </w:r>
      <w:r w:rsidR="00702723" w:rsidRPr="00D34377">
        <w:rPr>
          <w:rFonts w:cs="Arial"/>
          <w:lang w:val="en-IE"/>
        </w:rPr>
        <w:t>erases all input in the text fields.</w:t>
      </w:r>
      <w:r w:rsidR="00D32F8D" w:rsidRPr="00D34377">
        <w:rPr>
          <w:rFonts w:cs="Arial"/>
          <w:lang w:val="en-IE"/>
        </w:rPr>
        <w:t xml:space="preserve"> When the user clicks the delete button, a Yes or No popup message is displayed</w:t>
      </w:r>
      <w:r w:rsidR="00CD6214" w:rsidRPr="00D34377">
        <w:rPr>
          <w:rFonts w:cs="Arial"/>
          <w:lang w:val="en-IE"/>
        </w:rPr>
        <w:t xml:space="preserve"> to avoid deletions by mistake.</w:t>
      </w:r>
    </w:p>
    <w:p w14:paraId="1C64C2AA" w14:textId="65F31FEF" w:rsidR="00C500A8" w:rsidRPr="00D34377" w:rsidRDefault="00C500A8" w:rsidP="006850F2">
      <w:pPr>
        <w:rPr>
          <w:rFonts w:cs="Arial"/>
          <w:lang w:val="en-IE"/>
        </w:rPr>
      </w:pPr>
      <w:r w:rsidRPr="00D34377">
        <w:rPr>
          <w:rFonts w:cs="Arial"/>
          <w:lang w:val="en-IE"/>
        </w:rPr>
        <w:t xml:space="preserve">All validations </w:t>
      </w:r>
      <w:r w:rsidR="00AF0882" w:rsidRPr="00D34377">
        <w:rPr>
          <w:rFonts w:cs="Arial"/>
          <w:lang w:val="en-IE"/>
        </w:rPr>
        <w:t>happen</w:t>
      </w:r>
      <w:r w:rsidR="006C5451" w:rsidRPr="00D34377">
        <w:rPr>
          <w:rFonts w:cs="Arial"/>
          <w:lang w:val="en-IE"/>
        </w:rPr>
        <w:t>s</w:t>
      </w:r>
      <w:r w:rsidR="00AF0882" w:rsidRPr="00D34377">
        <w:rPr>
          <w:rFonts w:cs="Arial"/>
          <w:lang w:val="en-IE"/>
        </w:rPr>
        <w:t xml:space="preserve"> </w:t>
      </w:r>
      <w:r w:rsidR="006C5451" w:rsidRPr="00D34377">
        <w:rPr>
          <w:rFonts w:cs="Arial"/>
          <w:lang w:val="en-IE"/>
        </w:rPr>
        <w:t>using</w:t>
      </w:r>
      <w:r w:rsidR="00AF0882" w:rsidRPr="00D34377">
        <w:rPr>
          <w:rFonts w:cs="Arial"/>
          <w:lang w:val="en-IE"/>
        </w:rPr>
        <w:t xml:space="preserve"> key typed</w:t>
      </w:r>
      <w:r w:rsidR="006C5451" w:rsidRPr="00D34377">
        <w:rPr>
          <w:rFonts w:cs="Arial"/>
          <w:lang w:val="en-IE"/>
        </w:rPr>
        <w:t xml:space="preserve"> event</w:t>
      </w:r>
      <w:r w:rsidR="00F55925" w:rsidRPr="00D34377">
        <w:rPr>
          <w:rFonts w:cs="Arial"/>
          <w:lang w:val="en-IE"/>
        </w:rPr>
        <w:t xml:space="preserve"> and a</w:t>
      </w:r>
      <w:r w:rsidR="00031C7B" w:rsidRPr="00D34377">
        <w:rPr>
          <w:rFonts w:cs="Arial"/>
          <w:lang w:val="en-IE"/>
        </w:rPr>
        <w:t>n</w:t>
      </w:r>
      <w:r w:rsidR="00F55925" w:rsidRPr="00D34377">
        <w:rPr>
          <w:rFonts w:cs="Arial"/>
          <w:lang w:val="en-IE"/>
        </w:rPr>
        <w:t xml:space="preserve"> alert message is displayed in red when</w:t>
      </w:r>
      <w:r w:rsidR="00CA1AB6" w:rsidRPr="00D34377">
        <w:rPr>
          <w:rFonts w:cs="Arial"/>
          <w:lang w:val="en-IE"/>
        </w:rPr>
        <w:t xml:space="preserve"> the user tries to input any not allowed character</w:t>
      </w:r>
      <w:r w:rsidR="00031C7B" w:rsidRPr="00D34377">
        <w:rPr>
          <w:rFonts w:cs="Arial"/>
          <w:lang w:val="en-IE"/>
        </w:rPr>
        <w:t>.</w:t>
      </w:r>
    </w:p>
    <w:p w14:paraId="3B1D0557" w14:textId="4B7AEA6B" w:rsidR="00ED7647" w:rsidRPr="00D34377" w:rsidRDefault="00ED7647" w:rsidP="006850F2">
      <w:pPr>
        <w:rPr>
          <w:rFonts w:cs="Arial"/>
          <w:lang w:val="en-IE"/>
        </w:rPr>
      </w:pPr>
      <w:r w:rsidRPr="00D34377">
        <w:rPr>
          <w:rFonts w:cs="Arial"/>
          <w:lang w:val="en-IE"/>
        </w:rPr>
        <w:t>Types of validation:</w:t>
      </w:r>
    </w:p>
    <w:p w14:paraId="457FF39F" w14:textId="12732063" w:rsidR="00ED7647" w:rsidRPr="00D34377" w:rsidRDefault="00306405" w:rsidP="00B45BE4">
      <w:pPr>
        <w:pStyle w:val="ListParagraph"/>
        <w:numPr>
          <w:ilvl w:val="0"/>
          <w:numId w:val="20"/>
        </w:numPr>
        <w:rPr>
          <w:rFonts w:cs="Arial"/>
          <w:lang w:val="en-IE"/>
        </w:rPr>
      </w:pPr>
      <w:r w:rsidRPr="00D34377">
        <w:rPr>
          <w:rFonts w:cs="Arial"/>
          <w:lang w:val="en-IE"/>
        </w:rPr>
        <w:t xml:space="preserve">Only numbers: </w:t>
      </w:r>
      <w:r w:rsidR="008019C3" w:rsidRPr="00D34377">
        <w:rPr>
          <w:rFonts w:cs="Arial"/>
          <w:lang w:val="en-IE"/>
        </w:rPr>
        <w:t xml:space="preserve">the system </w:t>
      </w:r>
      <w:r w:rsidR="00853E2C" w:rsidRPr="00D34377">
        <w:rPr>
          <w:rFonts w:cs="Arial"/>
          <w:lang w:val="en-IE"/>
        </w:rPr>
        <w:t>blocks the input of any character that is not a number, backspa</w:t>
      </w:r>
      <w:r w:rsidR="00742325" w:rsidRPr="00D34377">
        <w:rPr>
          <w:rFonts w:cs="Arial"/>
          <w:lang w:val="en-IE"/>
        </w:rPr>
        <w:t>ce or delete.</w:t>
      </w:r>
    </w:p>
    <w:p w14:paraId="58E31DCE" w14:textId="3D17141A" w:rsidR="000757B7" w:rsidRPr="00D34377" w:rsidRDefault="000757B7" w:rsidP="00B45BE4">
      <w:pPr>
        <w:pStyle w:val="ListParagraph"/>
        <w:numPr>
          <w:ilvl w:val="0"/>
          <w:numId w:val="20"/>
        </w:numPr>
        <w:rPr>
          <w:rFonts w:cs="Arial"/>
          <w:lang w:val="en-IE"/>
        </w:rPr>
      </w:pPr>
      <w:r w:rsidRPr="00D34377">
        <w:rPr>
          <w:rFonts w:cs="Arial"/>
          <w:lang w:val="en-IE"/>
        </w:rPr>
        <w:t>Pricing format:</w:t>
      </w:r>
      <w:r w:rsidR="00585B8B" w:rsidRPr="00D34377">
        <w:rPr>
          <w:rFonts w:cs="Arial"/>
          <w:lang w:val="en-IE"/>
        </w:rPr>
        <w:t xml:space="preserve"> allows only numbers an</w:t>
      </w:r>
      <w:r w:rsidR="00142CEE" w:rsidRPr="00D34377">
        <w:rPr>
          <w:rFonts w:cs="Arial"/>
          <w:lang w:val="en-IE"/>
        </w:rPr>
        <w:t>d one dot.</w:t>
      </w:r>
    </w:p>
    <w:p w14:paraId="239D28E0" w14:textId="1ADECEBE" w:rsidR="00142CEE" w:rsidRPr="00D34377" w:rsidRDefault="000757B7" w:rsidP="00B45BE4">
      <w:pPr>
        <w:pStyle w:val="ListParagraph"/>
        <w:numPr>
          <w:ilvl w:val="0"/>
          <w:numId w:val="20"/>
        </w:numPr>
        <w:rPr>
          <w:rFonts w:cs="Arial"/>
          <w:lang w:val="en-IE"/>
        </w:rPr>
      </w:pPr>
      <w:r w:rsidRPr="00D34377">
        <w:rPr>
          <w:rFonts w:cs="Arial"/>
          <w:lang w:val="en-IE"/>
        </w:rPr>
        <w:t>Letters only</w:t>
      </w:r>
      <w:r w:rsidR="00142CEE" w:rsidRPr="00D34377">
        <w:rPr>
          <w:rFonts w:cs="Arial"/>
          <w:lang w:val="en-IE"/>
        </w:rPr>
        <w:t>: : the system blocks the input of any character that is not a letter, backspace or delete.</w:t>
      </w:r>
    </w:p>
    <w:p w14:paraId="71BF90ED" w14:textId="6D554AB0" w:rsidR="00F94FA0" w:rsidRPr="00D34377" w:rsidRDefault="00512FF5" w:rsidP="00B45BE4">
      <w:pPr>
        <w:pStyle w:val="ListParagraph"/>
        <w:numPr>
          <w:ilvl w:val="0"/>
          <w:numId w:val="20"/>
        </w:numPr>
        <w:rPr>
          <w:rFonts w:cs="Arial"/>
          <w:lang w:val="en-IE"/>
        </w:rPr>
      </w:pPr>
      <w:r w:rsidRPr="00D34377">
        <w:rPr>
          <w:rFonts w:cs="Arial"/>
          <w:lang w:val="en-IE"/>
        </w:rPr>
        <w:lastRenderedPageBreak/>
        <w:t xml:space="preserve">Email, requires </w:t>
      </w:r>
      <w:r w:rsidR="009C219C" w:rsidRPr="00D34377">
        <w:rPr>
          <w:rFonts w:cs="Arial"/>
          <w:lang w:val="en-IE"/>
        </w:rPr>
        <w:t>a “@” and at a le</w:t>
      </w:r>
      <w:r w:rsidR="001B381F" w:rsidRPr="00D34377">
        <w:rPr>
          <w:rFonts w:cs="Arial"/>
          <w:lang w:val="en-IE"/>
        </w:rPr>
        <w:t>a</w:t>
      </w:r>
      <w:r w:rsidR="009C219C" w:rsidRPr="00D34377">
        <w:rPr>
          <w:rFonts w:cs="Arial"/>
          <w:lang w:val="en-IE"/>
        </w:rPr>
        <w:t xml:space="preserve">st </w:t>
      </w:r>
      <w:r w:rsidR="001B381F" w:rsidRPr="00D34377">
        <w:rPr>
          <w:rFonts w:cs="Arial"/>
          <w:lang w:val="en-IE"/>
        </w:rPr>
        <w:t xml:space="preserve">three characters after. It does not </w:t>
      </w:r>
      <w:r w:rsidR="00C9304A" w:rsidRPr="00D34377">
        <w:rPr>
          <w:rFonts w:cs="Arial"/>
          <w:lang w:val="en-IE"/>
        </w:rPr>
        <w:t>validates domain.</w:t>
      </w:r>
    </w:p>
    <w:p w14:paraId="09B71044" w14:textId="114DD97C" w:rsidR="00C2631F" w:rsidRPr="00D34377" w:rsidRDefault="001323C9" w:rsidP="001323C9">
      <w:pPr>
        <w:pStyle w:val="Heading3"/>
        <w:rPr>
          <w:sz w:val="24"/>
          <w:szCs w:val="24"/>
          <w:lang w:val="en-IE"/>
        </w:rPr>
      </w:pPr>
      <w:r w:rsidRPr="00D34377">
        <w:rPr>
          <w:sz w:val="24"/>
          <w:szCs w:val="24"/>
          <w:lang w:val="en-IE"/>
        </w:rPr>
        <w:t>Other features</w:t>
      </w:r>
    </w:p>
    <w:p w14:paraId="204866D5" w14:textId="0C033ACA" w:rsidR="006412E7" w:rsidRPr="00D34377" w:rsidRDefault="006412E7" w:rsidP="006850F2">
      <w:pPr>
        <w:rPr>
          <w:rFonts w:cs="Arial"/>
          <w:lang w:val="en-IE"/>
        </w:rPr>
      </w:pPr>
      <w:r w:rsidRPr="00D34377">
        <w:rPr>
          <w:rFonts w:cs="Arial"/>
          <w:noProof/>
        </w:rPr>
        <w:drawing>
          <wp:inline distT="0" distB="0" distL="0" distR="0" wp14:anchorId="130F6BE9" wp14:editId="491F57A8">
            <wp:extent cx="5489575" cy="4059555"/>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2"/>
                    <a:stretch>
                      <a:fillRect/>
                    </a:stretch>
                  </pic:blipFill>
                  <pic:spPr>
                    <a:xfrm>
                      <a:off x="0" y="0"/>
                      <a:ext cx="5489575" cy="4059555"/>
                    </a:xfrm>
                    <a:prstGeom prst="rect">
                      <a:avLst/>
                    </a:prstGeom>
                  </pic:spPr>
                </pic:pic>
              </a:graphicData>
            </a:graphic>
          </wp:inline>
        </w:drawing>
      </w:r>
    </w:p>
    <w:p w14:paraId="4AFE0A0C" w14:textId="77777777" w:rsidR="0006603C" w:rsidRPr="00D34377" w:rsidRDefault="00105248" w:rsidP="006850F2">
      <w:pPr>
        <w:rPr>
          <w:rFonts w:cs="Arial"/>
          <w:lang w:val="en-IE"/>
        </w:rPr>
      </w:pPr>
      <w:r w:rsidRPr="00D34377">
        <w:rPr>
          <w:rFonts w:cs="Arial"/>
          <w:lang w:val="en-IE"/>
        </w:rPr>
        <w:t>This page is divided in two sections</w:t>
      </w:r>
      <w:r w:rsidR="0006603C" w:rsidRPr="00D34377">
        <w:rPr>
          <w:rFonts w:cs="Arial"/>
          <w:lang w:val="en-IE"/>
        </w:rPr>
        <w:t xml:space="preserve">. </w:t>
      </w:r>
    </w:p>
    <w:p w14:paraId="6843A6F5" w14:textId="3974A581" w:rsidR="0006603C" w:rsidRPr="00D34377" w:rsidRDefault="0006603C" w:rsidP="006850F2">
      <w:pPr>
        <w:rPr>
          <w:rFonts w:cs="Arial"/>
          <w:lang w:val="en-IE"/>
        </w:rPr>
      </w:pPr>
      <w:r w:rsidRPr="00D34377">
        <w:rPr>
          <w:rFonts w:cs="Arial"/>
          <w:lang w:val="en-IE"/>
        </w:rPr>
        <w:t>Login</w:t>
      </w:r>
    </w:p>
    <w:p w14:paraId="5DBF26D5" w14:textId="3AFCFC80" w:rsidR="0011400B" w:rsidRPr="00D34377" w:rsidRDefault="00FA017D" w:rsidP="006850F2">
      <w:pPr>
        <w:rPr>
          <w:rFonts w:cs="Arial"/>
          <w:lang w:val="en-IE"/>
        </w:rPr>
      </w:pPr>
      <w:r w:rsidRPr="00D34377">
        <w:rPr>
          <w:rFonts w:cs="Arial"/>
          <w:lang w:val="en-IE"/>
        </w:rPr>
        <w:t>All textfields are mandatory, in case one is empty, the user is notified via popup alert.</w:t>
      </w:r>
      <w:r w:rsidR="00E705A3" w:rsidRPr="00D34377">
        <w:rPr>
          <w:rFonts w:cs="Arial"/>
          <w:lang w:val="en-IE"/>
        </w:rPr>
        <w:t xml:space="preserve"> The fields </w:t>
      </w:r>
      <w:r w:rsidR="00982D14" w:rsidRPr="00D34377">
        <w:rPr>
          <w:rFonts w:cs="Arial"/>
          <w:lang w:val="en-IE"/>
        </w:rPr>
        <w:t>name and last name are validated against numbers</w:t>
      </w:r>
      <w:r w:rsidR="009F32AD" w:rsidRPr="00D34377">
        <w:rPr>
          <w:rFonts w:cs="Arial"/>
          <w:lang w:val="en-IE"/>
        </w:rPr>
        <w:t>, if the user tries to type a number, a popup alert will be displayed and the field</w:t>
      </w:r>
      <w:r w:rsidR="00E94E7D" w:rsidRPr="00D34377">
        <w:rPr>
          <w:rFonts w:cs="Arial"/>
          <w:lang w:val="en-IE"/>
        </w:rPr>
        <w:t xml:space="preserve"> cleare</w:t>
      </w:r>
      <w:r w:rsidR="004D1298" w:rsidRPr="00D34377">
        <w:rPr>
          <w:rFonts w:cs="Arial"/>
          <w:lang w:val="en-IE"/>
        </w:rPr>
        <w:t xml:space="preserve">d. Email field is also validated </w:t>
      </w:r>
      <w:r w:rsidR="002B5621" w:rsidRPr="00D34377">
        <w:rPr>
          <w:rFonts w:cs="Arial"/>
          <w:lang w:val="en-IE"/>
        </w:rPr>
        <w:t>against email format, in case the format is incorrect, a message is d</w:t>
      </w:r>
      <w:r w:rsidR="004B5FAD" w:rsidRPr="00D34377">
        <w:rPr>
          <w:rFonts w:cs="Arial"/>
          <w:lang w:val="en-IE"/>
        </w:rPr>
        <w:t xml:space="preserve">isplayed and </w:t>
      </w:r>
      <w:r w:rsidR="00105248" w:rsidRPr="00D34377">
        <w:rPr>
          <w:rFonts w:cs="Arial"/>
          <w:lang w:val="en-IE"/>
        </w:rPr>
        <w:t>the input deleted.</w:t>
      </w:r>
      <w:r w:rsidR="00A13A88" w:rsidRPr="00D34377">
        <w:rPr>
          <w:rFonts w:cs="Arial"/>
          <w:lang w:val="en-IE"/>
        </w:rPr>
        <w:t xml:space="preserve"> Button created, create the new user and clear deletes all </w:t>
      </w:r>
      <w:r w:rsidR="00AF454A" w:rsidRPr="00D34377">
        <w:rPr>
          <w:rFonts w:cs="Arial"/>
          <w:lang w:val="en-IE"/>
        </w:rPr>
        <w:t>user input.</w:t>
      </w:r>
    </w:p>
    <w:p w14:paraId="26139802" w14:textId="5E519A48" w:rsidR="00A737CB" w:rsidRPr="00D34377" w:rsidRDefault="00A737CB" w:rsidP="006850F2">
      <w:pPr>
        <w:rPr>
          <w:rFonts w:cs="Arial"/>
          <w:lang w:val="en-IE"/>
        </w:rPr>
      </w:pPr>
      <w:r w:rsidRPr="00D34377">
        <w:rPr>
          <w:rFonts w:cs="Arial"/>
          <w:noProof/>
        </w:rPr>
        <w:lastRenderedPageBreak/>
        <w:drawing>
          <wp:inline distT="0" distB="0" distL="0" distR="0" wp14:anchorId="4A8F9F43" wp14:editId="6C003080">
            <wp:extent cx="3759958" cy="3047545"/>
            <wp:effectExtent l="0" t="0" r="0" b="635"/>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3"/>
                    <a:stretch>
                      <a:fillRect/>
                    </a:stretch>
                  </pic:blipFill>
                  <pic:spPr>
                    <a:xfrm>
                      <a:off x="0" y="0"/>
                      <a:ext cx="3767911" cy="3053991"/>
                    </a:xfrm>
                    <a:prstGeom prst="rect">
                      <a:avLst/>
                    </a:prstGeom>
                  </pic:spPr>
                </pic:pic>
              </a:graphicData>
            </a:graphic>
          </wp:inline>
        </w:drawing>
      </w:r>
    </w:p>
    <w:p w14:paraId="7B9898B0" w14:textId="166F9205" w:rsidR="00A13A88" w:rsidRPr="00D34377" w:rsidRDefault="00A13A88" w:rsidP="006850F2">
      <w:pPr>
        <w:rPr>
          <w:rFonts w:cs="Arial"/>
          <w:lang w:val="en-IE"/>
        </w:rPr>
      </w:pPr>
      <w:r w:rsidRPr="00D34377">
        <w:rPr>
          <w:rFonts w:cs="Arial"/>
          <w:lang w:val="en-IE"/>
        </w:rPr>
        <w:t>Reports</w:t>
      </w:r>
    </w:p>
    <w:p w14:paraId="51418349" w14:textId="6B96C9D5" w:rsidR="00AF454A" w:rsidRPr="00D34377" w:rsidRDefault="00AF454A" w:rsidP="006850F2">
      <w:pPr>
        <w:rPr>
          <w:rFonts w:cs="Arial"/>
          <w:lang w:val="en-IE"/>
        </w:rPr>
      </w:pPr>
      <w:r w:rsidRPr="00D34377">
        <w:rPr>
          <w:rFonts w:cs="Arial"/>
          <w:lang w:val="en-IE"/>
        </w:rPr>
        <w:t xml:space="preserve">The user is allow to create two typed of reports, sales and stock. They are separated in a </w:t>
      </w:r>
      <w:r w:rsidR="009D3766" w:rsidRPr="00D34377">
        <w:rPr>
          <w:rFonts w:cs="Arial"/>
          <w:lang w:val="en-IE"/>
        </w:rPr>
        <w:t>Tabbed pane</w:t>
      </w:r>
      <w:r w:rsidR="00684568" w:rsidRPr="00D34377">
        <w:rPr>
          <w:rFonts w:cs="Arial"/>
          <w:lang w:val="en-IE"/>
        </w:rPr>
        <w:t>l</w:t>
      </w:r>
      <w:r w:rsidR="002D7886" w:rsidRPr="00D34377">
        <w:rPr>
          <w:rFonts w:cs="Arial"/>
          <w:lang w:val="en-IE"/>
        </w:rPr>
        <w:t xml:space="preserve">, </w:t>
      </w:r>
      <w:r w:rsidR="004A1587" w:rsidRPr="00D34377">
        <w:rPr>
          <w:rFonts w:cs="Arial"/>
          <w:lang w:val="en-IE"/>
        </w:rPr>
        <w:t>the sales tab is composed by a table</w:t>
      </w:r>
      <w:r w:rsidR="002B2893" w:rsidRPr="00D34377">
        <w:rPr>
          <w:rFonts w:cs="Arial"/>
          <w:lang w:val="en-IE"/>
        </w:rPr>
        <w:t xml:space="preserve">, to date Chooser and three buttons. From the date choose the user defines the period of time to check the records, the table retrieves data from database according to the users needs, the button </w:t>
      </w:r>
      <w:r w:rsidR="004B377B" w:rsidRPr="00D34377">
        <w:rPr>
          <w:rFonts w:cs="Arial"/>
          <w:lang w:val="en-IE"/>
        </w:rPr>
        <w:t>search generates the report, button print</w:t>
      </w:r>
      <w:r w:rsidR="00B75F32" w:rsidRPr="00D34377">
        <w:rPr>
          <w:rFonts w:cs="Arial"/>
          <w:lang w:val="en-IE"/>
        </w:rPr>
        <w:t xml:space="preserve"> exports data o excel and allows the user to </w:t>
      </w:r>
      <w:r w:rsidR="00F319D3" w:rsidRPr="00D34377">
        <w:rPr>
          <w:rFonts w:cs="Arial"/>
          <w:lang w:val="en-IE"/>
        </w:rPr>
        <w:t>chose the path to save the document, button clear, clear data from datechoosers.</w:t>
      </w:r>
    </w:p>
    <w:p w14:paraId="12C9E306" w14:textId="1197E9BA" w:rsidR="00E06084" w:rsidRPr="00D34377" w:rsidRDefault="00E06084" w:rsidP="006850F2">
      <w:pPr>
        <w:rPr>
          <w:rFonts w:cs="Arial"/>
          <w:lang w:val="en-IE"/>
        </w:rPr>
      </w:pPr>
      <w:r w:rsidRPr="00D34377">
        <w:rPr>
          <w:rFonts w:cs="Arial"/>
          <w:lang w:val="en-IE"/>
        </w:rPr>
        <w:t>Stock is composed of a table, one textfield and two butto</w:t>
      </w:r>
      <w:r w:rsidR="003A7F8B" w:rsidRPr="00D34377">
        <w:rPr>
          <w:rFonts w:cs="Arial"/>
          <w:lang w:val="en-IE"/>
        </w:rPr>
        <w:t>ns,</w:t>
      </w:r>
      <w:r w:rsidR="007D4EFD" w:rsidRPr="00D34377">
        <w:rPr>
          <w:rFonts w:cs="Arial"/>
          <w:lang w:val="en-IE"/>
        </w:rPr>
        <w:t xml:space="preserve"> within the textfield the user is able to choose the category to be </w:t>
      </w:r>
      <w:r w:rsidR="00215200" w:rsidRPr="00D34377">
        <w:rPr>
          <w:rFonts w:cs="Arial"/>
          <w:lang w:val="en-IE"/>
        </w:rPr>
        <w:t>displyeds. The table</w:t>
      </w:r>
      <w:r w:rsidR="006D03DC" w:rsidRPr="00D34377">
        <w:rPr>
          <w:rFonts w:cs="Arial"/>
          <w:lang w:val="en-IE"/>
        </w:rPr>
        <w:t>, clear and print have the same functions as described above</w:t>
      </w:r>
    </w:p>
    <w:p w14:paraId="0D8B7C54" w14:textId="6EA4D105" w:rsidR="00401F38" w:rsidRPr="00D34377" w:rsidRDefault="00401F38" w:rsidP="006850F2">
      <w:pPr>
        <w:rPr>
          <w:rFonts w:cs="Arial"/>
          <w:lang w:val="en-IE"/>
        </w:rPr>
      </w:pPr>
      <w:r w:rsidRPr="00D34377">
        <w:rPr>
          <w:rFonts w:cs="Arial"/>
          <w:noProof/>
        </w:rPr>
        <w:lastRenderedPageBreak/>
        <w:drawing>
          <wp:inline distT="0" distB="0" distL="0" distR="0" wp14:anchorId="39790ABC" wp14:editId="44C0FC63">
            <wp:extent cx="5489575" cy="3645535"/>
            <wp:effectExtent l="0" t="0" r="0" b="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64"/>
                    <a:stretch>
                      <a:fillRect/>
                    </a:stretch>
                  </pic:blipFill>
                  <pic:spPr>
                    <a:xfrm>
                      <a:off x="0" y="0"/>
                      <a:ext cx="5489575" cy="3645535"/>
                    </a:xfrm>
                    <a:prstGeom prst="rect">
                      <a:avLst/>
                    </a:prstGeom>
                  </pic:spPr>
                </pic:pic>
              </a:graphicData>
            </a:graphic>
          </wp:inline>
        </w:drawing>
      </w:r>
    </w:p>
    <w:p w14:paraId="43F39258" w14:textId="40149A03" w:rsidR="00C6424F" w:rsidRPr="00D34377" w:rsidRDefault="00293DD1" w:rsidP="006850F2">
      <w:pPr>
        <w:rPr>
          <w:rFonts w:cs="Arial"/>
          <w:lang w:val="en-IE"/>
        </w:rPr>
      </w:pPr>
      <w:r w:rsidRPr="00D34377">
        <w:rPr>
          <w:rFonts w:cs="Arial"/>
          <w:lang w:val="en-IE"/>
        </w:rPr>
        <w:t xml:space="preserve">That is the point of sales area, </w:t>
      </w:r>
      <w:r w:rsidR="001C3785" w:rsidRPr="00D34377">
        <w:rPr>
          <w:rFonts w:cs="Arial"/>
          <w:lang w:val="en-IE"/>
        </w:rPr>
        <w:t xml:space="preserve">where the user records the pubs sales. In the Combobox the user </w:t>
      </w:r>
      <w:r w:rsidR="00F24AE9" w:rsidRPr="00D34377">
        <w:rPr>
          <w:rFonts w:cs="Arial"/>
          <w:lang w:val="en-IE"/>
        </w:rPr>
        <w:t xml:space="preserve">can find the product sold, he can look for the item opening the </w:t>
      </w:r>
      <w:r w:rsidR="003C4A30" w:rsidRPr="00D34377">
        <w:rPr>
          <w:rFonts w:cs="Arial"/>
          <w:lang w:val="en-IE"/>
        </w:rPr>
        <w:t>combobox or typing in it. After the selection, the price field will be populat</w:t>
      </w:r>
      <w:r w:rsidR="00157C33" w:rsidRPr="00D34377">
        <w:rPr>
          <w:rFonts w:cs="Arial"/>
          <w:lang w:val="en-IE"/>
        </w:rPr>
        <w:t>ed automatically and the quantity field will be put in focus</w:t>
      </w:r>
      <w:r w:rsidR="001857BA" w:rsidRPr="00D34377">
        <w:rPr>
          <w:rFonts w:cs="Arial"/>
          <w:lang w:val="en-IE"/>
        </w:rPr>
        <w:t xml:space="preserve">. The quantity field is mandatory and </w:t>
      </w:r>
      <w:r w:rsidR="00B82CA2" w:rsidRPr="00D34377">
        <w:rPr>
          <w:rFonts w:cs="Arial"/>
          <w:lang w:val="en-IE"/>
        </w:rPr>
        <w:t xml:space="preserve">validated to accept only numbers. </w:t>
      </w:r>
      <w:r w:rsidR="003E5356" w:rsidRPr="00D34377">
        <w:rPr>
          <w:rFonts w:cs="Arial"/>
          <w:lang w:val="en-IE"/>
        </w:rPr>
        <w:t>The</w:t>
      </w:r>
      <w:r w:rsidR="00B82CA2" w:rsidRPr="00D34377">
        <w:rPr>
          <w:rFonts w:cs="Arial"/>
          <w:lang w:val="en-IE"/>
        </w:rPr>
        <w:t xml:space="preserve"> button Add</w:t>
      </w:r>
      <w:r w:rsidR="003E5356" w:rsidRPr="00D34377">
        <w:rPr>
          <w:rFonts w:cs="Arial"/>
          <w:lang w:val="en-IE"/>
        </w:rPr>
        <w:t xml:space="preserve">, </w:t>
      </w:r>
      <w:r w:rsidR="00D6712B" w:rsidRPr="00D34377">
        <w:rPr>
          <w:rFonts w:cs="Arial"/>
          <w:lang w:val="en-IE"/>
        </w:rPr>
        <w:t>populates the table with</w:t>
      </w:r>
      <w:r w:rsidR="003E5356" w:rsidRPr="00D34377">
        <w:rPr>
          <w:rFonts w:cs="Arial"/>
          <w:lang w:val="en-IE"/>
        </w:rPr>
        <w:t xml:space="preserve"> data from the</w:t>
      </w:r>
      <w:r w:rsidR="00D6712B" w:rsidRPr="00D34377">
        <w:rPr>
          <w:rFonts w:cs="Arial"/>
          <w:lang w:val="en-IE"/>
        </w:rPr>
        <w:t xml:space="preserve"> product, price</w:t>
      </w:r>
      <w:r w:rsidR="000E44BB" w:rsidRPr="00D34377">
        <w:rPr>
          <w:rFonts w:cs="Arial"/>
          <w:lang w:val="en-IE"/>
        </w:rPr>
        <w:t>,</w:t>
      </w:r>
      <w:r w:rsidR="00D6712B" w:rsidRPr="00D34377">
        <w:rPr>
          <w:rFonts w:cs="Arial"/>
          <w:lang w:val="en-IE"/>
        </w:rPr>
        <w:t xml:space="preserve"> quantity </w:t>
      </w:r>
      <w:r w:rsidR="000E44BB" w:rsidRPr="00D34377">
        <w:rPr>
          <w:rFonts w:cs="Arial"/>
          <w:lang w:val="en-IE"/>
        </w:rPr>
        <w:t>and total – which is also calculat</w:t>
      </w:r>
      <w:r w:rsidR="007472A0" w:rsidRPr="00D34377">
        <w:rPr>
          <w:rFonts w:cs="Arial"/>
          <w:lang w:val="en-IE"/>
        </w:rPr>
        <w:t>e</w:t>
      </w:r>
      <w:r w:rsidR="000E44BB" w:rsidRPr="00D34377">
        <w:rPr>
          <w:rFonts w:cs="Arial"/>
          <w:lang w:val="en-IE"/>
        </w:rPr>
        <w:t xml:space="preserve">d automatically </w:t>
      </w:r>
      <w:r w:rsidR="000030AA" w:rsidRPr="00D34377">
        <w:rPr>
          <w:rFonts w:cs="Arial"/>
          <w:lang w:val="en-IE"/>
        </w:rPr>
        <w:t>–</w:t>
      </w:r>
      <w:r w:rsidR="000E44BB" w:rsidRPr="00D34377">
        <w:rPr>
          <w:rFonts w:cs="Arial"/>
          <w:lang w:val="en-IE"/>
        </w:rPr>
        <w:t xml:space="preserve"> </w:t>
      </w:r>
      <w:r w:rsidR="000030AA" w:rsidRPr="00D34377">
        <w:rPr>
          <w:rFonts w:cs="Arial"/>
          <w:lang w:val="en-IE"/>
        </w:rPr>
        <w:t>the print button generates a receipt and the pay button updates de database with info from the table</w:t>
      </w:r>
      <w:r w:rsidR="003159CF" w:rsidRPr="00D34377">
        <w:rPr>
          <w:rFonts w:cs="Arial"/>
          <w:lang w:val="en-IE"/>
        </w:rPr>
        <w:t>.</w:t>
      </w:r>
    </w:p>
    <w:p w14:paraId="71654D50" w14:textId="5653E94D" w:rsidR="003159CF" w:rsidRPr="00D34377" w:rsidRDefault="003159CF" w:rsidP="006850F2">
      <w:pPr>
        <w:rPr>
          <w:rFonts w:cs="Arial"/>
          <w:lang w:val="en-IE"/>
        </w:rPr>
      </w:pPr>
    </w:p>
    <w:p w14:paraId="6C2A16E5" w14:textId="462DE76F" w:rsidR="003159CF" w:rsidRPr="00D34377" w:rsidRDefault="003159CF" w:rsidP="006850F2">
      <w:pPr>
        <w:rPr>
          <w:rFonts w:cs="Arial"/>
          <w:lang w:val="en-IE"/>
        </w:rPr>
      </w:pPr>
      <w:r w:rsidRPr="00D34377">
        <w:rPr>
          <w:rFonts w:cs="Arial"/>
          <w:noProof/>
        </w:rPr>
        <w:lastRenderedPageBreak/>
        <w:drawing>
          <wp:inline distT="0" distB="0" distL="0" distR="0" wp14:anchorId="062D80E7" wp14:editId="57F809E6">
            <wp:extent cx="5489575" cy="345376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65"/>
                    <a:stretch>
                      <a:fillRect/>
                    </a:stretch>
                  </pic:blipFill>
                  <pic:spPr>
                    <a:xfrm>
                      <a:off x="0" y="0"/>
                      <a:ext cx="5489575" cy="3453765"/>
                    </a:xfrm>
                    <a:prstGeom prst="rect">
                      <a:avLst/>
                    </a:prstGeom>
                  </pic:spPr>
                </pic:pic>
              </a:graphicData>
            </a:graphic>
          </wp:inline>
        </w:drawing>
      </w:r>
    </w:p>
    <w:p w14:paraId="6A146B6F" w14:textId="391A0595" w:rsidR="00AE5727" w:rsidRPr="00D34377" w:rsidRDefault="00E662F9" w:rsidP="006850F2">
      <w:pPr>
        <w:rPr>
          <w:rFonts w:cs="Arial"/>
          <w:lang w:val="en-IE"/>
        </w:rPr>
      </w:pPr>
      <w:r w:rsidRPr="00D34377">
        <w:rPr>
          <w:rFonts w:cs="Arial"/>
          <w:lang w:val="en-IE"/>
        </w:rPr>
        <w:t xml:space="preserve">In this tables, the user updates stock, choosing the item from the table and updating the quantity according to the comboBox selection, the waste selection </w:t>
      </w:r>
      <w:r w:rsidR="000F7BBD" w:rsidRPr="00D34377">
        <w:rPr>
          <w:rFonts w:cs="Arial"/>
          <w:lang w:val="en-IE"/>
        </w:rPr>
        <w:t>reduces the stock. The actual quantity displays the quantity presented on the Jtable.</w:t>
      </w:r>
    </w:p>
    <w:p w14:paraId="5E92BF7E" w14:textId="77777777" w:rsidR="00F077BB" w:rsidRPr="00D34377" w:rsidRDefault="00F077BB" w:rsidP="00A9161A">
      <w:pPr>
        <w:pStyle w:val="Heading2"/>
        <w:rPr>
          <w:sz w:val="24"/>
          <w:szCs w:val="24"/>
          <w:lang w:val="en-IE"/>
        </w:rPr>
      </w:pPr>
      <w:bookmarkStart w:id="17" w:name="_Toc351559332"/>
      <w:r w:rsidRPr="00D34377">
        <w:rPr>
          <w:sz w:val="24"/>
          <w:szCs w:val="24"/>
          <w:lang w:val="en-IE"/>
        </w:rPr>
        <w:t>Customer testing</w:t>
      </w:r>
      <w:bookmarkEnd w:id="17"/>
    </w:p>
    <w:p w14:paraId="5E92BF7F" w14:textId="2D9E4686" w:rsidR="00916066" w:rsidRPr="00D34377" w:rsidRDefault="00AE20B6" w:rsidP="00A9161A">
      <w:pPr>
        <w:rPr>
          <w:rFonts w:cs="Arial"/>
          <w:lang w:val="en-IE"/>
        </w:rPr>
      </w:pPr>
      <w:r w:rsidRPr="00D34377">
        <w:rPr>
          <w:rFonts w:cs="Arial"/>
          <w:lang w:val="en-IE"/>
        </w:rPr>
        <w:t xml:space="preserve">I asked two people </w:t>
      </w:r>
      <w:r w:rsidR="008573B2" w:rsidRPr="00D34377">
        <w:rPr>
          <w:rFonts w:cs="Arial"/>
          <w:lang w:val="en-IE"/>
        </w:rPr>
        <w:t xml:space="preserve">to test my application, both meet </w:t>
      </w:r>
      <w:r w:rsidR="00751F4E" w:rsidRPr="00D34377">
        <w:rPr>
          <w:rFonts w:cs="Arial"/>
          <w:lang w:val="en-IE"/>
        </w:rPr>
        <w:t xml:space="preserve">the </w:t>
      </w:r>
      <w:r w:rsidR="00C373C4" w:rsidRPr="00D34377">
        <w:rPr>
          <w:rFonts w:cs="Arial"/>
          <w:lang w:val="en-IE"/>
        </w:rPr>
        <w:t>demographic target of the application</w:t>
      </w:r>
      <w:r w:rsidR="0090358B" w:rsidRPr="00D34377">
        <w:rPr>
          <w:rFonts w:cs="Arial"/>
          <w:lang w:val="en-IE"/>
        </w:rPr>
        <w:t xml:space="preserve">. One of them </w:t>
      </w:r>
      <w:r w:rsidR="006E053C" w:rsidRPr="00D34377">
        <w:rPr>
          <w:rFonts w:cs="Arial"/>
          <w:lang w:val="en-IE"/>
        </w:rPr>
        <w:t>has</w:t>
      </w:r>
      <w:r w:rsidR="0090358B" w:rsidRPr="00D34377">
        <w:rPr>
          <w:rFonts w:cs="Arial"/>
          <w:lang w:val="en-IE"/>
        </w:rPr>
        <w:t xml:space="preserve"> with </w:t>
      </w:r>
      <w:r w:rsidR="00094E75" w:rsidRPr="00D34377">
        <w:rPr>
          <w:rFonts w:cs="Arial"/>
          <w:lang w:val="en-IE"/>
        </w:rPr>
        <w:t>17 years’ experience</w:t>
      </w:r>
      <w:r w:rsidR="006E053C" w:rsidRPr="00D34377">
        <w:rPr>
          <w:rFonts w:cs="Arial"/>
          <w:lang w:val="en-IE"/>
        </w:rPr>
        <w:t xml:space="preserve"> in the business and works as bar manager </w:t>
      </w:r>
      <w:r w:rsidR="005A21C4" w:rsidRPr="00D34377">
        <w:rPr>
          <w:rFonts w:cs="Arial"/>
          <w:lang w:val="en-IE"/>
        </w:rPr>
        <w:t xml:space="preserve">for the last 10 years, the second </w:t>
      </w:r>
      <w:r w:rsidR="008D0529" w:rsidRPr="00D34377">
        <w:rPr>
          <w:rFonts w:cs="Arial"/>
          <w:lang w:val="en-IE"/>
        </w:rPr>
        <w:t xml:space="preserve">has no experience </w:t>
      </w:r>
      <w:r w:rsidR="001B4BEB" w:rsidRPr="00D34377">
        <w:rPr>
          <w:rFonts w:cs="Arial"/>
          <w:lang w:val="en-IE"/>
        </w:rPr>
        <w:t xml:space="preserve">in the area. I chose this two profiles to </w:t>
      </w:r>
      <w:r w:rsidR="00C6708D" w:rsidRPr="00D34377">
        <w:rPr>
          <w:rFonts w:cs="Arial"/>
          <w:lang w:val="en-IE"/>
        </w:rPr>
        <w:t xml:space="preserve">test the application </w:t>
      </w:r>
      <w:r w:rsidR="00CC747A" w:rsidRPr="00D34377">
        <w:rPr>
          <w:rFonts w:cs="Arial"/>
          <w:lang w:val="en-IE"/>
        </w:rPr>
        <w:t>to be able to have a</w:t>
      </w:r>
      <w:r w:rsidR="009D7B79" w:rsidRPr="00D34377">
        <w:rPr>
          <w:rFonts w:cs="Arial"/>
          <w:lang w:val="en-IE"/>
        </w:rPr>
        <w:t>n</w:t>
      </w:r>
      <w:r w:rsidR="00CC747A" w:rsidRPr="00D34377">
        <w:rPr>
          <w:rFonts w:cs="Arial"/>
          <w:lang w:val="en-IE"/>
        </w:rPr>
        <w:t xml:space="preserve"> </w:t>
      </w:r>
      <w:r w:rsidR="000F3496" w:rsidRPr="00D34377">
        <w:rPr>
          <w:rFonts w:cs="Arial"/>
          <w:lang w:val="en-IE"/>
        </w:rPr>
        <w:t>evaluation</w:t>
      </w:r>
      <w:r w:rsidR="000F3496" w:rsidRPr="00D34377">
        <w:rPr>
          <w:rFonts w:cs="Arial"/>
          <w:lang w:val="en-IE"/>
        </w:rPr>
        <w:t xml:space="preserve">  in a </w:t>
      </w:r>
      <w:r w:rsidR="00CC747A" w:rsidRPr="00D34377">
        <w:rPr>
          <w:rFonts w:cs="Arial"/>
          <w:lang w:val="en-IE"/>
        </w:rPr>
        <w:t xml:space="preserve">professional </w:t>
      </w:r>
      <w:r w:rsidR="000F3496" w:rsidRPr="00D34377">
        <w:rPr>
          <w:rFonts w:cs="Arial"/>
          <w:lang w:val="en-IE"/>
        </w:rPr>
        <w:t xml:space="preserve">view </w:t>
      </w:r>
      <w:r w:rsidR="00AC7E4E" w:rsidRPr="00D34377">
        <w:rPr>
          <w:rFonts w:cs="Arial"/>
          <w:lang w:val="en-IE"/>
        </w:rPr>
        <w:t xml:space="preserve">– who would use </w:t>
      </w:r>
      <w:r w:rsidR="00C73DF0" w:rsidRPr="00D34377">
        <w:rPr>
          <w:rFonts w:cs="Arial"/>
          <w:lang w:val="en-IE"/>
        </w:rPr>
        <w:t xml:space="preserve">the whole system and train new people - </w:t>
      </w:r>
      <w:r w:rsidR="000F3496" w:rsidRPr="00D34377">
        <w:rPr>
          <w:rFonts w:cs="Arial"/>
          <w:lang w:val="en-IE"/>
        </w:rPr>
        <w:t xml:space="preserve">and in a </w:t>
      </w:r>
      <w:r w:rsidR="009D7B79" w:rsidRPr="00D34377">
        <w:rPr>
          <w:rFonts w:cs="Arial"/>
          <w:lang w:val="en-IE"/>
        </w:rPr>
        <w:t>beginner view</w:t>
      </w:r>
      <w:r w:rsidR="00C73DF0" w:rsidRPr="00D34377">
        <w:rPr>
          <w:rFonts w:cs="Arial"/>
          <w:lang w:val="en-IE"/>
        </w:rPr>
        <w:t xml:space="preserve"> – considering </w:t>
      </w:r>
      <w:r w:rsidR="00A65ECE" w:rsidRPr="00D34377">
        <w:rPr>
          <w:rFonts w:cs="Arial"/>
          <w:lang w:val="en-IE"/>
        </w:rPr>
        <w:t>the staff rotativity mentioned before.</w:t>
      </w:r>
      <w:r w:rsidR="00E46CA7" w:rsidRPr="00D34377">
        <w:rPr>
          <w:rFonts w:cs="Arial"/>
          <w:lang w:val="en-IE"/>
        </w:rPr>
        <w:t xml:space="preserve"> I will mention the users during the test as user 1 and user 2, </w:t>
      </w:r>
      <w:r w:rsidR="00573B2E" w:rsidRPr="00D34377">
        <w:rPr>
          <w:rFonts w:cs="Arial"/>
          <w:lang w:val="en-IE"/>
        </w:rPr>
        <w:t>number</w:t>
      </w:r>
      <w:r w:rsidR="00E46CA7" w:rsidRPr="00D34377">
        <w:rPr>
          <w:rFonts w:cs="Arial"/>
          <w:lang w:val="en-IE"/>
        </w:rPr>
        <w:t xml:space="preserve"> on</w:t>
      </w:r>
      <w:r w:rsidR="00573B2E" w:rsidRPr="00D34377">
        <w:rPr>
          <w:rFonts w:cs="Arial"/>
          <w:lang w:val="en-IE"/>
        </w:rPr>
        <w:t>e will be the professional overview.</w:t>
      </w:r>
    </w:p>
    <w:p w14:paraId="7E39F5E6" w14:textId="77777777" w:rsidR="00E46CA7" w:rsidRPr="00D34377" w:rsidRDefault="00E46CA7" w:rsidP="00A9161A">
      <w:pPr>
        <w:rPr>
          <w:rFonts w:cs="Arial"/>
          <w:lang w:val="en-IE"/>
        </w:rPr>
      </w:pPr>
    </w:p>
    <w:p w14:paraId="47B0FD48" w14:textId="77777777" w:rsidR="00FE5E5A" w:rsidRPr="00D34377" w:rsidRDefault="00FE5E5A" w:rsidP="00A9161A">
      <w:pPr>
        <w:rPr>
          <w:rFonts w:cs="Arial"/>
          <w:lang w:val="en-IE"/>
        </w:rPr>
      </w:pPr>
    </w:p>
    <w:p w14:paraId="69C69A49" w14:textId="32C1A7D3" w:rsidR="00FE5E5A" w:rsidRPr="00D34377" w:rsidRDefault="00FE5E5A" w:rsidP="003603D6">
      <w:pPr>
        <w:pStyle w:val="Heading3"/>
        <w:rPr>
          <w:lang w:val="en-IE"/>
        </w:rPr>
      </w:pPr>
      <w:r w:rsidRPr="00D34377">
        <w:rPr>
          <w:lang w:val="en-IE"/>
        </w:rPr>
        <w:lastRenderedPageBreak/>
        <w:t>5 Seconds test</w:t>
      </w:r>
    </w:p>
    <w:p w14:paraId="4A500705" w14:textId="6F3FBBCE" w:rsidR="003603D6" w:rsidRPr="00D34377" w:rsidRDefault="003603D6" w:rsidP="003603D6">
      <w:pPr>
        <w:rPr>
          <w:rFonts w:cs="Arial"/>
          <w:lang w:val="en-IE"/>
        </w:rPr>
      </w:pPr>
      <w:r w:rsidRPr="00D34377">
        <w:rPr>
          <w:rFonts w:cs="Arial"/>
          <w:lang w:val="en-IE"/>
        </w:rPr>
        <w:t xml:space="preserve">That was the first test </w:t>
      </w:r>
      <w:r w:rsidR="009B35B0" w:rsidRPr="00D34377">
        <w:rPr>
          <w:rFonts w:cs="Arial"/>
          <w:lang w:val="en-IE"/>
        </w:rPr>
        <w:t>applied to the user, I showed the application real qui</w:t>
      </w:r>
      <w:r w:rsidR="0091186D" w:rsidRPr="00D34377">
        <w:rPr>
          <w:rFonts w:cs="Arial"/>
          <w:lang w:val="en-IE"/>
        </w:rPr>
        <w:t>ck and collected their first impressions with some questions:</w:t>
      </w:r>
    </w:p>
    <w:p w14:paraId="7B14B60F" w14:textId="27811F86" w:rsidR="0091186D" w:rsidRPr="00D34377" w:rsidRDefault="00B96637" w:rsidP="003603D6">
      <w:pPr>
        <w:rPr>
          <w:rFonts w:cs="Arial"/>
          <w:lang w:val="en-IE"/>
        </w:rPr>
      </w:pPr>
      <w:r w:rsidRPr="00D34377">
        <w:rPr>
          <w:rFonts w:cs="Arial"/>
          <w:lang w:val="en-IE"/>
        </w:rPr>
        <w:t xml:space="preserve">What is the </w:t>
      </w:r>
      <w:r w:rsidR="006C4F96" w:rsidRPr="00D34377">
        <w:rPr>
          <w:rFonts w:cs="Arial"/>
          <w:lang w:val="en-IE"/>
        </w:rPr>
        <w:t>purpose</w:t>
      </w:r>
      <w:r w:rsidRPr="00D34377">
        <w:rPr>
          <w:rFonts w:cs="Arial"/>
          <w:lang w:val="en-IE"/>
        </w:rPr>
        <w:t xml:space="preserve"> of the system? Describe in a few words</w:t>
      </w:r>
      <w:r w:rsidR="006C4F96" w:rsidRPr="00D34377">
        <w:rPr>
          <w:rFonts w:cs="Arial"/>
          <w:lang w:val="en-IE"/>
        </w:rPr>
        <w:t>.</w:t>
      </w:r>
    </w:p>
    <w:p w14:paraId="1FA320BD" w14:textId="3EF2D4AF" w:rsidR="00410E63" w:rsidRPr="00D34377" w:rsidRDefault="00410E63" w:rsidP="003603D6">
      <w:pPr>
        <w:rPr>
          <w:rFonts w:cs="Arial"/>
          <w:lang w:val="en-IE"/>
        </w:rPr>
      </w:pPr>
      <w:r w:rsidRPr="00D34377">
        <w:rPr>
          <w:rFonts w:cs="Arial"/>
          <w:lang w:val="en-IE"/>
        </w:rPr>
        <w:t xml:space="preserve">User 1: </w:t>
      </w:r>
      <w:r w:rsidR="002301F0" w:rsidRPr="00D34377">
        <w:rPr>
          <w:rFonts w:cs="Arial"/>
          <w:lang w:val="en-IE"/>
        </w:rPr>
        <w:t>“</w:t>
      </w:r>
      <w:r w:rsidR="002301F0" w:rsidRPr="00D34377">
        <w:rPr>
          <w:rFonts w:cs="Arial"/>
        </w:rPr>
        <w:t xml:space="preserve">Keep stock control, </w:t>
      </w:r>
      <w:r w:rsidR="00871D1D" w:rsidRPr="00D34377">
        <w:rPr>
          <w:rFonts w:cs="Arial"/>
        </w:rPr>
        <w:t xml:space="preserve">automated </w:t>
      </w:r>
      <w:r w:rsidR="002301F0" w:rsidRPr="00D34377">
        <w:rPr>
          <w:rFonts w:cs="Arial"/>
        </w:rPr>
        <w:t>control of stock</w:t>
      </w:r>
      <w:r w:rsidR="00871D1D" w:rsidRPr="00D34377">
        <w:rPr>
          <w:rFonts w:cs="Arial"/>
        </w:rPr>
        <w:t>.”</w:t>
      </w:r>
    </w:p>
    <w:p w14:paraId="07589021" w14:textId="12916B62" w:rsidR="00410E63" w:rsidRPr="00D34377" w:rsidRDefault="00410E63" w:rsidP="003603D6">
      <w:pPr>
        <w:rPr>
          <w:rFonts w:cs="Arial"/>
          <w:lang w:val="en-IE"/>
        </w:rPr>
      </w:pPr>
      <w:r w:rsidRPr="00D34377">
        <w:rPr>
          <w:rFonts w:cs="Arial"/>
          <w:lang w:val="en-IE"/>
        </w:rPr>
        <w:t>User 2:</w:t>
      </w:r>
      <w:r w:rsidR="00BE1F52" w:rsidRPr="00D34377">
        <w:rPr>
          <w:rFonts w:cs="Arial"/>
          <w:lang w:val="en-IE"/>
        </w:rPr>
        <w:t xml:space="preserve"> “to  help manage stock in pubs”</w:t>
      </w:r>
      <w:r w:rsidR="00A72FD6" w:rsidRPr="00D34377">
        <w:rPr>
          <w:rFonts w:cs="Arial"/>
          <w:lang w:val="en-IE"/>
        </w:rPr>
        <w:t>.</w:t>
      </w:r>
    </w:p>
    <w:p w14:paraId="5DD4EBA5" w14:textId="77777777" w:rsidR="00410E63" w:rsidRPr="00D34377" w:rsidRDefault="00410E63" w:rsidP="003603D6">
      <w:pPr>
        <w:rPr>
          <w:rFonts w:cs="Arial"/>
          <w:lang w:val="en-IE"/>
        </w:rPr>
      </w:pPr>
    </w:p>
    <w:p w14:paraId="0EC70444" w14:textId="6B8BFFF1" w:rsidR="00514ACB" w:rsidRPr="00D34377" w:rsidRDefault="006C4F96" w:rsidP="003603D6">
      <w:pPr>
        <w:rPr>
          <w:rFonts w:cs="Arial"/>
          <w:lang w:val="en-IE"/>
        </w:rPr>
      </w:pPr>
      <w:r w:rsidRPr="00D34377">
        <w:rPr>
          <w:rFonts w:cs="Arial"/>
          <w:lang w:val="en-IE"/>
        </w:rPr>
        <w:t>What is the name of the application?</w:t>
      </w:r>
    </w:p>
    <w:p w14:paraId="535AFF69" w14:textId="29CF58E1" w:rsidR="00410E63" w:rsidRPr="00D34377" w:rsidRDefault="00410E63" w:rsidP="00410E63">
      <w:pPr>
        <w:rPr>
          <w:rFonts w:cs="Arial"/>
          <w:lang w:val="en-IE"/>
        </w:rPr>
      </w:pPr>
      <w:r w:rsidRPr="00D34377">
        <w:rPr>
          <w:rFonts w:cs="Arial"/>
          <w:lang w:val="en-IE"/>
        </w:rPr>
        <w:t>User 1:</w:t>
      </w:r>
      <w:r w:rsidR="00A72FD6" w:rsidRPr="00D34377">
        <w:rPr>
          <w:rFonts w:cs="Arial"/>
          <w:lang w:val="en-IE"/>
        </w:rPr>
        <w:t xml:space="preserve"> “ I can`t remember, but I remember it was a cool one”.</w:t>
      </w:r>
    </w:p>
    <w:p w14:paraId="65054AAA" w14:textId="6FD1588E" w:rsidR="00410E63" w:rsidRPr="00D34377" w:rsidRDefault="00410E63" w:rsidP="00410E63">
      <w:pPr>
        <w:rPr>
          <w:rFonts w:cs="Arial"/>
          <w:lang w:val="en-IE"/>
        </w:rPr>
      </w:pPr>
      <w:r w:rsidRPr="00D34377">
        <w:rPr>
          <w:rFonts w:cs="Arial"/>
          <w:lang w:val="en-IE"/>
        </w:rPr>
        <w:t>User 2:</w:t>
      </w:r>
      <w:r w:rsidR="00A72FD6" w:rsidRPr="00D34377">
        <w:rPr>
          <w:rFonts w:cs="Arial"/>
          <w:lang w:val="en-IE"/>
        </w:rPr>
        <w:t xml:space="preserve"> </w:t>
      </w:r>
      <w:r w:rsidR="00A72FD6" w:rsidRPr="00D34377">
        <w:rPr>
          <w:rFonts w:cs="Arial"/>
          <w:lang w:val="en-IE"/>
        </w:rPr>
        <w:t>“EasyPUB”</w:t>
      </w:r>
      <w:r w:rsidR="00A72FD6" w:rsidRPr="00D34377">
        <w:rPr>
          <w:rFonts w:cs="Arial"/>
          <w:lang w:val="en-IE"/>
        </w:rPr>
        <w:t>.</w:t>
      </w:r>
    </w:p>
    <w:p w14:paraId="74E6BFDA" w14:textId="77777777" w:rsidR="00410E63" w:rsidRPr="00D34377" w:rsidRDefault="00410E63" w:rsidP="003603D6">
      <w:pPr>
        <w:rPr>
          <w:rFonts w:cs="Arial"/>
          <w:lang w:val="en-IE"/>
        </w:rPr>
      </w:pPr>
    </w:p>
    <w:p w14:paraId="5BB99C21" w14:textId="170E4EB3" w:rsidR="006C4F96" w:rsidRPr="00D34377" w:rsidRDefault="006C4F96" w:rsidP="003603D6">
      <w:pPr>
        <w:rPr>
          <w:rFonts w:cs="Arial"/>
          <w:lang w:val="en-IE"/>
        </w:rPr>
      </w:pPr>
      <w:r w:rsidRPr="00D34377">
        <w:rPr>
          <w:rFonts w:cs="Arial"/>
          <w:lang w:val="en-IE"/>
        </w:rPr>
        <w:t xml:space="preserve">What was your first impression </w:t>
      </w:r>
      <w:r w:rsidR="00626AB0" w:rsidRPr="00D34377">
        <w:rPr>
          <w:rFonts w:cs="Arial"/>
          <w:lang w:val="en-IE"/>
        </w:rPr>
        <w:t>regarding design?</w:t>
      </w:r>
    </w:p>
    <w:p w14:paraId="35DA2860" w14:textId="77777777" w:rsidR="00410E63" w:rsidRPr="00D34377" w:rsidRDefault="00410E63" w:rsidP="00410E63">
      <w:pPr>
        <w:rPr>
          <w:rFonts w:cs="Arial"/>
          <w:lang w:val="en-IE"/>
        </w:rPr>
      </w:pPr>
      <w:r w:rsidRPr="00D34377">
        <w:rPr>
          <w:rFonts w:cs="Arial"/>
          <w:lang w:val="en-IE"/>
        </w:rPr>
        <w:t>User 1:</w:t>
      </w:r>
    </w:p>
    <w:p w14:paraId="0D4BC385" w14:textId="166EDDDB" w:rsidR="00410E63" w:rsidRPr="00D34377" w:rsidRDefault="00410E63" w:rsidP="00410E63">
      <w:pPr>
        <w:rPr>
          <w:rFonts w:cs="Arial"/>
          <w:lang w:val="en-IE"/>
        </w:rPr>
      </w:pPr>
      <w:r w:rsidRPr="00D34377">
        <w:rPr>
          <w:rFonts w:cs="Arial"/>
          <w:lang w:val="en-IE"/>
        </w:rPr>
        <w:t>User 2:</w:t>
      </w:r>
      <w:r w:rsidR="001C2424" w:rsidRPr="00D34377">
        <w:rPr>
          <w:rFonts w:cs="Arial"/>
          <w:lang w:val="en-IE"/>
        </w:rPr>
        <w:t xml:space="preserve"> “it ha</w:t>
      </w:r>
      <w:r w:rsidR="00F92FB7" w:rsidRPr="00D34377">
        <w:rPr>
          <w:rFonts w:cs="Arial"/>
          <w:lang w:val="en-IE"/>
        </w:rPr>
        <w:t xml:space="preserve">s a nice and clean </w:t>
      </w:r>
      <w:r w:rsidR="004929D2" w:rsidRPr="00D34377">
        <w:rPr>
          <w:rFonts w:cs="Arial"/>
          <w:lang w:val="en-IE"/>
        </w:rPr>
        <w:t>layout</w:t>
      </w:r>
      <w:r w:rsidR="00F92FB7" w:rsidRPr="00D34377">
        <w:rPr>
          <w:rFonts w:cs="Arial"/>
          <w:lang w:val="en-IE"/>
        </w:rPr>
        <w:t xml:space="preserve"> which makes accessible for all levels of users.”</w:t>
      </w:r>
    </w:p>
    <w:p w14:paraId="1AEDF4EF" w14:textId="77777777" w:rsidR="00410E63" w:rsidRPr="00D34377" w:rsidRDefault="00410E63" w:rsidP="003603D6">
      <w:pPr>
        <w:rPr>
          <w:rFonts w:cs="Arial"/>
          <w:lang w:val="en-IE"/>
        </w:rPr>
      </w:pPr>
    </w:p>
    <w:p w14:paraId="7B668820" w14:textId="2E987439" w:rsidR="00410E63" w:rsidRPr="00D34377" w:rsidRDefault="00410E63" w:rsidP="00410E63">
      <w:pPr>
        <w:rPr>
          <w:rFonts w:cs="Arial"/>
          <w:lang w:val="en-IE"/>
        </w:rPr>
      </w:pPr>
      <w:r w:rsidRPr="00D34377">
        <w:rPr>
          <w:rFonts w:cs="Arial"/>
          <w:lang w:val="en-IE"/>
        </w:rPr>
        <w:t>Which public does it target?</w:t>
      </w:r>
    </w:p>
    <w:p w14:paraId="4C6707EE" w14:textId="7C17138C" w:rsidR="00410E63" w:rsidRPr="00D34377" w:rsidRDefault="00410E63" w:rsidP="00410E63">
      <w:pPr>
        <w:rPr>
          <w:rFonts w:cs="Arial"/>
          <w:lang w:val="en-IE"/>
        </w:rPr>
      </w:pPr>
      <w:r w:rsidRPr="00D34377">
        <w:rPr>
          <w:rFonts w:cs="Arial"/>
          <w:lang w:val="en-IE"/>
        </w:rPr>
        <w:t>User 1:</w:t>
      </w:r>
      <w:r w:rsidR="00871D1D" w:rsidRPr="00D34377">
        <w:rPr>
          <w:rFonts w:cs="Arial"/>
          <w:lang w:val="en-IE"/>
        </w:rPr>
        <w:t xml:space="preserve"> “bar managers and supervisors</w:t>
      </w:r>
      <w:r w:rsidR="009361F6" w:rsidRPr="00D34377">
        <w:rPr>
          <w:rFonts w:cs="Arial"/>
          <w:lang w:val="en-IE"/>
        </w:rPr>
        <w:t>.”</w:t>
      </w:r>
    </w:p>
    <w:p w14:paraId="0DC93798" w14:textId="17969C62" w:rsidR="00410E63" w:rsidRPr="00D34377" w:rsidRDefault="00410E63" w:rsidP="003603D6">
      <w:pPr>
        <w:rPr>
          <w:rFonts w:cs="Arial"/>
          <w:lang w:val="en-IE"/>
        </w:rPr>
      </w:pPr>
      <w:r w:rsidRPr="00D34377">
        <w:rPr>
          <w:rFonts w:cs="Arial"/>
          <w:lang w:val="en-IE"/>
        </w:rPr>
        <w:t>User 2:</w:t>
      </w:r>
      <w:r w:rsidR="007654ED" w:rsidRPr="00D34377">
        <w:rPr>
          <w:rFonts w:cs="Arial"/>
          <w:lang w:val="en-IE"/>
        </w:rPr>
        <w:t xml:space="preserve"> “</w:t>
      </w:r>
      <w:r w:rsidR="00922D97" w:rsidRPr="00D34377">
        <w:rPr>
          <w:rFonts w:cs="Arial"/>
          <w:lang w:val="en-IE"/>
        </w:rPr>
        <w:t xml:space="preserve">pubs, more specifically </w:t>
      </w:r>
      <w:r w:rsidR="001C2424" w:rsidRPr="00D34377">
        <w:rPr>
          <w:rFonts w:cs="Arial"/>
          <w:lang w:val="en-IE"/>
        </w:rPr>
        <w:t>barman’s and bar managers”</w:t>
      </w:r>
    </w:p>
    <w:p w14:paraId="34EA48EE" w14:textId="77777777" w:rsidR="00410E63" w:rsidRPr="00D34377" w:rsidRDefault="00410E63" w:rsidP="003603D6">
      <w:pPr>
        <w:rPr>
          <w:rFonts w:cs="Arial"/>
          <w:lang w:val="en-IE"/>
        </w:rPr>
      </w:pPr>
    </w:p>
    <w:p w14:paraId="592AD018" w14:textId="4C60FAB9" w:rsidR="00626AB0" w:rsidRPr="00D34377" w:rsidRDefault="00626AB0" w:rsidP="003603D6">
      <w:pPr>
        <w:rPr>
          <w:rFonts w:cs="Arial"/>
          <w:lang w:val="en-IE"/>
        </w:rPr>
      </w:pPr>
      <w:r w:rsidRPr="00D34377">
        <w:rPr>
          <w:rFonts w:cs="Arial"/>
          <w:lang w:val="en-IE"/>
        </w:rPr>
        <w:t>Did you identify the main elements?</w:t>
      </w:r>
    </w:p>
    <w:p w14:paraId="1590AC51" w14:textId="5528DCDC" w:rsidR="00410E63" w:rsidRPr="00D34377" w:rsidRDefault="00410E63" w:rsidP="00410E63">
      <w:pPr>
        <w:rPr>
          <w:rFonts w:cs="Arial"/>
          <w:lang w:val="en-IE"/>
        </w:rPr>
      </w:pPr>
      <w:r w:rsidRPr="00D34377">
        <w:rPr>
          <w:rFonts w:cs="Arial"/>
          <w:lang w:val="en-IE"/>
        </w:rPr>
        <w:t>User 1:</w:t>
      </w:r>
      <w:r w:rsidR="009361F6" w:rsidRPr="00D34377">
        <w:rPr>
          <w:rFonts w:cs="Arial"/>
          <w:lang w:val="en-IE"/>
        </w:rPr>
        <w:t>”simple, easy to use, every</w:t>
      </w:r>
      <w:r w:rsidR="004929D2" w:rsidRPr="00D34377">
        <w:rPr>
          <w:rFonts w:cs="Arial"/>
          <w:lang w:val="en-IE"/>
        </w:rPr>
        <w:t>thing is transparent</w:t>
      </w:r>
      <w:r w:rsidR="00516D46" w:rsidRPr="00D34377">
        <w:rPr>
          <w:rFonts w:cs="Arial"/>
          <w:lang w:val="en-IE"/>
        </w:rPr>
        <w:t>, all features are easy find</w:t>
      </w:r>
      <w:r w:rsidR="005450B5" w:rsidRPr="00D34377">
        <w:rPr>
          <w:rFonts w:cs="Arial"/>
          <w:lang w:val="en-IE"/>
        </w:rPr>
        <w:t>.”</w:t>
      </w:r>
    </w:p>
    <w:p w14:paraId="6A2F6EFF" w14:textId="5EEA812B" w:rsidR="00410E63" w:rsidRPr="00D34377" w:rsidRDefault="00410E63" w:rsidP="00410E63">
      <w:pPr>
        <w:rPr>
          <w:rFonts w:cs="Arial"/>
          <w:lang w:val="en-IE"/>
        </w:rPr>
      </w:pPr>
      <w:r w:rsidRPr="00D34377">
        <w:rPr>
          <w:rFonts w:cs="Arial"/>
          <w:lang w:val="en-IE"/>
        </w:rPr>
        <w:t>User 2:</w:t>
      </w:r>
      <w:r w:rsidR="00F25649" w:rsidRPr="00D34377">
        <w:rPr>
          <w:rFonts w:cs="Arial"/>
          <w:lang w:val="en-IE"/>
        </w:rPr>
        <w:t xml:space="preserve"> “stock control, suppliers, registration, sales.”</w:t>
      </w:r>
    </w:p>
    <w:p w14:paraId="3F7F669F" w14:textId="77777777" w:rsidR="00410E63" w:rsidRPr="00D34377" w:rsidRDefault="00410E63" w:rsidP="003603D6">
      <w:pPr>
        <w:rPr>
          <w:rFonts w:cs="Arial"/>
          <w:lang w:val="en-IE"/>
        </w:rPr>
      </w:pPr>
    </w:p>
    <w:p w14:paraId="080FD9F9" w14:textId="656A4994" w:rsidR="00626AB0" w:rsidRPr="00D34377" w:rsidRDefault="00626AB0" w:rsidP="003603D6">
      <w:pPr>
        <w:rPr>
          <w:rFonts w:cs="Arial"/>
          <w:lang w:val="en-IE"/>
        </w:rPr>
      </w:pPr>
      <w:r w:rsidRPr="00D34377">
        <w:rPr>
          <w:rFonts w:cs="Arial"/>
          <w:lang w:val="en-IE"/>
        </w:rPr>
        <w:t xml:space="preserve">Any feedback </w:t>
      </w:r>
      <w:r w:rsidR="00410E63" w:rsidRPr="00D34377">
        <w:rPr>
          <w:rFonts w:cs="Arial"/>
          <w:lang w:val="en-IE"/>
        </w:rPr>
        <w:t>about it?</w:t>
      </w:r>
    </w:p>
    <w:p w14:paraId="5F0CCE26" w14:textId="6C6D6F42" w:rsidR="00410E63" w:rsidRPr="00D34377" w:rsidRDefault="00410E63" w:rsidP="00410E63">
      <w:pPr>
        <w:rPr>
          <w:rFonts w:cs="Arial"/>
          <w:lang w:val="en-IE"/>
        </w:rPr>
      </w:pPr>
      <w:r w:rsidRPr="00D34377">
        <w:rPr>
          <w:rFonts w:cs="Arial"/>
          <w:lang w:val="en-IE"/>
        </w:rPr>
        <w:lastRenderedPageBreak/>
        <w:t>User 1:</w:t>
      </w:r>
      <w:r w:rsidR="005450B5" w:rsidRPr="00D34377">
        <w:rPr>
          <w:rFonts w:cs="Arial"/>
          <w:lang w:val="en-IE"/>
        </w:rPr>
        <w:t xml:space="preserve"> “The</w:t>
      </w:r>
      <w:r w:rsidR="00EB6E8C" w:rsidRPr="00D34377">
        <w:rPr>
          <w:rFonts w:cs="Arial"/>
          <w:lang w:val="en-IE"/>
        </w:rPr>
        <w:t xml:space="preserve"> idea of the </w:t>
      </w:r>
      <w:r w:rsidR="005450B5" w:rsidRPr="00D34377">
        <w:rPr>
          <w:rFonts w:cs="Arial"/>
          <w:lang w:val="en-IE"/>
        </w:rPr>
        <w:t xml:space="preserve"> application </w:t>
      </w:r>
      <w:r w:rsidR="00EB6E8C" w:rsidRPr="00D34377">
        <w:rPr>
          <w:rFonts w:cs="Arial"/>
          <w:lang w:val="en-IE"/>
        </w:rPr>
        <w:t xml:space="preserve">really good, easy </w:t>
      </w:r>
      <w:r w:rsidR="008E14F1" w:rsidRPr="00D34377">
        <w:rPr>
          <w:rFonts w:cs="Arial"/>
          <w:lang w:val="en-IE"/>
        </w:rPr>
        <w:t xml:space="preserve">to understand and would not require too much training. The only problem identified </w:t>
      </w:r>
      <w:r w:rsidR="00FE44BA" w:rsidRPr="00D34377">
        <w:rPr>
          <w:rFonts w:cs="Arial"/>
          <w:lang w:val="en-IE"/>
        </w:rPr>
        <w:t xml:space="preserve">is the sales area, </w:t>
      </w:r>
      <w:r w:rsidR="00C150DA" w:rsidRPr="00D34377">
        <w:rPr>
          <w:rFonts w:cs="Arial"/>
          <w:lang w:val="en-IE"/>
        </w:rPr>
        <w:t xml:space="preserve">it is </w:t>
      </w:r>
      <w:r w:rsidR="009F7A8F" w:rsidRPr="00D34377">
        <w:rPr>
          <w:rFonts w:cs="Arial"/>
          <w:lang w:val="en-IE"/>
        </w:rPr>
        <w:t>over</w:t>
      </w:r>
      <w:r w:rsidR="00C150DA" w:rsidRPr="00D34377">
        <w:rPr>
          <w:rFonts w:cs="Arial"/>
          <w:lang w:val="en-IE"/>
        </w:rPr>
        <w:t>complicated</w:t>
      </w:r>
      <w:r w:rsidR="009F7A8F" w:rsidRPr="00D34377">
        <w:rPr>
          <w:rFonts w:cs="Arial"/>
          <w:lang w:val="en-IE"/>
        </w:rPr>
        <w:t xml:space="preserve">, it would not work properly in a </w:t>
      </w:r>
      <w:r w:rsidR="00C150DA" w:rsidRPr="00D34377">
        <w:rPr>
          <w:rFonts w:cs="Arial"/>
          <w:lang w:val="en-IE"/>
        </w:rPr>
        <w:t xml:space="preserve">busy </w:t>
      </w:r>
      <w:r w:rsidR="000942D9" w:rsidRPr="00D34377">
        <w:rPr>
          <w:rFonts w:cs="Arial"/>
          <w:lang w:val="en-IE"/>
        </w:rPr>
        <w:t>environment. The bet</w:t>
      </w:r>
      <w:r w:rsidR="00B3693D" w:rsidRPr="00D34377">
        <w:rPr>
          <w:rFonts w:cs="Arial"/>
          <w:lang w:val="en-IE"/>
        </w:rPr>
        <w:t xml:space="preserve">ter </w:t>
      </w:r>
      <w:r w:rsidR="000942D9" w:rsidRPr="00D34377">
        <w:rPr>
          <w:rFonts w:cs="Arial"/>
          <w:lang w:val="en-IE"/>
        </w:rPr>
        <w:t xml:space="preserve">way </w:t>
      </w:r>
      <w:r w:rsidR="00B3693D" w:rsidRPr="00D34377">
        <w:rPr>
          <w:rFonts w:cs="Arial"/>
          <w:lang w:val="en-IE"/>
        </w:rPr>
        <w:t>would be u</w:t>
      </w:r>
      <w:r w:rsidR="00366E65" w:rsidRPr="00D34377">
        <w:rPr>
          <w:rFonts w:cs="Arial"/>
          <w:lang w:val="en-IE"/>
        </w:rPr>
        <w:t>sing buttons to the products and nothing typed.”</w:t>
      </w:r>
      <w:r w:rsidR="000942D9" w:rsidRPr="00D34377">
        <w:rPr>
          <w:rFonts w:cs="Arial"/>
          <w:lang w:val="en-IE"/>
        </w:rPr>
        <w:t xml:space="preserve"> </w:t>
      </w:r>
    </w:p>
    <w:p w14:paraId="094D69AA" w14:textId="71D85E91" w:rsidR="00410E63" w:rsidRPr="00D34377" w:rsidRDefault="00410E63" w:rsidP="00410E63">
      <w:pPr>
        <w:rPr>
          <w:rFonts w:cs="Arial"/>
          <w:lang w:val="en-IE"/>
        </w:rPr>
      </w:pPr>
      <w:r w:rsidRPr="00D34377">
        <w:rPr>
          <w:rFonts w:cs="Arial"/>
          <w:lang w:val="en-IE"/>
        </w:rPr>
        <w:t>User 2:</w:t>
      </w:r>
      <w:r w:rsidR="00F25649" w:rsidRPr="00D34377">
        <w:rPr>
          <w:rFonts w:cs="Arial"/>
          <w:lang w:val="en-IE"/>
        </w:rPr>
        <w:t xml:space="preserve"> “</w:t>
      </w:r>
      <w:r w:rsidR="00C11718" w:rsidRPr="00D34377">
        <w:rPr>
          <w:rFonts w:cs="Arial"/>
          <w:lang w:val="en-IE"/>
        </w:rPr>
        <w:t>the EasyPub is very useful software which has many features</w:t>
      </w:r>
      <w:r w:rsidR="00DC008D" w:rsidRPr="00D34377">
        <w:rPr>
          <w:rFonts w:cs="Arial"/>
          <w:lang w:val="en-IE"/>
        </w:rPr>
        <w:t xml:space="preserve"> to offer to both manager and floor staff. The unique access provided </w:t>
      </w:r>
      <w:r w:rsidR="001C5C5A" w:rsidRPr="00D34377">
        <w:rPr>
          <w:rFonts w:cs="Arial"/>
          <w:lang w:val="en-IE"/>
        </w:rPr>
        <w:t xml:space="preserve">for general users and admin </w:t>
      </w:r>
      <w:r w:rsidR="004D3621" w:rsidRPr="00D34377">
        <w:rPr>
          <w:rFonts w:cs="Arial"/>
          <w:lang w:val="en-IE"/>
        </w:rPr>
        <w:t>also guarantee more safety</w:t>
      </w:r>
      <w:r w:rsidR="00873015" w:rsidRPr="00D34377">
        <w:rPr>
          <w:rFonts w:cs="Arial"/>
          <w:lang w:val="en-IE"/>
        </w:rPr>
        <w:t xml:space="preserve"> regarding the information added to the system.”</w:t>
      </w:r>
    </w:p>
    <w:p w14:paraId="0BAF4C3F" w14:textId="77777777" w:rsidR="00410E63" w:rsidRPr="00D34377" w:rsidRDefault="00410E63" w:rsidP="003603D6">
      <w:pPr>
        <w:rPr>
          <w:rFonts w:cs="Arial"/>
          <w:lang w:val="en-IE"/>
        </w:rPr>
      </w:pPr>
    </w:p>
    <w:p w14:paraId="488BA4B3" w14:textId="09614C23" w:rsidR="006B70F8" w:rsidRPr="00D34377" w:rsidRDefault="00AA3912" w:rsidP="006F4A0E">
      <w:pPr>
        <w:pStyle w:val="Heading3"/>
        <w:rPr>
          <w:lang w:val="en-IE"/>
        </w:rPr>
      </w:pPr>
      <w:r w:rsidRPr="00D34377">
        <w:rPr>
          <w:lang w:val="en-IE"/>
        </w:rPr>
        <w:t>Usability test</w:t>
      </w:r>
      <w:r w:rsidR="002B0C22" w:rsidRPr="00D34377">
        <w:rPr>
          <w:lang w:val="en-IE"/>
        </w:rPr>
        <w:t xml:space="preserve"> and</w:t>
      </w:r>
      <w:r w:rsidR="003170F1" w:rsidRPr="00D34377">
        <w:rPr>
          <w:lang w:val="en-IE"/>
        </w:rPr>
        <w:t xml:space="preserve"> scale</w:t>
      </w:r>
    </w:p>
    <w:p w14:paraId="162CE935" w14:textId="0778EDE6" w:rsidR="006F4A0E" w:rsidRPr="00D34377" w:rsidRDefault="003170F1" w:rsidP="006F4A0E">
      <w:pPr>
        <w:rPr>
          <w:rFonts w:cs="Arial"/>
          <w:lang w:val="en-IE"/>
        </w:rPr>
      </w:pPr>
      <w:r w:rsidRPr="00D34377">
        <w:rPr>
          <w:rFonts w:cs="Arial"/>
          <w:lang w:val="en-IE"/>
        </w:rPr>
        <w:t>In this test I showed both users all the detailed features of the system and asked them to perform some simple task</w:t>
      </w:r>
      <w:r w:rsidR="00983ADC" w:rsidRPr="00D34377">
        <w:rPr>
          <w:rFonts w:cs="Arial"/>
          <w:lang w:val="en-IE"/>
        </w:rPr>
        <w:t xml:space="preserve">s, the </w:t>
      </w:r>
      <w:r w:rsidR="00A158AD" w:rsidRPr="00D34377">
        <w:rPr>
          <w:rFonts w:cs="Arial"/>
          <w:lang w:val="en-IE"/>
        </w:rPr>
        <w:t xml:space="preserve">trickier </w:t>
      </w:r>
      <w:r w:rsidR="006778BA" w:rsidRPr="00D34377">
        <w:rPr>
          <w:rFonts w:cs="Arial"/>
          <w:lang w:val="en-IE"/>
        </w:rPr>
        <w:t>tasks overall were input and record sales and recover the password</w:t>
      </w:r>
      <w:r w:rsidR="00895C26" w:rsidRPr="00D34377">
        <w:rPr>
          <w:rFonts w:cs="Arial"/>
          <w:lang w:val="en-IE"/>
        </w:rPr>
        <w:t xml:space="preserve">. </w:t>
      </w:r>
      <w:r w:rsidR="00D50F00" w:rsidRPr="00D34377">
        <w:rPr>
          <w:rFonts w:cs="Arial"/>
          <w:lang w:val="en-IE"/>
        </w:rPr>
        <w:t>Regarding the</w:t>
      </w:r>
      <w:r w:rsidR="00C11868" w:rsidRPr="00D34377">
        <w:rPr>
          <w:rFonts w:cs="Arial"/>
          <w:lang w:val="en-IE"/>
        </w:rPr>
        <w:t xml:space="preserve"> sales input as user 1 gave a feedback is complicated and takes long if the sale has many items</w:t>
      </w:r>
      <w:r w:rsidR="00D50F00" w:rsidRPr="00D34377">
        <w:rPr>
          <w:rFonts w:cs="Arial"/>
          <w:lang w:val="en-IE"/>
        </w:rPr>
        <w:t xml:space="preserve">. Regarding the recover area, </w:t>
      </w:r>
      <w:r w:rsidR="0030098F" w:rsidRPr="00D34377">
        <w:rPr>
          <w:rFonts w:cs="Arial"/>
          <w:lang w:val="en-IE"/>
        </w:rPr>
        <w:t>to retrieve the security question, the user has to press enter after input the username</w:t>
      </w:r>
      <w:r w:rsidR="0037589E" w:rsidRPr="00D34377">
        <w:rPr>
          <w:rFonts w:cs="Arial"/>
          <w:lang w:val="en-IE"/>
        </w:rPr>
        <w:t>, that was not specified so made the task “harder” than it should be.</w:t>
      </w:r>
    </w:p>
    <w:p w14:paraId="6FC4762A" w14:textId="61975FD7" w:rsidR="00D7672F" w:rsidRPr="00D34377" w:rsidRDefault="00BF72F0" w:rsidP="006F4A0E">
      <w:pPr>
        <w:rPr>
          <w:rFonts w:cs="Arial"/>
          <w:lang w:val="en-IE"/>
        </w:rPr>
      </w:pPr>
      <w:r w:rsidRPr="00D34377">
        <w:rPr>
          <w:rFonts w:cs="Arial"/>
          <w:lang w:val="en-IE"/>
        </w:rPr>
        <w:t>The user had been given some questions after the test</w:t>
      </w:r>
      <w:r w:rsidR="008421EA" w:rsidRPr="00D34377">
        <w:rPr>
          <w:rFonts w:cs="Arial"/>
          <w:lang w:val="en-IE"/>
        </w:rPr>
        <w:t xml:space="preserve"> regarding the application,</w:t>
      </w:r>
      <w:r w:rsidRPr="00D34377">
        <w:rPr>
          <w:rFonts w:cs="Arial"/>
          <w:lang w:val="en-IE"/>
        </w:rPr>
        <w:t xml:space="preserve"> </w:t>
      </w:r>
      <w:r w:rsidR="00565686" w:rsidRPr="00D34377">
        <w:rPr>
          <w:rFonts w:cs="Arial"/>
          <w:lang w:val="en-IE"/>
        </w:rPr>
        <w:t xml:space="preserve">they should give a grade from </w:t>
      </w:r>
      <w:r w:rsidR="008421EA" w:rsidRPr="00D34377">
        <w:rPr>
          <w:rFonts w:cs="Arial"/>
          <w:lang w:val="en-IE"/>
        </w:rPr>
        <w:t>one to</w:t>
      </w:r>
      <w:r w:rsidR="00AE7696">
        <w:rPr>
          <w:rFonts w:cs="Arial"/>
          <w:lang w:val="en-IE"/>
        </w:rPr>
        <w:t xml:space="preserve"> five</w:t>
      </w:r>
      <w:r w:rsidR="008421EA" w:rsidRPr="00D34377">
        <w:rPr>
          <w:rFonts w:cs="Arial"/>
          <w:lang w:val="en-IE"/>
        </w:rPr>
        <w:t>.</w:t>
      </w:r>
    </w:p>
    <w:p w14:paraId="18463E36" w14:textId="46DE0760" w:rsidR="00B76688" w:rsidRPr="00D34377" w:rsidRDefault="00B76688" w:rsidP="00B76688">
      <w:pPr>
        <w:pStyle w:val="ListParagraph"/>
        <w:numPr>
          <w:ilvl w:val="0"/>
          <w:numId w:val="31"/>
        </w:numPr>
        <w:spacing w:after="160" w:line="259" w:lineRule="auto"/>
        <w:rPr>
          <w:rFonts w:cs="Arial"/>
        </w:rPr>
      </w:pPr>
      <w:r w:rsidRPr="00D34377">
        <w:rPr>
          <w:rFonts w:cs="Arial"/>
        </w:rPr>
        <w:t xml:space="preserve">I would </w:t>
      </w:r>
      <w:r w:rsidR="008421EA" w:rsidRPr="00D34377">
        <w:rPr>
          <w:rFonts w:cs="Arial"/>
        </w:rPr>
        <w:t>use this app in my business</w:t>
      </w:r>
    </w:p>
    <w:p w14:paraId="4ECDB8F4" w14:textId="75771E1D" w:rsidR="00E85D7D" w:rsidRPr="00D34377" w:rsidRDefault="00E85D7D" w:rsidP="00B76688">
      <w:pPr>
        <w:pStyle w:val="ListParagraph"/>
        <w:numPr>
          <w:ilvl w:val="0"/>
          <w:numId w:val="31"/>
        </w:numPr>
        <w:spacing w:after="160" w:line="259" w:lineRule="auto"/>
        <w:rPr>
          <w:rFonts w:cs="Arial"/>
        </w:rPr>
      </w:pPr>
      <w:r w:rsidRPr="00D34377">
        <w:rPr>
          <w:rFonts w:cs="Arial"/>
        </w:rPr>
        <w:t>System was overcomplicated</w:t>
      </w:r>
    </w:p>
    <w:p w14:paraId="365EE3DD" w14:textId="17041E38" w:rsidR="00B76688" w:rsidRPr="00D34377" w:rsidRDefault="00923719" w:rsidP="00B76688">
      <w:pPr>
        <w:pStyle w:val="ListParagraph"/>
        <w:numPr>
          <w:ilvl w:val="0"/>
          <w:numId w:val="31"/>
        </w:numPr>
        <w:spacing w:after="160" w:line="259" w:lineRule="auto"/>
        <w:rPr>
          <w:rFonts w:cs="Arial"/>
        </w:rPr>
      </w:pPr>
      <w:r w:rsidRPr="00D34377">
        <w:rPr>
          <w:rFonts w:cs="Arial"/>
        </w:rPr>
        <w:t>The app was easy to use</w:t>
      </w:r>
    </w:p>
    <w:p w14:paraId="71586634" w14:textId="58C29F38" w:rsidR="00B76688" w:rsidRPr="00D34377" w:rsidRDefault="00B76688" w:rsidP="00B76688">
      <w:pPr>
        <w:pStyle w:val="ListParagraph"/>
        <w:numPr>
          <w:ilvl w:val="0"/>
          <w:numId w:val="31"/>
        </w:numPr>
        <w:spacing w:after="160" w:line="259" w:lineRule="auto"/>
        <w:rPr>
          <w:rFonts w:cs="Arial"/>
        </w:rPr>
      </w:pPr>
      <w:r w:rsidRPr="00D34377">
        <w:rPr>
          <w:rFonts w:cs="Arial"/>
        </w:rPr>
        <w:t xml:space="preserve">I would </w:t>
      </w:r>
      <w:r w:rsidR="00D13AA7" w:rsidRPr="00D34377">
        <w:rPr>
          <w:rFonts w:cs="Arial"/>
        </w:rPr>
        <w:t xml:space="preserve">not </w:t>
      </w:r>
      <w:r w:rsidR="00672622" w:rsidRPr="00D34377">
        <w:rPr>
          <w:rFonts w:cs="Arial"/>
        </w:rPr>
        <w:t>require</w:t>
      </w:r>
      <w:r w:rsidR="00094FD3" w:rsidRPr="00D34377">
        <w:rPr>
          <w:rFonts w:cs="Arial"/>
        </w:rPr>
        <w:t xml:space="preserve"> extensive</w:t>
      </w:r>
      <w:r w:rsidR="00AD4FC1" w:rsidRPr="00D34377">
        <w:rPr>
          <w:rFonts w:cs="Arial"/>
        </w:rPr>
        <w:t xml:space="preserve"> training to use the app</w:t>
      </w:r>
    </w:p>
    <w:p w14:paraId="3D6309BA" w14:textId="01DD9098" w:rsidR="00FA0924" w:rsidRPr="00D34377" w:rsidRDefault="00FA0924" w:rsidP="00B76688">
      <w:pPr>
        <w:pStyle w:val="ListParagraph"/>
        <w:numPr>
          <w:ilvl w:val="0"/>
          <w:numId w:val="31"/>
        </w:numPr>
        <w:spacing w:after="160" w:line="259" w:lineRule="auto"/>
        <w:rPr>
          <w:rFonts w:cs="Arial"/>
        </w:rPr>
      </w:pPr>
      <w:r w:rsidRPr="00D34377">
        <w:rPr>
          <w:rFonts w:cs="Arial"/>
        </w:rPr>
        <w:t>The system was integrated properly</w:t>
      </w:r>
    </w:p>
    <w:p w14:paraId="2C00D5C9" w14:textId="2A0DB227" w:rsidR="005A6FB3" w:rsidRPr="00D34377" w:rsidRDefault="005A6FB3" w:rsidP="00B76688">
      <w:pPr>
        <w:pStyle w:val="ListParagraph"/>
        <w:numPr>
          <w:ilvl w:val="0"/>
          <w:numId w:val="31"/>
        </w:numPr>
        <w:spacing w:after="160" w:line="259" w:lineRule="auto"/>
        <w:rPr>
          <w:rFonts w:cs="Arial"/>
        </w:rPr>
      </w:pPr>
      <w:r w:rsidRPr="00D34377">
        <w:rPr>
          <w:rFonts w:cs="Arial"/>
        </w:rPr>
        <w:t>The system was inconsistent</w:t>
      </w:r>
    </w:p>
    <w:p w14:paraId="32A1FEF8" w14:textId="06D30729" w:rsidR="00B76688" w:rsidRPr="00D34377" w:rsidRDefault="00AD4FC1" w:rsidP="00B76688">
      <w:pPr>
        <w:pStyle w:val="ListParagraph"/>
        <w:numPr>
          <w:ilvl w:val="0"/>
          <w:numId w:val="31"/>
        </w:numPr>
        <w:spacing w:after="160" w:line="259" w:lineRule="auto"/>
        <w:rPr>
          <w:rFonts w:cs="Arial"/>
        </w:rPr>
      </w:pPr>
      <w:r w:rsidRPr="00D34377">
        <w:rPr>
          <w:rFonts w:cs="Arial"/>
        </w:rPr>
        <w:t>P</w:t>
      </w:r>
      <w:r w:rsidR="00B76688" w:rsidRPr="00D34377">
        <w:rPr>
          <w:rFonts w:cs="Arial"/>
        </w:rPr>
        <w:t xml:space="preserve">eople </w:t>
      </w:r>
      <w:r w:rsidRPr="00D34377">
        <w:rPr>
          <w:rFonts w:cs="Arial"/>
        </w:rPr>
        <w:t>could</w:t>
      </w:r>
      <w:r w:rsidR="00B76688" w:rsidRPr="00D34377">
        <w:rPr>
          <w:rFonts w:cs="Arial"/>
        </w:rPr>
        <w:t xml:space="preserve"> learn to use the app </w:t>
      </w:r>
      <w:r w:rsidRPr="00D34377">
        <w:rPr>
          <w:rFonts w:cs="Arial"/>
        </w:rPr>
        <w:t>easily</w:t>
      </w:r>
    </w:p>
    <w:p w14:paraId="68C66B29" w14:textId="3F5D85AA" w:rsidR="005A6FB3" w:rsidRPr="00D34377" w:rsidRDefault="005A6FB3" w:rsidP="00B76688">
      <w:pPr>
        <w:pStyle w:val="ListParagraph"/>
        <w:numPr>
          <w:ilvl w:val="0"/>
          <w:numId w:val="31"/>
        </w:numPr>
        <w:spacing w:after="160" w:line="259" w:lineRule="auto"/>
        <w:rPr>
          <w:rFonts w:cs="Arial"/>
        </w:rPr>
      </w:pPr>
      <w:r w:rsidRPr="00D34377">
        <w:rPr>
          <w:rFonts w:cs="Arial"/>
        </w:rPr>
        <w:t>The system is very complex</w:t>
      </w:r>
    </w:p>
    <w:p w14:paraId="4AC8E6AC" w14:textId="2628B940" w:rsidR="00B76688" w:rsidRPr="00D34377" w:rsidRDefault="00B76688" w:rsidP="00D70CB7">
      <w:pPr>
        <w:pStyle w:val="ListParagraph"/>
        <w:numPr>
          <w:ilvl w:val="0"/>
          <w:numId w:val="31"/>
        </w:numPr>
        <w:spacing w:after="160" w:line="259" w:lineRule="auto"/>
        <w:rPr>
          <w:rFonts w:cs="Arial"/>
          <w:lang w:val="en-IE"/>
        </w:rPr>
      </w:pPr>
      <w:r w:rsidRPr="00D34377">
        <w:rPr>
          <w:rFonts w:cs="Arial"/>
        </w:rPr>
        <w:t>I felt confident using th</w:t>
      </w:r>
      <w:r w:rsidR="00AD4FC1" w:rsidRPr="00D34377">
        <w:rPr>
          <w:rFonts w:cs="Arial"/>
        </w:rPr>
        <w:t>is</w:t>
      </w:r>
      <w:r w:rsidRPr="00D34377">
        <w:rPr>
          <w:rFonts w:cs="Arial"/>
        </w:rPr>
        <w:t xml:space="preserve"> app</w:t>
      </w:r>
    </w:p>
    <w:p w14:paraId="03578161" w14:textId="4D2912A3" w:rsidR="002A4267" w:rsidRPr="00D34377" w:rsidRDefault="002A4267" w:rsidP="00D70CB7">
      <w:pPr>
        <w:pStyle w:val="ListParagraph"/>
        <w:numPr>
          <w:ilvl w:val="0"/>
          <w:numId w:val="31"/>
        </w:numPr>
        <w:spacing w:after="160" w:line="259" w:lineRule="auto"/>
        <w:rPr>
          <w:rFonts w:cs="Arial"/>
          <w:lang w:val="en-IE"/>
        </w:rPr>
      </w:pPr>
      <w:r w:rsidRPr="00D34377">
        <w:rPr>
          <w:rFonts w:cs="Arial"/>
        </w:rPr>
        <w:t>I need to learn many features before using the app</w:t>
      </w:r>
    </w:p>
    <w:p w14:paraId="7E37F959" w14:textId="251A3A77" w:rsidR="0013461A" w:rsidRPr="00D34377" w:rsidRDefault="00812106" w:rsidP="006F4A0E">
      <w:pPr>
        <w:rPr>
          <w:rFonts w:cs="Arial"/>
          <w:lang w:val="en-IE"/>
        </w:rPr>
      </w:pPr>
      <w:r>
        <w:rPr>
          <w:noProof/>
        </w:rPr>
        <w:drawing>
          <wp:inline distT="0" distB="0" distL="0" distR="0" wp14:anchorId="7A41A3D8" wp14:editId="2DDAC6C4">
            <wp:extent cx="5489575" cy="532765"/>
            <wp:effectExtent l="0" t="0" r="0" b="635"/>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66"/>
                    <a:stretch>
                      <a:fillRect/>
                    </a:stretch>
                  </pic:blipFill>
                  <pic:spPr>
                    <a:xfrm>
                      <a:off x="0" y="0"/>
                      <a:ext cx="5489575" cy="532765"/>
                    </a:xfrm>
                    <a:prstGeom prst="rect">
                      <a:avLst/>
                    </a:prstGeom>
                  </pic:spPr>
                </pic:pic>
              </a:graphicData>
            </a:graphic>
          </wp:inline>
        </w:drawing>
      </w:r>
    </w:p>
    <w:p w14:paraId="74F19041" w14:textId="0EC27A65" w:rsidR="006B70F8" w:rsidRDefault="009C4DC8" w:rsidP="00A9161A">
      <w:pPr>
        <w:rPr>
          <w:rFonts w:cs="Arial"/>
          <w:lang w:val="en-IE"/>
        </w:rPr>
      </w:pPr>
      <w:r>
        <w:rPr>
          <w:rFonts w:cs="Arial"/>
          <w:lang w:val="en-IE"/>
        </w:rPr>
        <w:lastRenderedPageBreak/>
        <w:t>Average result 77.5</w:t>
      </w:r>
      <w:r w:rsidR="00566D71">
        <w:rPr>
          <w:rFonts w:cs="Arial"/>
          <w:lang w:val="en-IE"/>
        </w:rPr>
        <w:t xml:space="preserve">, according UIUXTrend, the </w:t>
      </w:r>
      <w:r w:rsidR="007F6843">
        <w:rPr>
          <w:rFonts w:cs="Arial"/>
          <w:lang w:val="en-IE"/>
        </w:rPr>
        <w:t xml:space="preserve">application got an A grade, considered to be excellent in </w:t>
      </w:r>
      <w:r w:rsidR="00E47AFF">
        <w:rPr>
          <w:rFonts w:cs="Arial"/>
          <w:lang w:val="en-IE"/>
        </w:rPr>
        <w:t>“</w:t>
      </w:r>
      <w:r w:rsidR="007F6843">
        <w:rPr>
          <w:rFonts w:cs="Arial"/>
          <w:lang w:val="en-IE"/>
        </w:rPr>
        <w:t>effectiveness, efficiency</w:t>
      </w:r>
      <w:r w:rsidR="00E47AFF">
        <w:rPr>
          <w:rFonts w:cs="Arial"/>
          <w:lang w:val="en-IE"/>
        </w:rPr>
        <w:t>,</w:t>
      </w:r>
      <w:r w:rsidR="007F6843">
        <w:rPr>
          <w:rFonts w:cs="Arial"/>
          <w:lang w:val="en-IE"/>
        </w:rPr>
        <w:t xml:space="preserve"> and</w:t>
      </w:r>
      <w:r w:rsidR="00E47AFF">
        <w:rPr>
          <w:rFonts w:cs="Arial"/>
          <w:lang w:val="en-IE"/>
        </w:rPr>
        <w:t xml:space="preserve"> overall</w:t>
      </w:r>
      <w:r w:rsidR="007F6843">
        <w:rPr>
          <w:rFonts w:cs="Arial"/>
          <w:lang w:val="en-IE"/>
        </w:rPr>
        <w:t xml:space="preserve"> ease to use</w:t>
      </w:r>
      <w:r w:rsidR="00E47AFF">
        <w:rPr>
          <w:rFonts w:cs="Arial"/>
          <w:lang w:val="en-IE"/>
        </w:rPr>
        <w:t>”</w:t>
      </w:r>
      <w:r w:rsidR="007F6843">
        <w:rPr>
          <w:rFonts w:cs="Arial"/>
          <w:lang w:val="en-IE"/>
        </w:rPr>
        <w:t>.</w:t>
      </w:r>
    </w:p>
    <w:p w14:paraId="55DE2817" w14:textId="77777777" w:rsidR="00C41B4E" w:rsidRDefault="00C41B4E" w:rsidP="00A9161A">
      <w:pPr>
        <w:rPr>
          <w:rFonts w:cs="Arial"/>
          <w:lang w:val="en-IE"/>
        </w:rPr>
      </w:pPr>
    </w:p>
    <w:p w14:paraId="5E92BF80" w14:textId="77777777" w:rsidR="00F077BB" w:rsidRPr="00D34377" w:rsidRDefault="00F077BB" w:rsidP="00A9161A">
      <w:pPr>
        <w:pStyle w:val="Heading2"/>
        <w:rPr>
          <w:sz w:val="24"/>
          <w:szCs w:val="24"/>
          <w:lang w:val="en-IE"/>
        </w:rPr>
      </w:pPr>
      <w:bookmarkStart w:id="18" w:name="_Toc351559333"/>
      <w:r w:rsidRPr="00D34377">
        <w:rPr>
          <w:sz w:val="24"/>
          <w:szCs w:val="24"/>
          <w:lang w:val="en-IE"/>
        </w:rPr>
        <w:t>Evaluation</w:t>
      </w:r>
      <w:bookmarkEnd w:id="18"/>
    </w:p>
    <w:p w14:paraId="47AAA640" w14:textId="77777777" w:rsidR="00C70DB9" w:rsidRPr="000B1926" w:rsidRDefault="00C70DB9" w:rsidP="00C70DB9">
      <w:pPr>
        <w:pStyle w:val="Heading3"/>
      </w:pPr>
      <w:bookmarkStart w:id="19" w:name="_Toc78318100"/>
      <w:r>
        <w:t>Heuristic Evaluation</w:t>
      </w:r>
      <w:bookmarkEnd w:id="19"/>
    </w:p>
    <w:p w14:paraId="660A82A3" w14:textId="77777777" w:rsidR="00AC5AC3" w:rsidRDefault="00036484" w:rsidP="00AC5AC3">
      <w:pPr>
        <w:rPr>
          <w:rFonts w:cs="Arial"/>
          <w:lang w:val="en-IE"/>
        </w:rPr>
      </w:pPr>
      <w:r>
        <w:rPr>
          <w:rFonts w:cs="Arial"/>
          <w:lang w:val="en-IE"/>
        </w:rPr>
        <w:t>Although the system was not designed based on the heuristic evalu</w:t>
      </w:r>
      <w:r w:rsidR="003C4C9F">
        <w:rPr>
          <w:rFonts w:cs="Arial"/>
          <w:lang w:val="en-IE"/>
        </w:rPr>
        <w:t xml:space="preserve">ation, I found it to be one of the best ways to drive the evaluation of this </w:t>
      </w:r>
      <w:r w:rsidR="00DE3498">
        <w:rPr>
          <w:rFonts w:cs="Arial"/>
          <w:lang w:val="en-IE"/>
        </w:rPr>
        <w:t>application.</w:t>
      </w:r>
    </w:p>
    <w:p w14:paraId="63430F5F" w14:textId="77777777" w:rsidR="00AC5AC3" w:rsidRDefault="00AC5AC3" w:rsidP="00AC5AC3">
      <w:pPr>
        <w:rPr>
          <w:rFonts w:cs="Arial"/>
          <w:lang w:val="en-IE"/>
        </w:rPr>
      </w:pPr>
    </w:p>
    <w:p w14:paraId="6BFD9B19" w14:textId="273D9EA3" w:rsidR="00AC5AC3" w:rsidRDefault="00AC5AC3" w:rsidP="00AC5AC3">
      <w:pPr>
        <w:rPr>
          <w:rStyle w:val="Strong"/>
          <w:rFonts w:cs="Arial"/>
          <w:b w:val="0"/>
          <w:bCs w:val="0"/>
          <w:color w:val="292929"/>
        </w:rPr>
      </w:pPr>
      <w:r w:rsidRPr="00AC5AC3">
        <w:rPr>
          <w:rStyle w:val="Strong"/>
          <w:rFonts w:cs="Arial"/>
          <w:b w:val="0"/>
          <w:bCs w:val="0"/>
          <w:color w:val="292929"/>
        </w:rPr>
        <w:t>Visibility of System Status</w:t>
      </w:r>
    </w:p>
    <w:p w14:paraId="1CCF4948" w14:textId="5BEAE813" w:rsidR="00AC5AC3" w:rsidRDefault="00E54C50" w:rsidP="00AC5AC3">
      <w:pPr>
        <w:rPr>
          <w:rStyle w:val="Strong"/>
          <w:rFonts w:cs="Arial"/>
          <w:b w:val="0"/>
          <w:bCs w:val="0"/>
          <w:color w:val="292929"/>
        </w:rPr>
      </w:pPr>
      <w:r>
        <w:rPr>
          <w:rStyle w:val="Strong"/>
          <w:rFonts w:cs="Arial"/>
          <w:b w:val="0"/>
          <w:bCs w:val="0"/>
          <w:color w:val="292929"/>
        </w:rPr>
        <w:t>The system always keeps the user informed if their a</w:t>
      </w:r>
      <w:r w:rsidR="004A6E63">
        <w:rPr>
          <w:rStyle w:val="Strong"/>
          <w:rFonts w:cs="Arial"/>
          <w:b w:val="0"/>
          <w:bCs w:val="0"/>
          <w:color w:val="292929"/>
        </w:rPr>
        <w:t>ctions were successfully updated to the database via popup message.</w:t>
      </w:r>
    </w:p>
    <w:p w14:paraId="5DD61AF6" w14:textId="037B4D4C" w:rsidR="004A6E63" w:rsidRDefault="004A6E63" w:rsidP="00AC5AC3">
      <w:pPr>
        <w:rPr>
          <w:rStyle w:val="Strong"/>
          <w:rFonts w:cs="Arial"/>
          <w:b w:val="0"/>
          <w:bCs w:val="0"/>
          <w:color w:val="292929"/>
        </w:rPr>
      </w:pPr>
    </w:p>
    <w:p w14:paraId="2C51188E" w14:textId="2A6DBA56" w:rsidR="00495EB1" w:rsidRDefault="00495EB1" w:rsidP="00AC5AC3">
      <w:pPr>
        <w:rPr>
          <w:rStyle w:val="Strong"/>
          <w:rFonts w:cs="Arial"/>
          <w:b w:val="0"/>
          <w:bCs w:val="0"/>
          <w:color w:val="292929"/>
        </w:rPr>
      </w:pPr>
      <w:r>
        <w:rPr>
          <w:rStyle w:val="Strong"/>
          <w:rFonts w:cs="Arial"/>
          <w:b w:val="0"/>
          <w:bCs w:val="0"/>
          <w:color w:val="292929"/>
        </w:rPr>
        <w:t>Match between system and real world</w:t>
      </w:r>
    </w:p>
    <w:p w14:paraId="4E923502" w14:textId="1148F764" w:rsidR="00495EB1" w:rsidRDefault="006C2CB2" w:rsidP="00AC5AC3">
      <w:pPr>
        <w:rPr>
          <w:rFonts w:cs="Arial"/>
          <w:color w:val="292929"/>
          <w:lang w:val="en-IE" w:eastAsia="en-IE"/>
        </w:rPr>
      </w:pPr>
      <w:r>
        <w:rPr>
          <w:rFonts w:cs="Arial"/>
          <w:color w:val="292929"/>
          <w:lang w:val="en-IE" w:eastAsia="en-IE"/>
        </w:rPr>
        <w:t xml:space="preserve">The system </w:t>
      </w:r>
      <w:r w:rsidR="005952B7">
        <w:rPr>
          <w:rFonts w:cs="Arial"/>
          <w:color w:val="292929"/>
          <w:lang w:val="en-IE" w:eastAsia="en-IE"/>
        </w:rPr>
        <w:t xml:space="preserve">was designed to the user without the need of a logical </w:t>
      </w:r>
      <w:r w:rsidR="00D31E4D">
        <w:rPr>
          <w:rFonts w:cs="Arial"/>
          <w:color w:val="292929"/>
          <w:lang w:val="en-IE" w:eastAsia="en-IE"/>
        </w:rPr>
        <w:t xml:space="preserve">order considering how simple it is to navigate. The main page has only button to redirect the user to </w:t>
      </w:r>
      <w:r w:rsidR="00973187">
        <w:rPr>
          <w:rFonts w:cs="Arial"/>
          <w:color w:val="292929"/>
          <w:lang w:val="en-IE" w:eastAsia="en-IE"/>
        </w:rPr>
        <w:t xml:space="preserve">the page </w:t>
      </w:r>
      <w:r w:rsidR="00A04C80">
        <w:rPr>
          <w:rFonts w:cs="Arial"/>
          <w:color w:val="292929"/>
          <w:lang w:val="en-IE" w:eastAsia="en-IE"/>
        </w:rPr>
        <w:t>required, when closing the page after use, the user will see again the main page.</w:t>
      </w:r>
    </w:p>
    <w:p w14:paraId="374770A6" w14:textId="4AB9686C" w:rsidR="004D445F" w:rsidRDefault="004D445F" w:rsidP="00AC5AC3">
      <w:pPr>
        <w:rPr>
          <w:rFonts w:cs="Arial"/>
          <w:color w:val="292929"/>
          <w:lang w:val="en-IE" w:eastAsia="en-IE"/>
        </w:rPr>
      </w:pPr>
    </w:p>
    <w:p w14:paraId="45E7C216" w14:textId="57766DF0" w:rsidR="004D445F" w:rsidRDefault="004D445F" w:rsidP="00AC5AC3">
      <w:pPr>
        <w:rPr>
          <w:rFonts w:cs="Arial"/>
          <w:color w:val="292929"/>
          <w:lang w:val="en-IE" w:eastAsia="en-IE"/>
        </w:rPr>
      </w:pPr>
      <w:r>
        <w:rPr>
          <w:rFonts w:cs="Arial"/>
          <w:color w:val="292929"/>
          <w:lang w:val="en-IE" w:eastAsia="en-IE"/>
        </w:rPr>
        <w:t>User control and freedom</w:t>
      </w:r>
    </w:p>
    <w:p w14:paraId="3E9E4B16" w14:textId="1E536444" w:rsidR="004D445F" w:rsidRDefault="004D445F" w:rsidP="00AC5AC3">
      <w:pPr>
        <w:rPr>
          <w:rFonts w:cs="Arial"/>
          <w:color w:val="292929"/>
          <w:lang w:val="en-IE" w:eastAsia="en-IE"/>
        </w:rPr>
      </w:pPr>
      <w:r>
        <w:rPr>
          <w:rFonts w:cs="Arial"/>
          <w:color w:val="292929"/>
          <w:lang w:val="en-IE" w:eastAsia="en-IE"/>
        </w:rPr>
        <w:t xml:space="preserve">When clicking </w:t>
      </w:r>
      <w:r w:rsidR="00CB228C">
        <w:rPr>
          <w:rFonts w:cs="Arial"/>
          <w:color w:val="292929"/>
          <w:lang w:val="en-IE" w:eastAsia="en-IE"/>
        </w:rPr>
        <w:t>any delete buttons while working in the app</w:t>
      </w:r>
      <w:r w:rsidR="00383D08">
        <w:rPr>
          <w:rFonts w:cs="Arial"/>
          <w:color w:val="292929"/>
          <w:lang w:val="en-IE" w:eastAsia="en-IE"/>
        </w:rPr>
        <w:t xml:space="preserve">, a popup warning is displayed to the user asking if </w:t>
      </w:r>
      <w:r w:rsidR="0037712B">
        <w:rPr>
          <w:rFonts w:cs="Arial"/>
          <w:color w:val="292929"/>
          <w:lang w:val="en-IE" w:eastAsia="en-IE"/>
        </w:rPr>
        <w:t xml:space="preserve">he really wants to delete data or not. He has to click the yes option to </w:t>
      </w:r>
      <w:r w:rsidR="006A7C8F">
        <w:rPr>
          <w:rFonts w:cs="Arial"/>
          <w:color w:val="292929"/>
          <w:lang w:val="en-IE" w:eastAsia="en-IE"/>
        </w:rPr>
        <w:t>confirm the action.</w:t>
      </w:r>
    </w:p>
    <w:p w14:paraId="003A4CDD" w14:textId="666E2F28" w:rsidR="006A7C8F" w:rsidRDefault="006A7C8F" w:rsidP="00AC5AC3">
      <w:pPr>
        <w:rPr>
          <w:rFonts w:cs="Arial"/>
          <w:color w:val="292929"/>
          <w:lang w:val="en-IE" w:eastAsia="en-IE"/>
        </w:rPr>
      </w:pPr>
      <w:r>
        <w:rPr>
          <w:rFonts w:cs="Arial"/>
          <w:color w:val="292929"/>
          <w:lang w:val="en-IE" w:eastAsia="en-IE"/>
        </w:rPr>
        <w:t xml:space="preserve">In the sales area, the user is able to remove any </w:t>
      </w:r>
      <w:r w:rsidR="00D97D47">
        <w:rPr>
          <w:rFonts w:cs="Arial"/>
          <w:color w:val="292929"/>
          <w:lang w:val="en-IE" w:eastAsia="en-IE"/>
        </w:rPr>
        <w:t>incorrect items before finishing the purchase</w:t>
      </w:r>
      <w:r w:rsidR="00A3592D">
        <w:rPr>
          <w:rFonts w:cs="Arial"/>
          <w:color w:val="292929"/>
          <w:lang w:val="en-IE" w:eastAsia="en-IE"/>
        </w:rPr>
        <w:t>. In the stock area, the user can add back stock selecting the option void</w:t>
      </w:r>
      <w:r w:rsidR="00FE10CD">
        <w:rPr>
          <w:rFonts w:cs="Arial"/>
          <w:color w:val="292929"/>
          <w:lang w:val="en-IE" w:eastAsia="en-IE"/>
        </w:rPr>
        <w:t>.</w:t>
      </w:r>
    </w:p>
    <w:p w14:paraId="2C140D17" w14:textId="1846F2FD" w:rsidR="00FE10CD" w:rsidRDefault="00FE10CD" w:rsidP="00AC5AC3">
      <w:pPr>
        <w:rPr>
          <w:rFonts w:cs="Arial"/>
          <w:color w:val="292929"/>
          <w:lang w:val="en-IE" w:eastAsia="en-IE"/>
        </w:rPr>
      </w:pPr>
    </w:p>
    <w:p w14:paraId="74E4A042" w14:textId="635BE53E" w:rsidR="00FE10CD" w:rsidRDefault="00FE10CD" w:rsidP="00AC5AC3">
      <w:pPr>
        <w:rPr>
          <w:rFonts w:cs="Arial"/>
          <w:color w:val="292929"/>
          <w:lang w:val="en-IE" w:eastAsia="en-IE"/>
        </w:rPr>
      </w:pPr>
      <w:r>
        <w:rPr>
          <w:rFonts w:cs="Arial"/>
          <w:color w:val="292929"/>
          <w:lang w:val="en-IE" w:eastAsia="en-IE"/>
        </w:rPr>
        <w:lastRenderedPageBreak/>
        <w:t>Consistency and standards</w:t>
      </w:r>
    </w:p>
    <w:p w14:paraId="39CF5282" w14:textId="4D65A527" w:rsidR="00FE10CD" w:rsidRPr="00AC5AC3" w:rsidRDefault="000B45C3" w:rsidP="00AC5AC3">
      <w:pPr>
        <w:rPr>
          <w:rFonts w:cs="Arial"/>
          <w:color w:val="292929"/>
          <w:lang w:val="en-IE" w:eastAsia="en-IE"/>
        </w:rPr>
      </w:pPr>
      <w:r>
        <w:rPr>
          <w:rFonts w:cs="Arial"/>
          <w:color w:val="292929"/>
          <w:lang w:val="en-IE" w:eastAsia="en-IE"/>
        </w:rPr>
        <w:t>The same design pattern</w:t>
      </w:r>
      <w:r w:rsidR="007F40E5">
        <w:rPr>
          <w:rFonts w:cs="Arial"/>
          <w:color w:val="292929"/>
          <w:lang w:val="en-IE" w:eastAsia="en-IE"/>
        </w:rPr>
        <w:t xml:space="preserve">s were </w:t>
      </w:r>
      <w:r w:rsidR="005C212B">
        <w:rPr>
          <w:rFonts w:cs="Arial"/>
          <w:color w:val="292929"/>
          <w:lang w:val="en-IE" w:eastAsia="en-IE"/>
        </w:rPr>
        <w:t>adopted in the system</w:t>
      </w:r>
      <w:r w:rsidR="009960F4">
        <w:rPr>
          <w:rFonts w:cs="Arial"/>
          <w:color w:val="292929"/>
          <w:lang w:val="en-IE" w:eastAsia="en-IE"/>
        </w:rPr>
        <w:t xml:space="preserve">, data displayed in tables, popup messages </w:t>
      </w:r>
      <w:r w:rsidR="004E6B5E">
        <w:rPr>
          <w:rFonts w:cs="Arial"/>
          <w:color w:val="292929"/>
          <w:lang w:val="en-IE" w:eastAsia="en-IE"/>
        </w:rPr>
        <w:t>maintain the same pattern of text</w:t>
      </w:r>
      <w:r w:rsidR="004D641D">
        <w:rPr>
          <w:rFonts w:cs="Arial"/>
          <w:color w:val="292929"/>
          <w:lang w:val="en-IE" w:eastAsia="en-IE"/>
        </w:rPr>
        <w:t>, button</w:t>
      </w:r>
      <w:r w:rsidR="00F43807">
        <w:rPr>
          <w:rFonts w:cs="Arial"/>
          <w:color w:val="292929"/>
          <w:lang w:val="en-IE" w:eastAsia="en-IE"/>
        </w:rPr>
        <w:t>s and headers</w:t>
      </w:r>
      <w:r w:rsidR="004D641D">
        <w:rPr>
          <w:rFonts w:cs="Arial"/>
          <w:color w:val="292929"/>
          <w:lang w:val="en-IE" w:eastAsia="en-IE"/>
        </w:rPr>
        <w:t xml:space="preserve"> with same </w:t>
      </w:r>
      <w:r w:rsidR="00F43807">
        <w:rPr>
          <w:rFonts w:cs="Arial"/>
          <w:color w:val="292929"/>
          <w:lang w:val="en-IE" w:eastAsia="en-IE"/>
        </w:rPr>
        <w:t>colour</w:t>
      </w:r>
      <w:r w:rsidR="004D641D">
        <w:rPr>
          <w:rFonts w:cs="Arial"/>
          <w:color w:val="292929"/>
          <w:lang w:val="en-IE" w:eastAsia="en-IE"/>
        </w:rPr>
        <w:t xml:space="preserve"> pattern</w:t>
      </w:r>
    </w:p>
    <w:p w14:paraId="0128D1AC" w14:textId="2F0594FF" w:rsidR="00BF7271" w:rsidRDefault="00BF7271" w:rsidP="00A9161A">
      <w:pPr>
        <w:rPr>
          <w:rStyle w:val="Strong"/>
          <w:rFonts w:cs="Arial"/>
          <w:color w:val="273239"/>
          <w:spacing w:val="2"/>
          <w:sz w:val="26"/>
          <w:szCs w:val="26"/>
          <w:bdr w:val="none" w:sz="0" w:space="0" w:color="auto" w:frame="1"/>
          <w:shd w:val="clear" w:color="auto" w:fill="FFFFFF"/>
        </w:rPr>
      </w:pPr>
    </w:p>
    <w:p w14:paraId="0431B7DB" w14:textId="65318844" w:rsidR="00884D0A" w:rsidRDefault="00884D0A" w:rsidP="00A9161A">
      <w:pPr>
        <w:rPr>
          <w:rStyle w:val="Strong"/>
          <w:rFonts w:cs="Arial"/>
          <w:color w:val="273239"/>
          <w:spacing w:val="2"/>
          <w:sz w:val="26"/>
          <w:szCs w:val="26"/>
          <w:bdr w:val="none" w:sz="0" w:space="0" w:color="auto" w:frame="1"/>
          <w:shd w:val="clear" w:color="auto" w:fill="FFFFFF"/>
        </w:rPr>
      </w:pPr>
      <w:r>
        <w:rPr>
          <w:rStyle w:val="Strong"/>
          <w:rFonts w:cs="Arial"/>
          <w:color w:val="273239"/>
          <w:spacing w:val="2"/>
          <w:sz w:val="26"/>
          <w:szCs w:val="26"/>
          <w:bdr w:val="none" w:sz="0" w:space="0" w:color="auto" w:frame="1"/>
          <w:shd w:val="clear" w:color="auto" w:fill="FFFFFF"/>
        </w:rPr>
        <w:t>Error Prevention:</w:t>
      </w:r>
    </w:p>
    <w:p w14:paraId="73BB3016" w14:textId="39EF4E69" w:rsidR="001A4463" w:rsidRDefault="00E91904" w:rsidP="00A9161A">
      <w:pPr>
        <w:rPr>
          <w:rStyle w:val="Strong"/>
          <w:rFonts w:cs="Arial"/>
          <w:b w:val="0"/>
          <w:bCs w:val="0"/>
          <w:color w:val="273239"/>
          <w:spacing w:val="2"/>
          <w:sz w:val="26"/>
          <w:szCs w:val="26"/>
          <w:bdr w:val="none" w:sz="0" w:space="0" w:color="auto" w:frame="1"/>
          <w:shd w:val="clear" w:color="auto" w:fill="FFFFFF"/>
        </w:rPr>
      </w:pPr>
      <w:r>
        <w:rPr>
          <w:rStyle w:val="Strong"/>
          <w:rFonts w:cs="Arial"/>
          <w:b w:val="0"/>
          <w:bCs w:val="0"/>
          <w:color w:val="273239"/>
          <w:spacing w:val="2"/>
          <w:sz w:val="26"/>
          <w:szCs w:val="26"/>
          <w:bdr w:val="none" w:sz="0" w:space="0" w:color="auto" w:frame="1"/>
          <w:shd w:val="clear" w:color="auto" w:fill="FFFFFF"/>
        </w:rPr>
        <w:t>The system was designed to be case insensitive</w:t>
      </w:r>
      <w:r w:rsidR="00E60996">
        <w:rPr>
          <w:rStyle w:val="Strong"/>
          <w:rFonts w:cs="Arial"/>
          <w:b w:val="0"/>
          <w:bCs w:val="0"/>
          <w:color w:val="273239"/>
          <w:spacing w:val="2"/>
          <w:sz w:val="26"/>
          <w:szCs w:val="26"/>
          <w:bdr w:val="none" w:sz="0" w:space="0" w:color="auto" w:frame="1"/>
          <w:shd w:val="clear" w:color="auto" w:fill="FFFFFF"/>
        </w:rPr>
        <w:t xml:space="preserve"> </w:t>
      </w:r>
      <w:r w:rsidR="00C323E3">
        <w:rPr>
          <w:rStyle w:val="Strong"/>
          <w:rFonts w:cs="Arial"/>
          <w:b w:val="0"/>
          <w:bCs w:val="0"/>
          <w:color w:val="273239"/>
          <w:spacing w:val="2"/>
          <w:sz w:val="26"/>
          <w:szCs w:val="26"/>
          <w:bdr w:val="none" w:sz="0" w:space="0" w:color="auto" w:frame="1"/>
          <w:shd w:val="clear" w:color="auto" w:fill="FFFFFF"/>
        </w:rPr>
        <w:t xml:space="preserve">except where </w:t>
      </w:r>
      <w:r w:rsidR="005F5ECD">
        <w:rPr>
          <w:rStyle w:val="Strong"/>
          <w:rFonts w:cs="Arial"/>
          <w:b w:val="0"/>
          <w:bCs w:val="0"/>
          <w:color w:val="273239"/>
          <w:spacing w:val="2"/>
          <w:sz w:val="26"/>
          <w:szCs w:val="26"/>
          <w:bdr w:val="none" w:sz="0" w:space="0" w:color="auto" w:frame="1"/>
          <w:shd w:val="clear" w:color="auto" w:fill="FFFFFF"/>
        </w:rPr>
        <w:t>the case sensitivity was required (username, password)</w:t>
      </w:r>
      <w:r w:rsidR="00E84D8C">
        <w:rPr>
          <w:rStyle w:val="Strong"/>
          <w:rFonts w:cs="Arial"/>
          <w:b w:val="0"/>
          <w:bCs w:val="0"/>
          <w:color w:val="273239"/>
          <w:spacing w:val="2"/>
          <w:sz w:val="26"/>
          <w:szCs w:val="26"/>
          <w:bdr w:val="none" w:sz="0" w:space="0" w:color="auto" w:frame="1"/>
          <w:shd w:val="clear" w:color="auto" w:fill="FFFFFF"/>
        </w:rPr>
        <w:t xml:space="preserve">, email, number, name and letter validations were </w:t>
      </w:r>
      <w:r w:rsidR="00667D7E">
        <w:rPr>
          <w:rStyle w:val="Strong"/>
          <w:rFonts w:cs="Arial"/>
          <w:b w:val="0"/>
          <w:bCs w:val="0"/>
          <w:color w:val="273239"/>
          <w:spacing w:val="2"/>
          <w:sz w:val="26"/>
          <w:szCs w:val="26"/>
          <w:bdr w:val="none" w:sz="0" w:space="0" w:color="auto" w:frame="1"/>
          <w:shd w:val="clear" w:color="auto" w:fill="FFFFFF"/>
        </w:rPr>
        <w:t>developed accordingly,</w:t>
      </w:r>
      <w:r w:rsidR="001A4463">
        <w:rPr>
          <w:rStyle w:val="Strong"/>
          <w:rFonts w:cs="Arial"/>
          <w:b w:val="0"/>
          <w:bCs w:val="0"/>
          <w:color w:val="273239"/>
          <w:spacing w:val="2"/>
          <w:sz w:val="26"/>
          <w:szCs w:val="26"/>
          <w:bdr w:val="none" w:sz="0" w:space="0" w:color="auto" w:frame="1"/>
          <w:shd w:val="clear" w:color="auto" w:fill="FFFFFF"/>
        </w:rPr>
        <w:t xml:space="preserve"> fields that require user input have character limitation to match database design</w:t>
      </w:r>
      <w:r w:rsidR="00A67969">
        <w:rPr>
          <w:rStyle w:val="Strong"/>
          <w:rFonts w:cs="Arial"/>
          <w:b w:val="0"/>
          <w:bCs w:val="0"/>
          <w:color w:val="273239"/>
          <w:spacing w:val="2"/>
          <w:sz w:val="26"/>
          <w:szCs w:val="26"/>
          <w:bdr w:val="none" w:sz="0" w:space="0" w:color="auto" w:frame="1"/>
          <w:shd w:val="clear" w:color="auto" w:fill="FFFFFF"/>
        </w:rPr>
        <w:t xml:space="preserve">. In case the user tries to input something that goes against the validation, the system </w:t>
      </w:r>
      <w:r w:rsidR="004F18CC">
        <w:rPr>
          <w:rStyle w:val="Strong"/>
          <w:rFonts w:cs="Arial"/>
          <w:b w:val="0"/>
          <w:bCs w:val="0"/>
          <w:color w:val="273239"/>
          <w:spacing w:val="2"/>
          <w:sz w:val="26"/>
          <w:szCs w:val="26"/>
          <w:bdr w:val="none" w:sz="0" w:space="0" w:color="auto" w:frame="1"/>
          <w:shd w:val="clear" w:color="auto" w:fill="FFFFFF"/>
        </w:rPr>
        <w:t xml:space="preserve">warns </w:t>
      </w:r>
      <w:r w:rsidR="000500DA">
        <w:rPr>
          <w:rStyle w:val="Strong"/>
          <w:rFonts w:cs="Arial"/>
          <w:b w:val="0"/>
          <w:bCs w:val="0"/>
          <w:color w:val="273239"/>
          <w:spacing w:val="2"/>
          <w:sz w:val="26"/>
          <w:szCs w:val="26"/>
          <w:bdr w:val="none" w:sz="0" w:space="0" w:color="auto" w:frame="1"/>
          <w:shd w:val="clear" w:color="auto" w:fill="FFFFFF"/>
        </w:rPr>
        <w:t>accordingly</w:t>
      </w:r>
      <w:r w:rsidR="004F18CC">
        <w:rPr>
          <w:rStyle w:val="Strong"/>
          <w:rFonts w:cs="Arial"/>
          <w:b w:val="0"/>
          <w:bCs w:val="0"/>
          <w:color w:val="273239"/>
          <w:spacing w:val="2"/>
          <w:sz w:val="26"/>
          <w:szCs w:val="26"/>
          <w:bdr w:val="none" w:sz="0" w:space="0" w:color="auto" w:frame="1"/>
          <w:shd w:val="clear" w:color="auto" w:fill="FFFFFF"/>
        </w:rPr>
        <w:t xml:space="preserve"> via popup message or</w:t>
      </w:r>
      <w:r w:rsidR="000500DA">
        <w:rPr>
          <w:rStyle w:val="Strong"/>
          <w:rFonts w:cs="Arial"/>
          <w:b w:val="0"/>
          <w:bCs w:val="0"/>
          <w:color w:val="273239"/>
          <w:spacing w:val="2"/>
          <w:sz w:val="26"/>
          <w:szCs w:val="26"/>
          <w:bdr w:val="none" w:sz="0" w:space="0" w:color="auto" w:frame="1"/>
          <w:shd w:val="clear" w:color="auto" w:fill="FFFFFF"/>
        </w:rPr>
        <w:t xml:space="preserve"> label warning, in some cases it even blocks </w:t>
      </w:r>
      <w:r w:rsidR="00A86A88">
        <w:rPr>
          <w:rStyle w:val="Strong"/>
          <w:rFonts w:cs="Arial"/>
          <w:b w:val="0"/>
          <w:bCs w:val="0"/>
          <w:color w:val="273239"/>
          <w:spacing w:val="2"/>
          <w:sz w:val="26"/>
          <w:szCs w:val="26"/>
          <w:bdr w:val="none" w:sz="0" w:space="0" w:color="auto" w:frame="1"/>
          <w:shd w:val="clear" w:color="auto" w:fill="FFFFFF"/>
        </w:rPr>
        <w:t>typing forbidden characters.</w:t>
      </w:r>
    </w:p>
    <w:p w14:paraId="2C9FDFFF" w14:textId="0C6108EA" w:rsidR="00075651" w:rsidRDefault="00075651" w:rsidP="00A9161A">
      <w:pPr>
        <w:rPr>
          <w:rStyle w:val="Strong"/>
          <w:rFonts w:cs="Arial"/>
          <w:b w:val="0"/>
          <w:bCs w:val="0"/>
          <w:color w:val="273239"/>
          <w:spacing w:val="2"/>
          <w:sz w:val="26"/>
          <w:szCs w:val="26"/>
          <w:bdr w:val="none" w:sz="0" w:space="0" w:color="auto" w:frame="1"/>
          <w:shd w:val="clear" w:color="auto" w:fill="FFFFFF"/>
        </w:rPr>
      </w:pPr>
    </w:p>
    <w:p w14:paraId="019FB33B" w14:textId="74BAFAF6" w:rsidR="00075651" w:rsidRDefault="00075651" w:rsidP="00A9161A">
      <w:pPr>
        <w:rPr>
          <w:rStyle w:val="Strong"/>
          <w:rFonts w:cs="Arial"/>
          <w:b w:val="0"/>
          <w:bCs w:val="0"/>
          <w:color w:val="273239"/>
          <w:spacing w:val="2"/>
          <w:sz w:val="26"/>
          <w:szCs w:val="26"/>
          <w:bdr w:val="none" w:sz="0" w:space="0" w:color="auto" w:frame="1"/>
          <w:shd w:val="clear" w:color="auto" w:fill="FFFFFF"/>
        </w:rPr>
      </w:pPr>
      <w:r>
        <w:rPr>
          <w:rStyle w:val="Strong"/>
          <w:rFonts w:cs="Arial"/>
          <w:b w:val="0"/>
          <w:bCs w:val="0"/>
          <w:color w:val="273239"/>
          <w:spacing w:val="2"/>
          <w:sz w:val="26"/>
          <w:szCs w:val="26"/>
          <w:bdr w:val="none" w:sz="0" w:space="0" w:color="auto" w:frame="1"/>
          <w:shd w:val="clear" w:color="auto" w:fill="FFFFFF"/>
        </w:rPr>
        <w:t>Recognition rather than recall</w:t>
      </w:r>
    </w:p>
    <w:p w14:paraId="443AA262" w14:textId="02943313" w:rsidR="00075651" w:rsidRDefault="00075651" w:rsidP="00A9161A">
      <w:pPr>
        <w:rPr>
          <w:rStyle w:val="Strong"/>
          <w:rFonts w:cs="Arial"/>
          <w:b w:val="0"/>
          <w:bCs w:val="0"/>
          <w:color w:val="273239"/>
          <w:spacing w:val="2"/>
          <w:sz w:val="26"/>
          <w:szCs w:val="26"/>
          <w:bdr w:val="none" w:sz="0" w:space="0" w:color="auto" w:frame="1"/>
          <w:shd w:val="clear" w:color="auto" w:fill="FFFFFF"/>
        </w:rPr>
      </w:pPr>
      <w:r>
        <w:rPr>
          <w:rStyle w:val="Strong"/>
          <w:rFonts w:cs="Arial"/>
          <w:b w:val="0"/>
          <w:bCs w:val="0"/>
          <w:color w:val="273239"/>
          <w:spacing w:val="2"/>
          <w:sz w:val="26"/>
          <w:szCs w:val="26"/>
          <w:bdr w:val="none" w:sz="0" w:space="0" w:color="auto" w:frame="1"/>
          <w:shd w:val="clear" w:color="auto" w:fill="FFFFFF"/>
        </w:rPr>
        <w:t>The system works with a data</w:t>
      </w:r>
      <w:r w:rsidR="000429B8">
        <w:rPr>
          <w:rStyle w:val="Strong"/>
          <w:rFonts w:cs="Arial"/>
          <w:b w:val="0"/>
          <w:bCs w:val="0"/>
          <w:color w:val="273239"/>
          <w:spacing w:val="2"/>
          <w:sz w:val="26"/>
          <w:szCs w:val="26"/>
          <w:bdr w:val="none" w:sz="0" w:space="0" w:color="auto" w:frame="1"/>
          <w:shd w:val="clear" w:color="auto" w:fill="FFFFFF"/>
        </w:rPr>
        <w:t>base so the ID`s are considered primary</w:t>
      </w:r>
      <w:r w:rsidR="002F0DD0">
        <w:rPr>
          <w:rStyle w:val="Strong"/>
          <w:rFonts w:cs="Arial"/>
          <w:b w:val="0"/>
          <w:bCs w:val="0"/>
          <w:color w:val="273239"/>
          <w:spacing w:val="2"/>
          <w:sz w:val="26"/>
          <w:szCs w:val="26"/>
          <w:bdr w:val="none" w:sz="0" w:space="0" w:color="auto" w:frame="1"/>
          <w:shd w:val="clear" w:color="auto" w:fill="FFFFFF"/>
        </w:rPr>
        <w:t xml:space="preserve"> keys so they cannot be repeated. The IDs are generated automatically </w:t>
      </w:r>
      <w:r w:rsidR="00F82F40">
        <w:rPr>
          <w:rStyle w:val="Strong"/>
          <w:rFonts w:cs="Arial"/>
          <w:b w:val="0"/>
          <w:bCs w:val="0"/>
          <w:color w:val="273239"/>
          <w:spacing w:val="2"/>
          <w:sz w:val="26"/>
          <w:szCs w:val="26"/>
          <w:bdr w:val="none" w:sz="0" w:space="0" w:color="auto" w:frame="1"/>
          <w:shd w:val="clear" w:color="auto" w:fill="FFFFFF"/>
        </w:rPr>
        <w:t xml:space="preserve">by the system and the user is not allowed to input data </w:t>
      </w:r>
      <w:r w:rsidR="00FC12E8">
        <w:rPr>
          <w:rStyle w:val="Strong"/>
          <w:rFonts w:cs="Arial"/>
          <w:b w:val="0"/>
          <w:bCs w:val="0"/>
          <w:color w:val="273239"/>
          <w:spacing w:val="2"/>
          <w:sz w:val="26"/>
          <w:szCs w:val="26"/>
          <w:bdr w:val="none" w:sz="0" w:space="0" w:color="auto" w:frame="1"/>
          <w:shd w:val="clear" w:color="auto" w:fill="FFFFFF"/>
        </w:rPr>
        <w:t xml:space="preserve">in these fields. Also if he tries to input some item with the same ID, he will be </w:t>
      </w:r>
      <w:r w:rsidR="00C639FD">
        <w:rPr>
          <w:rStyle w:val="Strong"/>
          <w:rFonts w:cs="Arial"/>
          <w:b w:val="0"/>
          <w:bCs w:val="0"/>
          <w:color w:val="273239"/>
          <w:spacing w:val="2"/>
          <w:sz w:val="26"/>
          <w:szCs w:val="26"/>
          <w:bdr w:val="none" w:sz="0" w:space="0" w:color="auto" w:frame="1"/>
          <w:shd w:val="clear" w:color="auto" w:fill="FFFFFF"/>
        </w:rPr>
        <w:t>warned and not allowed.</w:t>
      </w:r>
    </w:p>
    <w:p w14:paraId="0A78145B" w14:textId="0E99CAA1" w:rsidR="00093C67" w:rsidRDefault="00093C67" w:rsidP="00A9161A">
      <w:pPr>
        <w:rPr>
          <w:rStyle w:val="Strong"/>
          <w:rFonts w:cs="Arial"/>
          <w:b w:val="0"/>
          <w:bCs w:val="0"/>
          <w:color w:val="273239"/>
          <w:spacing w:val="2"/>
          <w:sz w:val="26"/>
          <w:szCs w:val="26"/>
          <w:bdr w:val="none" w:sz="0" w:space="0" w:color="auto" w:frame="1"/>
          <w:shd w:val="clear" w:color="auto" w:fill="FFFFFF"/>
        </w:rPr>
      </w:pPr>
    </w:p>
    <w:p w14:paraId="3CFF3777" w14:textId="778A0074" w:rsidR="00455BB4" w:rsidRDefault="00455BB4" w:rsidP="00A9161A">
      <w:pPr>
        <w:rPr>
          <w:b/>
        </w:rPr>
      </w:pPr>
      <w:r>
        <w:rPr>
          <w:b/>
        </w:rPr>
        <w:t>Flexibility and efficiency of use:</w:t>
      </w:r>
    </w:p>
    <w:p w14:paraId="04406D23" w14:textId="1CB08DEB" w:rsidR="00455BB4" w:rsidRDefault="00455BB4" w:rsidP="00A9161A">
      <w:pPr>
        <w:rPr>
          <w:bCs/>
        </w:rPr>
      </w:pPr>
      <w:r w:rsidRPr="00247EFC">
        <w:rPr>
          <w:bCs/>
        </w:rPr>
        <w:t xml:space="preserve">The system was designed in a </w:t>
      </w:r>
      <w:r w:rsidR="00247EFC" w:rsidRPr="00247EFC">
        <w:rPr>
          <w:bCs/>
        </w:rPr>
        <w:t>intuitive way, allowing new users to navigate easily.</w:t>
      </w:r>
    </w:p>
    <w:p w14:paraId="63F1D330" w14:textId="77777777" w:rsidR="009F3D3B" w:rsidRDefault="009F3D3B" w:rsidP="009F3D3B">
      <w:pPr>
        <w:rPr>
          <w:b/>
        </w:rPr>
      </w:pPr>
      <w:r>
        <w:rPr>
          <w:b/>
        </w:rPr>
        <w:t>Aesthetic and minimalist design:</w:t>
      </w:r>
    </w:p>
    <w:p w14:paraId="3C412280" w14:textId="29E222C1" w:rsidR="009F3D3B" w:rsidRDefault="009F3D3B" w:rsidP="00A9161A">
      <w:pPr>
        <w:rPr>
          <w:rStyle w:val="Strong"/>
          <w:rFonts w:cs="Arial"/>
          <w:b w:val="0"/>
          <w:color w:val="273239"/>
          <w:spacing w:val="2"/>
          <w:sz w:val="26"/>
          <w:szCs w:val="26"/>
          <w:bdr w:val="none" w:sz="0" w:space="0" w:color="auto" w:frame="1"/>
          <w:shd w:val="clear" w:color="auto" w:fill="FFFFFF"/>
        </w:rPr>
      </w:pPr>
      <w:r>
        <w:rPr>
          <w:rStyle w:val="Strong"/>
          <w:rFonts w:cs="Arial"/>
          <w:b w:val="0"/>
          <w:color w:val="273239"/>
          <w:spacing w:val="2"/>
          <w:sz w:val="26"/>
          <w:szCs w:val="26"/>
          <w:bdr w:val="none" w:sz="0" w:space="0" w:color="auto" w:frame="1"/>
          <w:shd w:val="clear" w:color="auto" w:fill="FFFFFF"/>
        </w:rPr>
        <w:t xml:space="preserve">The system was designed with clean </w:t>
      </w:r>
      <w:r w:rsidR="00F251D6">
        <w:rPr>
          <w:rStyle w:val="Strong"/>
          <w:rFonts w:cs="Arial"/>
          <w:b w:val="0"/>
          <w:color w:val="273239"/>
          <w:spacing w:val="2"/>
          <w:sz w:val="26"/>
          <w:szCs w:val="26"/>
          <w:bdr w:val="none" w:sz="0" w:space="0" w:color="auto" w:frame="1"/>
          <w:shd w:val="clear" w:color="auto" w:fill="FFFFFF"/>
        </w:rPr>
        <w:t>and simple design</w:t>
      </w:r>
      <w:r w:rsidR="00DD3957">
        <w:rPr>
          <w:rStyle w:val="Strong"/>
          <w:rFonts w:cs="Arial"/>
          <w:b w:val="0"/>
          <w:color w:val="273239"/>
          <w:spacing w:val="2"/>
          <w:sz w:val="26"/>
          <w:szCs w:val="26"/>
          <w:bdr w:val="none" w:sz="0" w:space="0" w:color="auto" w:frame="1"/>
          <w:shd w:val="clear" w:color="auto" w:fill="FFFFFF"/>
        </w:rPr>
        <w:t xml:space="preserve"> to meet its user-friendly requirement.</w:t>
      </w:r>
    </w:p>
    <w:p w14:paraId="287345E0" w14:textId="5DDA4B53" w:rsidR="00D90B7F" w:rsidRDefault="00D90B7F" w:rsidP="00D90B7F">
      <w:pPr>
        <w:rPr>
          <w:b/>
        </w:rPr>
      </w:pPr>
      <w:r>
        <w:rPr>
          <w:b/>
        </w:rPr>
        <w:lastRenderedPageBreak/>
        <w:t>Help users recognize, diagnose and recover from errors</w:t>
      </w:r>
    </w:p>
    <w:p w14:paraId="635C1802" w14:textId="378A6057" w:rsidR="00D90B7F" w:rsidRDefault="00AE0B4B" w:rsidP="00A9161A">
      <w:pPr>
        <w:rPr>
          <w:rStyle w:val="Strong"/>
          <w:rFonts w:cs="Arial"/>
          <w:b w:val="0"/>
          <w:color w:val="273239"/>
          <w:spacing w:val="2"/>
          <w:sz w:val="26"/>
          <w:szCs w:val="26"/>
          <w:bdr w:val="none" w:sz="0" w:space="0" w:color="auto" w:frame="1"/>
          <w:shd w:val="clear" w:color="auto" w:fill="FFFFFF"/>
        </w:rPr>
      </w:pPr>
      <w:r>
        <w:rPr>
          <w:rStyle w:val="Strong"/>
          <w:rFonts w:cs="Arial"/>
          <w:b w:val="0"/>
          <w:color w:val="273239"/>
          <w:spacing w:val="2"/>
          <w:sz w:val="26"/>
          <w:szCs w:val="26"/>
          <w:bdr w:val="none" w:sz="0" w:space="0" w:color="auto" w:frame="1"/>
          <w:shd w:val="clear" w:color="auto" w:fill="FFFFFF"/>
        </w:rPr>
        <w:t>As mention</w:t>
      </w:r>
      <w:r w:rsidR="000F31AE">
        <w:rPr>
          <w:rStyle w:val="Strong"/>
          <w:rFonts w:cs="Arial"/>
          <w:b w:val="0"/>
          <w:color w:val="273239"/>
          <w:spacing w:val="2"/>
          <w:sz w:val="26"/>
          <w:szCs w:val="26"/>
          <w:bdr w:val="none" w:sz="0" w:space="0" w:color="auto" w:frame="1"/>
          <w:shd w:val="clear" w:color="auto" w:fill="FFFFFF"/>
        </w:rPr>
        <w:t>e</w:t>
      </w:r>
      <w:r w:rsidR="00581623">
        <w:rPr>
          <w:rStyle w:val="Strong"/>
          <w:rFonts w:cs="Arial"/>
          <w:b w:val="0"/>
          <w:color w:val="273239"/>
          <w:spacing w:val="2"/>
          <w:sz w:val="26"/>
          <w:szCs w:val="26"/>
          <w:bdr w:val="none" w:sz="0" w:space="0" w:color="auto" w:frame="1"/>
          <w:shd w:val="clear" w:color="auto" w:fill="FFFFFF"/>
        </w:rPr>
        <w:t xml:space="preserve">d above, in case the user tries to input something incorrect or nor allowed, he will be </w:t>
      </w:r>
      <w:r w:rsidR="000F31AE">
        <w:rPr>
          <w:rStyle w:val="Strong"/>
          <w:rFonts w:cs="Arial"/>
          <w:b w:val="0"/>
          <w:color w:val="273239"/>
          <w:spacing w:val="2"/>
          <w:sz w:val="26"/>
          <w:szCs w:val="26"/>
          <w:bdr w:val="none" w:sz="0" w:space="0" w:color="auto" w:frame="1"/>
          <w:shd w:val="clear" w:color="auto" w:fill="FFFFFF"/>
        </w:rPr>
        <w:t>warned.</w:t>
      </w:r>
    </w:p>
    <w:p w14:paraId="71A14C75" w14:textId="77777777" w:rsidR="00210317" w:rsidRDefault="00210317" w:rsidP="00210317">
      <w:pPr>
        <w:rPr>
          <w:b/>
        </w:rPr>
      </w:pPr>
      <w:r>
        <w:rPr>
          <w:b/>
        </w:rPr>
        <w:t>Help and documentation:</w:t>
      </w:r>
    </w:p>
    <w:p w14:paraId="0347B96D" w14:textId="41E82095" w:rsidR="00210317" w:rsidRDefault="00D57045" w:rsidP="00A9161A">
      <w:pPr>
        <w:rPr>
          <w:rStyle w:val="Strong"/>
          <w:rFonts w:cs="Arial"/>
          <w:b w:val="0"/>
          <w:color w:val="273239"/>
          <w:spacing w:val="2"/>
          <w:sz w:val="26"/>
          <w:szCs w:val="26"/>
          <w:bdr w:val="none" w:sz="0" w:space="0" w:color="auto" w:frame="1"/>
          <w:shd w:val="clear" w:color="auto" w:fill="FFFFFF"/>
        </w:rPr>
      </w:pPr>
      <w:r>
        <w:rPr>
          <w:rStyle w:val="Strong"/>
          <w:rFonts w:cs="Arial"/>
          <w:b w:val="0"/>
          <w:color w:val="273239"/>
          <w:spacing w:val="2"/>
          <w:sz w:val="26"/>
          <w:szCs w:val="26"/>
          <w:bdr w:val="none" w:sz="0" w:space="0" w:color="auto" w:frame="1"/>
          <w:shd w:val="clear" w:color="auto" w:fill="FFFFFF"/>
        </w:rPr>
        <w:t>Unfortunately, the application does not meet this requirement, there is no section</w:t>
      </w:r>
      <w:r w:rsidR="00DA6B08">
        <w:rPr>
          <w:rStyle w:val="Strong"/>
          <w:rFonts w:cs="Arial"/>
          <w:b w:val="0"/>
          <w:color w:val="273239"/>
          <w:spacing w:val="2"/>
          <w:sz w:val="26"/>
          <w:szCs w:val="26"/>
          <w:bdr w:val="none" w:sz="0" w:space="0" w:color="auto" w:frame="1"/>
          <w:shd w:val="clear" w:color="auto" w:fill="FFFFFF"/>
        </w:rPr>
        <w:t xml:space="preserve"> with documentation</w:t>
      </w:r>
      <w:r>
        <w:rPr>
          <w:rStyle w:val="Strong"/>
          <w:rFonts w:cs="Arial"/>
          <w:b w:val="0"/>
          <w:color w:val="273239"/>
          <w:spacing w:val="2"/>
          <w:sz w:val="26"/>
          <w:szCs w:val="26"/>
          <w:bdr w:val="none" w:sz="0" w:space="0" w:color="auto" w:frame="1"/>
          <w:shd w:val="clear" w:color="auto" w:fill="FFFFFF"/>
        </w:rPr>
        <w:t xml:space="preserve"> to help user</w:t>
      </w:r>
      <w:r w:rsidR="00DA6B08">
        <w:rPr>
          <w:rStyle w:val="Strong"/>
          <w:rFonts w:cs="Arial"/>
          <w:b w:val="0"/>
          <w:color w:val="273239"/>
          <w:spacing w:val="2"/>
          <w:sz w:val="26"/>
          <w:szCs w:val="26"/>
          <w:bdr w:val="none" w:sz="0" w:space="0" w:color="auto" w:frame="1"/>
          <w:shd w:val="clear" w:color="auto" w:fill="FFFFFF"/>
        </w:rPr>
        <w:t>s.</w:t>
      </w:r>
    </w:p>
    <w:p w14:paraId="0136C967" w14:textId="2DD91CA8" w:rsidR="005B5AC7" w:rsidRDefault="005B5AC7" w:rsidP="00A9161A">
      <w:pPr>
        <w:rPr>
          <w:rStyle w:val="Strong"/>
          <w:rFonts w:cs="Arial"/>
          <w:b w:val="0"/>
          <w:color w:val="273239"/>
          <w:spacing w:val="2"/>
          <w:sz w:val="26"/>
          <w:szCs w:val="26"/>
          <w:bdr w:val="none" w:sz="0" w:space="0" w:color="auto" w:frame="1"/>
          <w:shd w:val="clear" w:color="auto" w:fill="FFFFFF"/>
        </w:rPr>
      </w:pPr>
    </w:p>
    <w:p w14:paraId="7D2D2143" w14:textId="26845501" w:rsidR="005B5AC7" w:rsidRDefault="005B5AC7" w:rsidP="005B5AC7">
      <w:pPr>
        <w:pStyle w:val="Heading3"/>
        <w:rPr>
          <w:bCs w:val="0"/>
        </w:rPr>
      </w:pPr>
      <w:r w:rsidRPr="005B5AC7">
        <w:rPr>
          <w:bCs w:val="0"/>
        </w:rPr>
        <w:t>GUI testing:</w:t>
      </w:r>
    </w:p>
    <w:p w14:paraId="3DBDD1D8" w14:textId="06CE221C" w:rsidR="007B4CDB" w:rsidRDefault="003B50BC" w:rsidP="007B4CDB">
      <w:r>
        <w:t xml:space="preserve">In this section </w:t>
      </w:r>
      <w:r w:rsidR="00863921">
        <w:t xml:space="preserve">I am going to present some of the tests </w:t>
      </w:r>
      <w:r w:rsidR="00830694">
        <w:t xml:space="preserve">carried </w:t>
      </w:r>
      <w:r w:rsidR="00704F45">
        <w:t>on the application GUI.</w:t>
      </w:r>
    </w:p>
    <w:p w14:paraId="2CFF493D" w14:textId="2CDD8B5B" w:rsidR="000675CA" w:rsidRDefault="000675CA" w:rsidP="000675CA">
      <w:pPr>
        <w:pStyle w:val="Heading4"/>
      </w:pPr>
      <w:r>
        <w:t>Forgot password</w:t>
      </w:r>
    </w:p>
    <w:p w14:paraId="4A37EB30" w14:textId="52E5AE44" w:rsidR="000675CA" w:rsidRDefault="000675CA" w:rsidP="007B4CDB">
      <w:r>
        <w:rPr>
          <w:noProof/>
        </w:rPr>
        <w:drawing>
          <wp:inline distT="0" distB="0" distL="0" distR="0" wp14:anchorId="653C162A" wp14:editId="4D2B3D2C">
            <wp:extent cx="2867025" cy="3486150"/>
            <wp:effectExtent l="0" t="0" r="9525"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10;&#10;Description automatically generated"/>
                    <pic:cNvPicPr/>
                  </pic:nvPicPr>
                  <pic:blipFill>
                    <a:blip r:embed="rId67"/>
                    <a:stretch>
                      <a:fillRect/>
                    </a:stretch>
                  </pic:blipFill>
                  <pic:spPr>
                    <a:xfrm>
                      <a:off x="0" y="0"/>
                      <a:ext cx="2867025" cy="3486150"/>
                    </a:xfrm>
                    <a:prstGeom prst="rect">
                      <a:avLst/>
                    </a:prstGeom>
                  </pic:spPr>
                </pic:pic>
              </a:graphicData>
            </a:graphic>
          </wp:inline>
        </w:drawing>
      </w:r>
    </w:p>
    <w:p w14:paraId="505B5898" w14:textId="2DC2FCBD" w:rsidR="00233D24" w:rsidRDefault="00233D24" w:rsidP="007B4CDB">
      <w:r>
        <w:rPr>
          <w:noProof/>
        </w:rPr>
        <w:lastRenderedPageBreak/>
        <w:drawing>
          <wp:inline distT="0" distB="0" distL="0" distR="0" wp14:anchorId="793A080F" wp14:editId="42540FF9">
            <wp:extent cx="2886075" cy="3495675"/>
            <wp:effectExtent l="0" t="0" r="9525" b="9525"/>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68"/>
                    <a:stretch>
                      <a:fillRect/>
                    </a:stretch>
                  </pic:blipFill>
                  <pic:spPr>
                    <a:xfrm>
                      <a:off x="0" y="0"/>
                      <a:ext cx="2886075" cy="3495675"/>
                    </a:xfrm>
                    <a:prstGeom prst="rect">
                      <a:avLst/>
                    </a:prstGeom>
                  </pic:spPr>
                </pic:pic>
              </a:graphicData>
            </a:graphic>
          </wp:inline>
        </w:drawing>
      </w:r>
    </w:p>
    <w:p w14:paraId="2C66AB9D" w14:textId="5A812CB3" w:rsidR="00A73B43" w:rsidRDefault="00A73B43" w:rsidP="007B4CDB">
      <w:r>
        <w:t>Security question retrieved from database successfully</w:t>
      </w:r>
    </w:p>
    <w:p w14:paraId="38C921C8" w14:textId="77777777" w:rsidR="00A73B43" w:rsidRDefault="00A73B43" w:rsidP="007B4CDB"/>
    <w:p w14:paraId="2EF1BE21" w14:textId="0B17BEA6" w:rsidR="00635823" w:rsidRDefault="00635823" w:rsidP="007B4CDB"/>
    <w:p w14:paraId="28F9A4CC" w14:textId="0C33EC52" w:rsidR="00635823" w:rsidRDefault="00635823" w:rsidP="007B4CDB"/>
    <w:p w14:paraId="3EFDC0D5" w14:textId="2860E7C2" w:rsidR="00635823" w:rsidRDefault="00635823" w:rsidP="007B4CDB">
      <w:r>
        <w:rPr>
          <w:noProof/>
        </w:rPr>
        <w:lastRenderedPageBreak/>
        <w:drawing>
          <wp:inline distT="0" distB="0" distL="0" distR="0" wp14:anchorId="4BF7E6EA" wp14:editId="00627C5F">
            <wp:extent cx="2905125" cy="3514725"/>
            <wp:effectExtent l="0" t="0" r="9525"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69"/>
                    <a:stretch>
                      <a:fillRect/>
                    </a:stretch>
                  </pic:blipFill>
                  <pic:spPr>
                    <a:xfrm>
                      <a:off x="0" y="0"/>
                      <a:ext cx="2905125" cy="3514725"/>
                    </a:xfrm>
                    <a:prstGeom prst="rect">
                      <a:avLst/>
                    </a:prstGeom>
                  </pic:spPr>
                </pic:pic>
              </a:graphicData>
            </a:graphic>
          </wp:inline>
        </w:drawing>
      </w:r>
    </w:p>
    <w:p w14:paraId="28A7B872" w14:textId="3D2411F0" w:rsidR="00635823" w:rsidRDefault="00635823" w:rsidP="007B4CDB">
      <w:r>
        <w:t>Successful password recovery</w:t>
      </w:r>
    </w:p>
    <w:p w14:paraId="3A96F71E" w14:textId="7569FEDC" w:rsidR="007B4CDB" w:rsidRDefault="007B4CDB" w:rsidP="008C4E5F">
      <w:pPr>
        <w:pStyle w:val="Heading4"/>
      </w:pPr>
      <w:r w:rsidRPr="008C4E5F">
        <w:t>Category</w:t>
      </w:r>
      <w:r w:rsidR="008855B0" w:rsidRPr="008C4E5F">
        <w:t>/Sales/Suppliers</w:t>
      </w:r>
    </w:p>
    <w:p w14:paraId="7E632CF6" w14:textId="53FC1608" w:rsidR="008C4E5F" w:rsidRDefault="009A2E94" w:rsidP="008C4E5F">
      <w:r>
        <w:rPr>
          <w:noProof/>
        </w:rPr>
        <w:drawing>
          <wp:inline distT="0" distB="0" distL="0" distR="0" wp14:anchorId="08E6263F" wp14:editId="5215927B">
            <wp:extent cx="5489575" cy="3303270"/>
            <wp:effectExtent l="0" t="0" r="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70"/>
                    <a:stretch>
                      <a:fillRect/>
                    </a:stretch>
                  </pic:blipFill>
                  <pic:spPr>
                    <a:xfrm>
                      <a:off x="0" y="0"/>
                      <a:ext cx="5489575" cy="3303270"/>
                    </a:xfrm>
                    <a:prstGeom prst="rect">
                      <a:avLst/>
                    </a:prstGeom>
                  </pic:spPr>
                </pic:pic>
              </a:graphicData>
            </a:graphic>
          </wp:inline>
        </w:drawing>
      </w:r>
    </w:p>
    <w:p w14:paraId="2B86FADB" w14:textId="59298C39" w:rsidR="008C4E5F" w:rsidRDefault="008C4E5F" w:rsidP="008C4E5F">
      <w:r>
        <w:t>Add new category:</w:t>
      </w:r>
    </w:p>
    <w:p w14:paraId="29F55BE6" w14:textId="564CF0E6" w:rsidR="00D3613E" w:rsidRDefault="00D3613E" w:rsidP="008C4E5F">
      <w:r>
        <w:rPr>
          <w:noProof/>
        </w:rPr>
        <w:lastRenderedPageBreak/>
        <w:drawing>
          <wp:inline distT="0" distB="0" distL="0" distR="0" wp14:anchorId="529F80AE" wp14:editId="39DFB5C4">
            <wp:extent cx="5489575" cy="3282950"/>
            <wp:effectExtent l="0" t="0" r="0"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71"/>
                    <a:stretch>
                      <a:fillRect/>
                    </a:stretch>
                  </pic:blipFill>
                  <pic:spPr>
                    <a:xfrm>
                      <a:off x="0" y="0"/>
                      <a:ext cx="5489575" cy="3282950"/>
                    </a:xfrm>
                    <a:prstGeom prst="rect">
                      <a:avLst/>
                    </a:prstGeom>
                  </pic:spPr>
                </pic:pic>
              </a:graphicData>
            </a:graphic>
          </wp:inline>
        </w:drawing>
      </w:r>
    </w:p>
    <w:p w14:paraId="60C29972" w14:textId="3C86F041" w:rsidR="00D3613E" w:rsidRDefault="00D3613E" w:rsidP="008C4E5F">
      <w:r>
        <w:t>Table updated with new data, category number generated by the system</w:t>
      </w:r>
      <w:r w:rsidR="00804F27">
        <w:t>, success warning displayed</w:t>
      </w:r>
    </w:p>
    <w:p w14:paraId="1FBBCEF3" w14:textId="7250EEEC" w:rsidR="00F13598" w:rsidRDefault="00F13598" w:rsidP="008C4E5F">
      <w:r>
        <w:rPr>
          <w:noProof/>
        </w:rPr>
        <w:drawing>
          <wp:inline distT="0" distB="0" distL="0" distR="0" wp14:anchorId="17438F58" wp14:editId="4526888A">
            <wp:extent cx="5489575" cy="3314065"/>
            <wp:effectExtent l="0" t="0" r="0" b="635"/>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72"/>
                    <a:stretch>
                      <a:fillRect/>
                    </a:stretch>
                  </pic:blipFill>
                  <pic:spPr>
                    <a:xfrm>
                      <a:off x="0" y="0"/>
                      <a:ext cx="5489575" cy="3314065"/>
                    </a:xfrm>
                    <a:prstGeom prst="rect">
                      <a:avLst/>
                    </a:prstGeom>
                  </pic:spPr>
                </pic:pic>
              </a:graphicData>
            </a:graphic>
          </wp:inline>
        </w:drawing>
      </w:r>
    </w:p>
    <w:p w14:paraId="25EAB6F1" w14:textId="59F5251C" w:rsidR="00F13598" w:rsidRDefault="00F13598" w:rsidP="008C4E5F">
      <w:r>
        <w:t>Successful edition and warning displayed</w:t>
      </w:r>
    </w:p>
    <w:p w14:paraId="2C9D7A17" w14:textId="49C4F56E" w:rsidR="00F36166" w:rsidRDefault="00F36166" w:rsidP="008C4E5F">
      <w:r>
        <w:rPr>
          <w:noProof/>
        </w:rPr>
        <w:lastRenderedPageBreak/>
        <w:drawing>
          <wp:inline distT="0" distB="0" distL="0" distR="0" wp14:anchorId="4F230099" wp14:editId="0CDADAE8">
            <wp:extent cx="4714875" cy="1933575"/>
            <wp:effectExtent l="0" t="0" r="9525" b="952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73"/>
                    <a:stretch>
                      <a:fillRect/>
                    </a:stretch>
                  </pic:blipFill>
                  <pic:spPr>
                    <a:xfrm>
                      <a:off x="0" y="0"/>
                      <a:ext cx="4714875" cy="1933575"/>
                    </a:xfrm>
                    <a:prstGeom prst="rect">
                      <a:avLst/>
                    </a:prstGeom>
                  </pic:spPr>
                </pic:pic>
              </a:graphicData>
            </a:graphic>
          </wp:inline>
        </w:drawing>
      </w:r>
    </w:p>
    <w:p w14:paraId="24084DD0" w14:textId="3CC15FD8" w:rsidR="00F36166" w:rsidRDefault="00F36166" w:rsidP="008C4E5F">
      <w:r>
        <w:t>New item updated to the database</w:t>
      </w:r>
    </w:p>
    <w:p w14:paraId="6186AC9F" w14:textId="106436EB" w:rsidR="00AA4012" w:rsidRDefault="00AA4012" w:rsidP="008C4E5F">
      <w:r>
        <w:rPr>
          <w:noProof/>
        </w:rPr>
        <w:drawing>
          <wp:inline distT="0" distB="0" distL="0" distR="0" wp14:anchorId="49765066" wp14:editId="7D4D0FCD">
            <wp:extent cx="5489575" cy="3284220"/>
            <wp:effectExtent l="0" t="0" r="0" b="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74"/>
                    <a:stretch>
                      <a:fillRect/>
                    </a:stretch>
                  </pic:blipFill>
                  <pic:spPr>
                    <a:xfrm>
                      <a:off x="0" y="0"/>
                      <a:ext cx="5489575" cy="3284220"/>
                    </a:xfrm>
                    <a:prstGeom prst="rect">
                      <a:avLst/>
                    </a:prstGeom>
                  </pic:spPr>
                </pic:pic>
              </a:graphicData>
            </a:graphic>
          </wp:inline>
        </w:drawing>
      </w:r>
    </w:p>
    <w:p w14:paraId="6F9B8A31" w14:textId="16323992" w:rsidR="00AA4012" w:rsidRDefault="00AA4012" w:rsidP="008C4E5F">
      <w:r>
        <w:t>Deletion warning displayed</w:t>
      </w:r>
    </w:p>
    <w:p w14:paraId="1FD74279" w14:textId="201DEAC9" w:rsidR="002C1E57" w:rsidRDefault="002C1E57" w:rsidP="008C4E5F"/>
    <w:p w14:paraId="36C4D7CB" w14:textId="08CE00AB" w:rsidR="002C1E57" w:rsidRDefault="002C1E57" w:rsidP="008C4E5F">
      <w:r>
        <w:t>Others</w:t>
      </w:r>
    </w:p>
    <w:p w14:paraId="61FC662D" w14:textId="6DDAAF66" w:rsidR="002C1E57" w:rsidRDefault="002C1E57" w:rsidP="008C4E5F">
      <w:r>
        <w:rPr>
          <w:noProof/>
        </w:rPr>
        <w:lastRenderedPageBreak/>
        <w:drawing>
          <wp:inline distT="0" distB="0" distL="0" distR="0" wp14:anchorId="70371448" wp14:editId="25D169F5">
            <wp:extent cx="5489575" cy="4232910"/>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75"/>
                    <a:stretch>
                      <a:fillRect/>
                    </a:stretch>
                  </pic:blipFill>
                  <pic:spPr>
                    <a:xfrm>
                      <a:off x="0" y="0"/>
                      <a:ext cx="5489575" cy="4232910"/>
                    </a:xfrm>
                    <a:prstGeom prst="rect">
                      <a:avLst/>
                    </a:prstGeom>
                  </pic:spPr>
                </pic:pic>
              </a:graphicData>
            </a:graphic>
          </wp:inline>
        </w:drawing>
      </w:r>
    </w:p>
    <w:p w14:paraId="7987BC42" w14:textId="1340ACDD" w:rsidR="002C1E57" w:rsidRDefault="00F90614" w:rsidP="008C4E5F">
      <w:r>
        <w:t>Two different validations displayed</w:t>
      </w:r>
    </w:p>
    <w:p w14:paraId="33345AE0" w14:textId="22017C79" w:rsidR="0067723F" w:rsidRDefault="0067723F" w:rsidP="008C4E5F">
      <w:r>
        <w:t>Name: do not allow user to input incorrect characters</w:t>
      </w:r>
    </w:p>
    <w:p w14:paraId="2E10EB66" w14:textId="33C0368E" w:rsidR="0067723F" w:rsidRDefault="00F64499" w:rsidP="008C4E5F">
      <w:r>
        <w:t xml:space="preserve">Email: </w:t>
      </w:r>
      <w:r w:rsidR="00737581">
        <w:t>if email format in incorrect, the</w:t>
      </w:r>
      <w:r>
        <w:t xml:space="preserve"> input is cleared </w:t>
      </w:r>
      <w:r w:rsidR="00737581">
        <w:t>when the field</w:t>
      </w:r>
      <w:r w:rsidR="00FD3556">
        <w:t xml:space="preserve"> </w:t>
      </w:r>
      <w:r w:rsidR="0095504F">
        <w:t>loses focus.</w:t>
      </w:r>
    </w:p>
    <w:p w14:paraId="330B7042" w14:textId="7E0FB492" w:rsidR="00803902" w:rsidRDefault="00346688" w:rsidP="008C4E5F">
      <w:pPr>
        <w:rPr>
          <w:noProof/>
        </w:rPr>
      </w:pPr>
      <w:r>
        <w:rPr>
          <w:noProof/>
        </w:rPr>
        <w:drawing>
          <wp:inline distT="0" distB="0" distL="0" distR="0" wp14:anchorId="79BC91C9" wp14:editId="5231BE0F">
            <wp:extent cx="5489575" cy="4273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9575" cy="427355"/>
                    </a:xfrm>
                    <a:prstGeom prst="rect">
                      <a:avLst/>
                    </a:prstGeom>
                  </pic:spPr>
                </pic:pic>
              </a:graphicData>
            </a:graphic>
          </wp:inline>
        </w:drawing>
      </w:r>
      <w:r>
        <w:rPr>
          <w:noProof/>
        </w:rPr>
        <w:t xml:space="preserve"> </w:t>
      </w:r>
    </w:p>
    <w:p w14:paraId="3B8F36DB" w14:textId="5D3648C5" w:rsidR="0095504F" w:rsidRDefault="0095504F" w:rsidP="008C4E5F">
      <w:r>
        <w:rPr>
          <w:noProof/>
        </w:rPr>
        <w:drawing>
          <wp:inline distT="0" distB="0" distL="0" distR="0" wp14:anchorId="0692A00D" wp14:editId="7A50C31B">
            <wp:extent cx="5489575" cy="4616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9575" cy="461645"/>
                    </a:xfrm>
                    <a:prstGeom prst="rect">
                      <a:avLst/>
                    </a:prstGeom>
                  </pic:spPr>
                </pic:pic>
              </a:graphicData>
            </a:graphic>
          </wp:inline>
        </w:drawing>
      </w:r>
    </w:p>
    <w:p w14:paraId="7DC0830F" w14:textId="6A9572BF" w:rsidR="00803902" w:rsidRDefault="00803902" w:rsidP="008C4E5F">
      <w:r>
        <w:t>Synt</w:t>
      </w:r>
      <w:r w:rsidR="00104FBD">
        <w:t>a</w:t>
      </w:r>
      <w:r>
        <w:t>x error</w:t>
      </w:r>
      <w:r w:rsidR="00C4439B">
        <w:t>s</w:t>
      </w:r>
      <w:r>
        <w:t xml:space="preserve"> </w:t>
      </w:r>
      <w:r w:rsidR="00104FBD">
        <w:t xml:space="preserve">when trying to filter search on the </w:t>
      </w:r>
      <w:r w:rsidR="00C4439B">
        <w:t xml:space="preserve">report </w:t>
      </w:r>
      <w:r w:rsidR="00104FBD">
        <w:t>table</w:t>
      </w:r>
      <w:r w:rsidR="00C4439B">
        <w:t>s</w:t>
      </w:r>
    </w:p>
    <w:p w14:paraId="77BEAD02" w14:textId="05328472" w:rsidR="00104FBD" w:rsidRDefault="00104FBD" w:rsidP="008C4E5F"/>
    <w:p w14:paraId="07F16E79" w14:textId="4731D004" w:rsidR="007C5B58" w:rsidRDefault="00272839" w:rsidP="008C4E5F">
      <w:r>
        <w:t>Stock</w:t>
      </w:r>
    </w:p>
    <w:p w14:paraId="5D06168C" w14:textId="3C3B4D8A" w:rsidR="00272839" w:rsidRDefault="00272839" w:rsidP="008C4E5F">
      <w:r>
        <w:rPr>
          <w:noProof/>
        </w:rPr>
        <w:lastRenderedPageBreak/>
        <w:drawing>
          <wp:inline distT="0" distB="0" distL="0" distR="0" wp14:anchorId="438A0162" wp14:editId="5D9BC757">
            <wp:extent cx="5489575" cy="3408045"/>
            <wp:effectExtent l="0" t="0" r="0" b="1905"/>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78"/>
                    <a:stretch>
                      <a:fillRect/>
                    </a:stretch>
                  </pic:blipFill>
                  <pic:spPr>
                    <a:xfrm>
                      <a:off x="0" y="0"/>
                      <a:ext cx="5489575" cy="3408045"/>
                    </a:xfrm>
                    <a:prstGeom prst="rect">
                      <a:avLst/>
                    </a:prstGeom>
                  </pic:spPr>
                </pic:pic>
              </a:graphicData>
            </a:graphic>
          </wp:inline>
        </w:drawing>
      </w:r>
    </w:p>
    <w:p w14:paraId="4A1A876A" w14:textId="40F72105" w:rsidR="00272839" w:rsidRDefault="00FB22C1" w:rsidP="008C4E5F">
      <w:r>
        <w:t xml:space="preserve">Adding </w:t>
      </w:r>
      <w:r w:rsidR="00D92480">
        <w:t>stock</w:t>
      </w:r>
    </w:p>
    <w:p w14:paraId="0489446C" w14:textId="55188B06" w:rsidR="00FB22C1" w:rsidRDefault="00D92480" w:rsidP="008C4E5F">
      <w:pPr>
        <w:rPr>
          <w:noProof/>
        </w:rPr>
      </w:pPr>
      <w:r>
        <w:rPr>
          <w:noProof/>
        </w:rPr>
        <w:drawing>
          <wp:inline distT="0" distB="0" distL="0" distR="0" wp14:anchorId="6156721F" wp14:editId="4C6507D2">
            <wp:extent cx="5489575" cy="3423285"/>
            <wp:effectExtent l="0" t="0" r="0" b="5715"/>
            <wp:docPr id="87" name="Picture 8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pic:cNvPicPr/>
                  </pic:nvPicPr>
                  <pic:blipFill>
                    <a:blip r:embed="rId79"/>
                    <a:stretch>
                      <a:fillRect/>
                    </a:stretch>
                  </pic:blipFill>
                  <pic:spPr>
                    <a:xfrm>
                      <a:off x="0" y="0"/>
                      <a:ext cx="5489575" cy="3423285"/>
                    </a:xfrm>
                    <a:prstGeom prst="rect">
                      <a:avLst/>
                    </a:prstGeom>
                  </pic:spPr>
                </pic:pic>
              </a:graphicData>
            </a:graphic>
          </wp:inline>
        </w:drawing>
      </w:r>
      <w:r>
        <w:rPr>
          <w:noProof/>
        </w:rPr>
        <w:t xml:space="preserve"> </w:t>
      </w:r>
    </w:p>
    <w:p w14:paraId="299A562C" w14:textId="01261C5F" w:rsidR="00D92480" w:rsidRDefault="00D92480" w:rsidP="008C4E5F">
      <w:pPr>
        <w:rPr>
          <w:noProof/>
        </w:rPr>
      </w:pPr>
      <w:r>
        <w:rPr>
          <w:noProof/>
        </w:rPr>
        <w:t>Sucessfully added 50 pieces of ginger ale to the stock</w:t>
      </w:r>
      <w:r w:rsidR="00ED683C">
        <w:rPr>
          <w:noProof/>
        </w:rPr>
        <w:t xml:space="preserve"> and message displayed</w:t>
      </w:r>
    </w:p>
    <w:p w14:paraId="2DD0B239" w14:textId="501AE8AC" w:rsidR="00FC0D71" w:rsidRDefault="00FC0D71" w:rsidP="008C4E5F">
      <w:pPr>
        <w:rPr>
          <w:noProof/>
        </w:rPr>
      </w:pPr>
    </w:p>
    <w:p w14:paraId="335CE6D3" w14:textId="07C3EF09" w:rsidR="00FC0D71" w:rsidRDefault="00AB6CFF" w:rsidP="008C4E5F">
      <w:pPr>
        <w:rPr>
          <w:noProof/>
        </w:rPr>
      </w:pPr>
      <w:r>
        <w:rPr>
          <w:noProof/>
        </w:rPr>
        <w:lastRenderedPageBreak/>
        <w:t>Recording product waste</w:t>
      </w:r>
    </w:p>
    <w:p w14:paraId="1F86ED3C" w14:textId="02B5CFA4" w:rsidR="00D92480" w:rsidRDefault="00FC0D71" w:rsidP="008C4E5F">
      <w:r>
        <w:rPr>
          <w:noProof/>
        </w:rPr>
        <w:drawing>
          <wp:inline distT="0" distB="0" distL="0" distR="0" wp14:anchorId="307CF729" wp14:editId="49FBB5C3">
            <wp:extent cx="5489575" cy="3425190"/>
            <wp:effectExtent l="0" t="0" r="0" b="381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80"/>
                    <a:stretch>
                      <a:fillRect/>
                    </a:stretch>
                  </pic:blipFill>
                  <pic:spPr>
                    <a:xfrm>
                      <a:off x="0" y="0"/>
                      <a:ext cx="5489575" cy="3425190"/>
                    </a:xfrm>
                    <a:prstGeom prst="rect">
                      <a:avLst/>
                    </a:prstGeom>
                  </pic:spPr>
                </pic:pic>
              </a:graphicData>
            </a:graphic>
          </wp:inline>
        </w:drawing>
      </w:r>
    </w:p>
    <w:p w14:paraId="13EB6FDE" w14:textId="6DE012A9" w:rsidR="00AB6CFF" w:rsidRDefault="00AB6CFF" w:rsidP="008C4E5F">
      <w:pPr>
        <w:rPr>
          <w:noProof/>
        </w:rPr>
      </w:pPr>
      <w:r>
        <w:rPr>
          <w:noProof/>
        </w:rPr>
        <w:t>Recorded the waste of 35 ml of rum, stock updated and message displayed</w:t>
      </w:r>
    </w:p>
    <w:p w14:paraId="4838BD14" w14:textId="09714C89" w:rsidR="00CD5267" w:rsidRDefault="00CD5267" w:rsidP="008C4E5F">
      <w:r>
        <w:rPr>
          <w:noProof/>
        </w:rPr>
        <w:drawing>
          <wp:inline distT="0" distB="0" distL="0" distR="0" wp14:anchorId="16F55167" wp14:editId="661D346E">
            <wp:extent cx="5489575" cy="2740025"/>
            <wp:effectExtent l="0" t="0" r="0" b="3175"/>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pic:nvPicPr>
                  <pic:blipFill>
                    <a:blip r:embed="rId81"/>
                    <a:stretch>
                      <a:fillRect/>
                    </a:stretch>
                  </pic:blipFill>
                  <pic:spPr>
                    <a:xfrm>
                      <a:off x="0" y="0"/>
                      <a:ext cx="5489575" cy="2740025"/>
                    </a:xfrm>
                    <a:prstGeom prst="rect">
                      <a:avLst/>
                    </a:prstGeom>
                  </pic:spPr>
                </pic:pic>
              </a:graphicData>
            </a:graphic>
          </wp:inline>
        </w:drawing>
      </w:r>
    </w:p>
    <w:p w14:paraId="5A91DED0" w14:textId="69F7E496" w:rsidR="00CD5267" w:rsidRDefault="00CD5267" w:rsidP="008C4E5F">
      <w:r>
        <w:t xml:space="preserve">Transaction added to the database </w:t>
      </w:r>
      <w:r w:rsidR="00166670">
        <w:t>– table stock.</w:t>
      </w:r>
    </w:p>
    <w:p w14:paraId="66094387" w14:textId="0C70879C" w:rsidR="007B236B" w:rsidRDefault="007B236B" w:rsidP="008C4E5F"/>
    <w:p w14:paraId="540F1EEC" w14:textId="0A01F499" w:rsidR="007B236B" w:rsidRDefault="007B236B" w:rsidP="008C4E5F">
      <w:r>
        <w:rPr>
          <w:noProof/>
        </w:rPr>
        <w:lastRenderedPageBreak/>
        <w:drawing>
          <wp:inline distT="0" distB="0" distL="0" distR="0" wp14:anchorId="08DB120B" wp14:editId="6BADEA49">
            <wp:extent cx="5489575" cy="2325370"/>
            <wp:effectExtent l="0" t="0" r="0" b="0"/>
            <wp:docPr id="91" name="Picture 9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10;&#10;Description automatically generated with medium confidence"/>
                    <pic:cNvPicPr/>
                  </pic:nvPicPr>
                  <pic:blipFill>
                    <a:blip r:embed="rId82"/>
                    <a:stretch>
                      <a:fillRect/>
                    </a:stretch>
                  </pic:blipFill>
                  <pic:spPr>
                    <a:xfrm>
                      <a:off x="0" y="0"/>
                      <a:ext cx="5489575" cy="2325370"/>
                    </a:xfrm>
                    <a:prstGeom prst="rect">
                      <a:avLst/>
                    </a:prstGeom>
                  </pic:spPr>
                </pic:pic>
              </a:graphicData>
            </a:graphic>
          </wp:inline>
        </w:drawing>
      </w:r>
    </w:p>
    <w:p w14:paraId="081151A6" w14:textId="14240EF0" w:rsidR="007B236B" w:rsidRDefault="007B236B" w:rsidP="008C4E5F"/>
    <w:p w14:paraId="465DD02C" w14:textId="4A8EF0EA" w:rsidR="007B236B" w:rsidRDefault="007B236B" w:rsidP="008C4E5F">
      <w:r>
        <w:t>Stock updated accordingly</w:t>
      </w:r>
      <w:r w:rsidR="00E41791">
        <w:t xml:space="preserve"> in the database – table product.</w:t>
      </w:r>
    </w:p>
    <w:p w14:paraId="68BD2DE0" w14:textId="3C95E7A8" w:rsidR="00621296" w:rsidRDefault="00621296" w:rsidP="008C4E5F"/>
    <w:p w14:paraId="5DE4E67B" w14:textId="498D2976" w:rsidR="00621296" w:rsidRDefault="00621296" w:rsidP="008C4E5F">
      <w:r>
        <w:t>Sale</w:t>
      </w:r>
    </w:p>
    <w:p w14:paraId="477C7845" w14:textId="24DE1CD5" w:rsidR="00621296" w:rsidRDefault="00621296" w:rsidP="008C4E5F">
      <w:r>
        <w:rPr>
          <w:noProof/>
        </w:rPr>
        <w:drawing>
          <wp:inline distT="0" distB="0" distL="0" distR="0" wp14:anchorId="63A3DF18" wp14:editId="0CFEC527">
            <wp:extent cx="5489575" cy="3669665"/>
            <wp:effectExtent l="0" t="0" r="0" b="6985"/>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pic:cNvPicPr/>
                  </pic:nvPicPr>
                  <pic:blipFill>
                    <a:blip r:embed="rId83"/>
                    <a:stretch>
                      <a:fillRect/>
                    </a:stretch>
                  </pic:blipFill>
                  <pic:spPr>
                    <a:xfrm>
                      <a:off x="0" y="0"/>
                      <a:ext cx="5489575" cy="3669665"/>
                    </a:xfrm>
                    <a:prstGeom prst="rect">
                      <a:avLst/>
                    </a:prstGeom>
                  </pic:spPr>
                </pic:pic>
              </a:graphicData>
            </a:graphic>
          </wp:inline>
        </w:drawing>
      </w:r>
    </w:p>
    <w:p w14:paraId="7804E749" w14:textId="74C795D2" w:rsidR="00621296" w:rsidRDefault="00775385" w:rsidP="008C4E5F">
      <w:r>
        <w:rPr>
          <w:noProof/>
        </w:rPr>
        <w:lastRenderedPageBreak/>
        <w:drawing>
          <wp:inline distT="0" distB="0" distL="0" distR="0" wp14:anchorId="59E725EF" wp14:editId="3759380A">
            <wp:extent cx="5489575" cy="3813810"/>
            <wp:effectExtent l="0" t="0" r="0" b="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84"/>
                    <a:stretch>
                      <a:fillRect/>
                    </a:stretch>
                  </pic:blipFill>
                  <pic:spPr>
                    <a:xfrm>
                      <a:off x="0" y="0"/>
                      <a:ext cx="5489575" cy="3813810"/>
                    </a:xfrm>
                    <a:prstGeom prst="rect">
                      <a:avLst/>
                    </a:prstGeom>
                  </pic:spPr>
                </pic:pic>
              </a:graphicData>
            </a:graphic>
          </wp:inline>
        </w:drawing>
      </w:r>
    </w:p>
    <w:p w14:paraId="27CB905A" w14:textId="1C638813" w:rsidR="00775385" w:rsidRDefault="008670B7" w:rsidP="008C4E5F">
      <w:r>
        <w:t xml:space="preserve">Price retrieved from the database when item is selected from combobox, number validation, </w:t>
      </w:r>
      <w:r w:rsidR="001D74E8">
        <w:t>only allow number input.</w:t>
      </w:r>
    </w:p>
    <w:p w14:paraId="3167F401" w14:textId="57AE2820" w:rsidR="001D74E8" w:rsidRDefault="001418C2" w:rsidP="008C4E5F">
      <w:r>
        <w:rPr>
          <w:noProof/>
        </w:rPr>
        <w:lastRenderedPageBreak/>
        <w:drawing>
          <wp:inline distT="0" distB="0" distL="0" distR="0" wp14:anchorId="7D4B0174" wp14:editId="4F6458C4">
            <wp:extent cx="5489575" cy="3671570"/>
            <wp:effectExtent l="0" t="0" r="0" b="5080"/>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85"/>
                    <a:stretch>
                      <a:fillRect/>
                    </a:stretch>
                  </pic:blipFill>
                  <pic:spPr>
                    <a:xfrm>
                      <a:off x="0" y="0"/>
                      <a:ext cx="5489575" cy="3671570"/>
                    </a:xfrm>
                    <a:prstGeom prst="rect">
                      <a:avLst/>
                    </a:prstGeom>
                  </pic:spPr>
                </pic:pic>
              </a:graphicData>
            </a:graphic>
          </wp:inline>
        </w:drawing>
      </w:r>
    </w:p>
    <w:p w14:paraId="4F46340F" w14:textId="360D8EA3" w:rsidR="001418C2" w:rsidRDefault="001418C2" w:rsidP="008C4E5F">
      <w:r>
        <w:t>Products added to sales table, total quantity calculated.</w:t>
      </w:r>
    </w:p>
    <w:p w14:paraId="4125E36C" w14:textId="1EC21B0F" w:rsidR="00B324D5" w:rsidRDefault="00B324D5" w:rsidP="008C4E5F">
      <w:r>
        <w:rPr>
          <w:noProof/>
        </w:rPr>
        <w:drawing>
          <wp:inline distT="0" distB="0" distL="0" distR="0" wp14:anchorId="48F078EC" wp14:editId="4C5BCD2D">
            <wp:extent cx="3019425" cy="2924175"/>
            <wp:effectExtent l="0" t="0" r="9525" b="9525"/>
            <wp:docPr id="95" name="Picture 9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 table&#10;&#10;Description automatically generated"/>
                    <pic:cNvPicPr/>
                  </pic:nvPicPr>
                  <pic:blipFill>
                    <a:blip r:embed="rId86"/>
                    <a:stretch>
                      <a:fillRect/>
                    </a:stretch>
                  </pic:blipFill>
                  <pic:spPr>
                    <a:xfrm>
                      <a:off x="0" y="0"/>
                      <a:ext cx="3019425" cy="2924175"/>
                    </a:xfrm>
                    <a:prstGeom prst="rect">
                      <a:avLst/>
                    </a:prstGeom>
                  </pic:spPr>
                </pic:pic>
              </a:graphicData>
            </a:graphic>
          </wp:inline>
        </w:drawing>
      </w:r>
    </w:p>
    <w:p w14:paraId="1794DEC6" w14:textId="3C992D93" w:rsidR="00B324D5" w:rsidRDefault="00B324D5" w:rsidP="008C4E5F">
      <w:r>
        <w:t>Example of receipt generated</w:t>
      </w:r>
    </w:p>
    <w:p w14:paraId="5B763F7C" w14:textId="397D909D" w:rsidR="00B324D5" w:rsidRDefault="004669CA" w:rsidP="008C4E5F">
      <w:r>
        <w:rPr>
          <w:noProof/>
        </w:rPr>
        <w:lastRenderedPageBreak/>
        <w:drawing>
          <wp:inline distT="0" distB="0" distL="0" distR="0" wp14:anchorId="65F868D0" wp14:editId="05D9EC20">
            <wp:extent cx="4124325" cy="1943100"/>
            <wp:effectExtent l="0" t="0" r="9525" b="0"/>
            <wp:docPr id="96" name="Picture 9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icon&#10;&#10;Description automatically generated"/>
                    <pic:cNvPicPr/>
                  </pic:nvPicPr>
                  <pic:blipFill>
                    <a:blip r:embed="rId87"/>
                    <a:stretch>
                      <a:fillRect/>
                    </a:stretch>
                  </pic:blipFill>
                  <pic:spPr>
                    <a:xfrm>
                      <a:off x="0" y="0"/>
                      <a:ext cx="4124325" cy="1943100"/>
                    </a:xfrm>
                    <a:prstGeom prst="rect">
                      <a:avLst/>
                    </a:prstGeom>
                  </pic:spPr>
                </pic:pic>
              </a:graphicData>
            </a:graphic>
          </wp:inline>
        </w:drawing>
      </w:r>
    </w:p>
    <w:p w14:paraId="2121ACAE" w14:textId="02E85E5F" w:rsidR="00060D5C" w:rsidRDefault="00060D5C" w:rsidP="008C4E5F">
      <w:r>
        <w:t xml:space="preserve">After clicking button PAY, database is updated -  table sale </w:t>
      </w:r>
    </w:p>
    <w:p w14:paraId="27790535" w14:textId="76F38345" w:rsidR="00745A4D" w:rsidRDefault="00745A4D" w:rsidP="008C4E5F">
      <w:r>
        <w:rPr>
          <w:noProof/>
        </w:rPr>
        <w:drawing>
          <wp:inline distT="0" distB="0" distL="0" distR="0" wp14:anchorId="44B10E51" wp14:editId="58816459">
            <wp:extent cx="5489575" cy="2762885"/>
            <wp:effectExtent l="0" t="0" r="0" b="0"/>
            <wp:docPr id="97" name="Picture 9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with low confidence"/>
                    <pic:cNvPicPr/>
                  </pic:nvPicPr>
                  <pic:blipFill>
                    <a:blip r:embed="rId88"/>
                    <a:stretch>
                      <a:fillRect/>
                    </a:stretch>
                  </pic:blipFill>
                  <pic:spPr>
                    <a:xfrm>
                      <a:off x="0" y="0"/>
                      <a:ext cx="5489575" cy="2762885"/>
                    </a:xfrm>
                    <a:prstGeom prst="rect">
                      <a:avLst/>
                    </a:prstGeom>
                  </pic:spPr>
                </pic:pic>
              </a:graphicData>
            </a:graphic>
          </wp:inline>
        </w:drawing>
      </w:r>
    </w:p>
    <w:p w14:paraId="76FFDF35" w14:textId="35DE8F89" w:rsidR="00745A4D" w:rsidRPr="008C4E5F" w:rsidRDefault="00745A4D" w:rsidP="008C4E5F">
      <w:r>
        <w:t xml:space="preserve">Table sale item is also </w:t>
      </w:r>
      <w:r w:rsidR="00D86CC0">
        <w:t>updated</w:t>
      </w:r>
    </w:p>
    <w:p w14:paraId="2FD045A8" w14:textId="366A244B" w:rsidR="00D156B5" w:rsidRDefault="00D156B5" w:rsidP="00D156B5">
      <w:pPr>
        <w:pStyle w:val="Heading1"/>
        <w:rPr>
          <w:sz w:val="24"/>
          <w:szCs w:val="24"/>
          <w:lang w:val="en-IE"/>
        </w:rPr>
      </w:pPr>
      <w:bookmarkStart w:id="20" w:name="_Toc351559335"/>
      <w:r w:rsidRPr="00D34377">
        <w:rPr>
          <w:sz w:val="24"/>
          <w:szCs w:val="24"/>
          <w:lang w:val="en-IE"/>
        </w:rPr>
        <w:lastRenderedPageBreak/>
        <w:t>Conclusions</w:t>
      </w:r>
    </w:p>
    <w:p w14:paraId="58E4B15F" w14:textId="198A3420" w:rsidR="001F2464" w:rsidRDefault="001F2464" w:rsidP="00BD31C0">
      <w:pPr>
        <w:pStyle w:val="Heading2"/>
        <w:rPr>
          <w:lang w:val="en-IE"/>
        </w:rPr>
      </w:pPr>
      <w:r>
        <w:rPr>
          <w:lang w:val="en-IE"/>
        </w:rPr>
        <w:t>A</w:t>
      </w:r>
      <w:r w:rsidR="00C41B4E" w:rsidRPr="00D34377">
        <w:rPr>
          <w:lang w:val="en-IE"/>
        </w:rPr>
        <w:t>dvantages</w:t>
      </w:r>
    </w:p>
    <w:p w14:paraId="65FE669F" w14:textId="70611DF0" w:rsidR="00FD63BD" w:rsidRPr="00320CD9" w:rsidRDefault="00FD63BD" w:rsidP="00320CD9">
      <w:pPr>
        <w:pStyle w:val="ListParagraph"/>
        <w:numPr>
          <w:ilvl w:val="0"/>
          <w:numId w:val="36"/>
        </w:numPr>
        <w:rPr>
          <w:lang w:val="en-IE"/>
        </w:rPr>
      </w:pPr>
      <w:r w:rsidRPr="00320CD9">
        <w:rPr>
          <w:lang w:val="en-IE"/>
        </w:rPr>
        <w:t>The application is user-friendly and easy to use</w:t>
      </w:r>
      <w:r w:rsidR="005F6646" w:rsidRPr="00320CD9">
        <w:rPr>
          <w:lang w:val="en-IE"/>
        </w:rPr>
        <w:t>;</w:t>
      </w:r>
    </w:p>
    <w:p w14:paraId="60AA60E5" w14:textId="6606B966" w:rsidR="00FD63BD" w:rsidRPr="00320CD9" w:rsidRDefault="00FD63BD" w:rsidP="00320CD9">
      <w:pPr>
        <w:pStyle w:val="ListParagraph"/>
        <w:numPr>
          <w:ilvl w:val="0"/>
          <w:numId w:val="36"/>
        </w:numPr>
        <w:rPr>
          <w:lang w:val="en-IE"/>
        </w:rPr>
      </w:pPr>
      <w:r w:rsidRPr="00320CD9">
        <w:rPr>
          <w:lang w:val="en-IE"/>
        </w:rPr>
        <w:t>It help</w:t>
      </w:r>
      <w:r w:rsidR="005F6646" w:rsidRPr="00320CD9">
        <w:rPr>
          <w:lang w:val="en-IE"/>
        </w:rPr>
        <w:t>s</w:t>
      </w:r>
      <w:r w:rsidRPr="00320CD9">
        <w:rPr>
          <w:lang w:val="en-IE"/>
        </w:rPr>
        <w:t xml:space="preserve"> </w:t>
      </w:r>
      <w:r w:rsidR="00863C71" w:rsidRPr="00320CD9">
        <w:rPr>
          <w:lang w:val="en-IE"/>
        </w:rPr>
        <w:t>business to control stocks</w:t>
      </w:r>
      <w:r w:rsidR="00320CD9">
        <w:rPr>
          <w:lang w:val="en-IE"/>
        </w:rPr>
        <w:t xml:space="preserve"> level</w:t>
      </w:r>
      <w:r w:rsidR="005F6646" w:rsidRPr="00320CD9">
        <w:rPr>
          <w:lang w:val="en-IE"/>
        </w:rPr>
        <w:t>;</w:t>
      </w:r>
    </w:p>
    <w:p w14:paraId="40ABC2C3" w14:textId="4FEAD7E3" w:rsidR="00863C71" w:rsidRDefault="00863C71" w:rsidP="00320CD9">
      <w:pPr>
        <w:pStyle w:val="ListParagraph"/>
        <w:numPr>
          <w:ilvl w:val="0"/>
          <w:numId w:val="36"/>
        </w:numPr>
        <w:rPr>
          <w:lang w:val="en-IE"/>
        </w:rPr>
      </w:pPr>
      <w:r w:rsidRPr="00320CD9">
        <w:rPr>
          <w:lang w:val="en-IE"/>
        </w:rPr>
        <w:t>It</w:t>
      </w:r>
      <w:r w:rsidR="005F6646" w:rsidRPr="00320CD9">
        <w:rPr>
          <w:lang w:val="en-IE"/>
        </w:rPr>
        <w:t xml:space="preserve"> </w:t>
      </w:r>
      <w:r w:rsidRPr="00320CD9">
        <w:rPr>
          <w:lang w:val="en-IE"/>
        </w:rPr>
        <w:t>reduce</w:t>
      </w:r>
      <w:r w:rsidR="005F6646" w:rsidRPr="00320CD9">
        <w:rPr>
          <w:lang w:val="en-IE"/>
        </w:rPr>
        <w:t>s</w:t>
      </w:r>
      <w:r w:rsidRPr="00320CD9">
        <w:rPr>
          <w:lang w:val="en-IE"/>
        </w:rPr>
        <w:t xml:space="preserve"> the work load of bar managers</w:t>
      </w:r>
      <w:r w:rsidR="005F6646" w:rsidRPr="00320CD9">
        <w:rPr>
          <w:lang w:val="en-IE"/>
        </w:rPr>
        <w:t>;</w:t>
      </w:r>
    </w:p>
    <w:p w14:paraId="7F6910BD" w14:textId="1A1E88A8" w:rsidR="005200FE" w:rsidRPr="00320CD9" w:rsidRDefault="005200FE" w:rsidP="00320CD9">
      <w:pPr>
        <w:pStyle w:val="ListParagraph"/>
        <w:numPr>
          <w:ilvl w:val="0"/>
          <w:numId w:val="36"/>
        </w:numPr>
        <w:rPr>
          <w:lang w:val="en-IE"/>
        </w:rPr>
      </w:pPr>
      <w:r>
        <w:rPr>
          <w:lang w:val="en-IE"/>
        </w:rPr>
        <w:t xml:space="preserve">Discard the use of spreadsheet </w:t>
      </w:r>
    </w:p>
    <w:p w14:paraId="1176F041" w14:textId="49316C2E" w:rsidR="005F6646" w:rsidRPr="00320CD9" w:rsidRDefault="00320CD9" w:rsidP="00320CD9">
      <w:pPr>
        <w:pStyle w:val="ListParagraph"/>
        <w:numPr>
          <w:ilvl w:val="0"/>
          <w:numId w:val="36"/>
        </w:numPr>
        <w:rPr>
          <w:lang w:val="en-IE"/>
        </w:rPr>
      </w:pPr>
      <w:r w:rsidRPr="00320CD9">
        <w:rPr>
          <w:lang w:val="en-IE"/>
        </w:rPr>
        <w:t>Makes it easier to check stock situation and sales history.</w:t>
      </w:r>
    </w:p>
    <w:p w14:paraId="114151F4" w14:textId="206D46C9" w:rsidR="001F2464" w:rsidRDefault="001F2464" w:rsidP="00BD31C0">
      <w:pPr>
        <w:pStyle w:val="Heading2"/>
        <w:rPr>
          <w:lang w:val="en-IE"/>
        </w:rPr>
      </w:pPr>
      <w:r>
        <w:rPr>
          <w:lang w:val="en-IE"/>
        </w:rPr>
        <w:t>D</w:t>
      </w:r>
      <w:r w:rsidR="00C41B4E" w:rsidRPr="00D34377">
        <w:rPr>
          <w:lang w:val="en-IE"/>
        </w:rPr>
        <w:t>isadvantages</w:t>
      </w:r>
    </w:p>
    <w:p w14:paraId="1B4157E0" w14:textId="0B70ACE4" w:rsidR="005200FE" w:rsidRPr="000D000D" w:rsidRDefault="009C6ED4" w:rsidP="000D000D">
      <w:pPr>
        <w:pStyle w:val="ListParagraph"/>
        <w:numPr>
          <w:ilvl w:val="0"/>
          <w:numId w:val="37"/>
        </w:numPr>
        <w:rPr>
          <w:lang w:val="en-IE"/>
        </w:rPr>
      </w:pPr>
      <w:r w:rsidRPr="000D000D">
        <w:rPr>
          <w:lang w:val="en-IE"/>
        </w:rPr>
        <w:t xml:space="preserve">Sales area is not designed </w:t>
      </w:r>
      <w:r w:rsidR="00BA46C4" w:rsidRPr="000D000D">
        <w:rPr>
          <w:lang w:val="en-IE"/>
        </w:rPr>
        <w:t>properly for busy environments;</w:t>
      </w:r>
    </w:p>
    <w:p w14:paraId="7CA568D6" w14:textId="6E7A9171" w:rsidR="00BA46C4" w:rsidRPr="000D000D" w:rsidRDefault="00BA46C4" w:rsidP="000D000D">
      <w:pPr>
        <w:pStyle w:val="ListParagraph"/>
        <w:numPr>
          <w:ilvl w:val="0"/>
          <w:numId w:val="37"/>
        </w:numPr>
        <w:rPr>
          <w:lang w:val="en-IE"/>
        </w:rPr>
      </w:pPr>
      <w:r w:rsidRPr="000D000D">
        <w:rPr>
          <w:lang w:val="en-IE"/>
        </w:rPr>
        <w:t xml:space="preserve">Reports </w:t>
      </w:r>
      <w:r w:rsidR="00BA63BC" w:rsidRPr="000D000D">
        <w:rPr>
          <w:lang w:val="en-IE"/>
        </w:rPr>
        <w:t>area not working</w:t>
      </w:r>
    </w:p>
    <w:p w14:paraId="246AE842" w14:textId="561A9793" w:rsidR="00BA63BC" w:rsidRPr="005200FE" w:rsidRDefault="00BA63BC" w:rsidP="005200FE">
      <w:pPr>
        <w:rPr>
          <w:lang w:val="en-IE"/>
        </w:rPr>
      </w:pPr>
    </w:p>
    <w:p w14:paraId="67A2B055" w14:textId="0796A598" w:rsidR="004E400D" w:rsidRDefault="001F2464" w:rsidP="004E400D">
      <w:pPr>
        <w:pStyle w:val="Heading2"/>
        <w:rPr>
          <w:lang w:val="en-IE"/>
        </w:rPr>
      </w:pPr>
      <w:r>
        <w:rPr>
          <w:lang w:val="en-IE"/>
        </w:rPr>
        <w:t>O</w:t>
      </w:r>
      <w:r w:rsidR="00C41B4E" w:rsidRPr="00D34377">
        <w:rPr>
          <w:lang w:val="en-IE"/>
        </w:rPr>
        <w:t>pportunities and limits of the project</w:t>
      </w:r>
    </w:p>
    <w:p w14:paraId="325E0B25" w14:textId="40363E06" w:rsidR="004C5573" w:rsidRDefault="00B56D0B" w:rsidP="00B56D0B">
      <w:pPr>
        <w:rPr>
          <w:lang w:val="en-IE"/>
        </w:rPr>
      </w:pPr>
      <w:r>
        <w:rPr>
          <w:lang w:val="en-IE"/>
        </w:rPr>
        <w:t xml:space="preserve">The </w:t>
      </w:r>
      <w:r w:rsidR="001C10DA">
        <w:rPr>
          <w:lang w:val="en-IE"/>
        </w:rPr>
        <w:t>point of sales screen</w:t>
      </w:r>
      <w:r w:rsidR="00B92A5C">
        <w:rPr>
          <w:lang w:val="en-IE"/>
        </w:rPr>
        <w:t xml:space="preserve"> requires improvement. </w:t>
      </w:r>
      <w:r w:rsidR="00B45C82">
        <w:rPr>
          <w:lang w:val="en-IE"/>
        </w:rPr>
        <w:t xml:space="preserve">As user 1 mentioned, </w:t>
      </w:r>
      <w:r w:rsidR="00762D36">
        <w:rPr>
          <w:lang w:val="en-IE"/>
        </w:rPr>
        <w:t>it should be designed differently to meet busy environment requirements</w:t>
      </w:r>
      <w:r w:rsidR="00686084">
        <w:rPr>
          <w:lang w:val="en-IE"/>
        </w:rPr>
        <w:t xml:space="preserve">, instead of a ComboBox, the products must be displayed as buttons and the quantity </w:t>
      </w:r>
      <w:r w:rsidR="00FA18C3">
        <w:rPr>
          <w:lang w:val="en-IE"/>
        </w:rPr>
        <w:t>should be typed on screen. I a not particularly happy on how this frame end</w:t>
      </w:r>
      <w:r w:rsidR="001E0E6F">
        <w:rPr>
          <w:lang w:val="en-IE"/>
        </w:rPr>
        <w:t xml:space="preserve">ed up designed but I spent a lot of time trying to design </w:t>
      </w:r>
      <w:r w:rsidR="00320D58">
        <w:rPr>
          <w:lang w:val="en-IE"/>
        </w:rPr>
        <w:t xml:space="preserve">the right way but I could not find a solution with </w:t>
      </w:r>
      <w:r w:rsidR="004B5944">
        <w:rPr>
          <w:lang w:val="en-IE"/>
        </w:rPr>
        <w:t xml:space="preserve">my level of expertise that would not required </w:t>
      </w:r>
      <w:r w:rsidR="00D44751">
        <w:rPr>
          <w:lang w:val="en-IE"/>
        </w:rPr>
        <w:t>big chunks of coding a</w:t>
      </w:r>
      <w:r w:rsidR="00574621">
        <w:rPr>
          <w:lang w:val="en-IE"/>
        </w:rPr>
        <w:t>nd that</w:t>
      </w:r>
      <w:r w:rsidR="00D44751">
        <w:rPr>
          <w:lang w:val="en-IE"/>
        </w:rPr>
        <w:t xml:space="preserve"> </w:t>
      </w:r>
      <w:r w:rsidR="00574621">
        <w:rPr>
          <w:lang w:val="en-IE"/>
        </w:rPr>
        <w:t xml:space="preserve">still would allow the </w:t>
      </w:r>
      <w:r w:rsidR="00E4529A">
        <w:rPr>
          <w:lang w:val="en-IE"/>
        </w:rPr>
        <w:t>client to add or edit new data</w:t>
      </w:r>
      <w:r w:rsidR="00540FB5">
        <w:rPr>
          <w:lang w:val="en-IE"/>
        </w:rPr>
        <w:t xml:space="preserve"> and I as not able to code dynamic buttons.</w:t>
      </w:r>
    </w:p>
    <w:p w14:paraId="7BF64A70" w14:textId="678E5AD2" w:rsidR="005643CC" w:rsidRDefault="005643CC" w:rsidP="00B56D0B">
      <w:pPr>
        <w:rPr>
          <w:lang w:val="en-IE"/>
        </w:rPr>
      </w:pPr>
      <w:r>
        <w:rPr>
          <w:lang w:val="en-IE"/>
        </w:rPr>
        <w:t xml:space="preserve">Due to the </w:t>
      </w:r>
      <w:r w:rsidR="00FF0B2C">
        <w:rPr>
          <w:lang w:val="en-IE"/>
        </w:rPr>
        <w:t xml:space="preserve">delivery date of this project I did not have time to </w:t>
      </w:r>
      <w:r w:rsidR="00ED6A7B">
        <w:rPr>
          <w:lang w:val="en-IE"/>
        </w:rPr>
        <w:t xml:space="preserve">make this feature work, there </w:t>
      </w:r>
      <w:r w:rsidR="00700050">
        <w:rPr>
          <w:lang w:val="en-IE"/>
        </w:rPr>
        <w:t>is a problem on the prepared statement syntax</w:t>
      </w:r>
      <w:r w:rsidR="009216A8">
        <w:rPr>
          <w:lang w:val="en-IE"/>
        </w:rPr>
        <w:t>.</w:t>
      </w:r>
    </w:p>
    <w:p w14:paraId="623B2FA1" w14:textId="139F1B58" w:rsidR="001C10DA" w:rsidRDefault="001C10DA" w:rsidP="00B56D0B">
      <w:pPr>
        <w:rPr>
          <w:lang w:val="en-IE"/>
        </w:rPr>
      </w:pPr>
    </w:p>
    <w:p w14:paraId="59E8A901" w14:textId="6E52EF57" w:rsidR="001C10DA" w:rsidRDefault="001C10DA" w:rsidP="00B56D0B">
      <w:pPr>
        <w:rPr>
          <w:lang w:val="en-IE"/>
        </w:rPr>
      </w:pPr>
      <w:r>
        <w:rPr>
          <w:lang w:val="en-IE"/>
        </w:rPr>
        <w:t>Calculo reposicao</w:t>
      </w:r>
    </w:p>
    <w:p w14:paraId="7EB4D5D6" w14:textId="3BC0B723" w:rsidR="001C10DA" w:rsidRPr="00B56D0B" w:rsidRDefault="001C10DA" w:rsidP="00B56D0B">
      <w:pPr>
        <w:rPr>
          <w:lang w:val="en-IE"/>
        </w:rPr>
      </w:pPr>
      <w:r>
        <w:rPr>
          <w:lang w:val="en-IE"/>
        </w:rPr>
        <w:t xml:space="preserve">Tela </w:t>
      </w:r>
      <w:r w:rsidR="00AD12E0">
        <w:rPr>
          <w:lang w:val="en-IE"/>
        </w:rPr>
        <w:t>baixo stoque</w:t>
      </w:r>
    </w:p>
    <w:p w14:paraId="20FF1103" w14:textId="77777777" w:rsidR="00C41B4E" w:rsidRPr="00C41B4E" w:rsidRDefault="00C41B4E" w:rsidP="00C41B4E">
      <w:pPr>
        <w:rPr>
          <w:lang w:val="en-IE"/>
        </w:rPr>
      </w:pPr>
    </w:p>
    <w:p w14:paraId="5E92BFA7" w14:textId="0E9112DB" w:rsidR="00F077BB" w:rsidRPr="00D34377" w:rsidRDefault="00F077BB" w:rsidP="00A9161A">
      <w:pPr>
        <w:pStyle w:val="Heading1"/>
        <w:rPr>
          <w:sz w:val="24"/>
          <w:szCs w:val="24"/>
          <w:lang w:val="en-IE"/>
        </w:rPr>
      </w:pPr>
      <w:r w:rsidRPr="00D34377">
        <w:rPr>
          <w:sz w:val="24"/>
          <w:szCs w:val="24"/>
          <w:lang w:val="en-IE"/>
        </w:rPr>
        <w:lastRenderedPageBreak/>
        <w:t>Further development or research</w:t>
      </w:r>
      <w:bookmarkEnd w:id="20"/>
    </w:p>
    <w:p w14:paraId="5E92BFA8" w14:textId="4106529A" w:rsidR="00700CAD" w:rsidRPr="00D34377" w:rsidRDefault="00C31F48" w:rsidP="00A9161A">
      <w:pPr>
        <w:rPr>
          <w:rFonts w:cs="Arial"/>
          <w:lang w:val="en-IE"/>
        </w:rPr>
      </w:pPr>
      <w:r w:rsidRPr="00D34377">
        <w:rPr>
          <w:rFonts w:cs="Arial"/>
          <w:lang w:val="en-IE"/>
        </w:rPr>
        <w:t xml:space="preserve">Stock management </w:t>
      </w:r>
      <w:r w:rsidR="00C71742" w:rsidRPr="00D34377">
        <w:rPr>
          <w:rFonts w:cs="Arial"/>
          <w:lang w:val="en-IE"/>
        </w:rPr>
        <w:t>is a vast area</w:t>
      </w:r>
      <w:r w:rsidR="00A67EAE" w:rsidRPr="00D34377">
        <w:rPr>
          <w:rFonts w:cs="Arial"/>
          <w:lang w:val="en-IE"/>
        </w:rPr>
        <w:t xml:space="preserve"> so the application has a lot of room to gr</w:t>
      </w:r>
      <w:r w:rsidR="008A1D7B" w:rsidRPr="00D34377">
        <w:rPr>
          <w:rFonts w:cs="Arial"/>
          <w:lang w:val="en-IE"/>
        </w:rPr>
        <w:t>ow</w:t>
      </w:r>
      <w:r w:rsidR="008D387D" w:rsidRPr="00D34377">
        <w:rPr>
          <w:rFonts w:cs="Arial"/>
          <w:lang w:val="en-IE"/>
        </w:rPr>
        <w:t xml:space="preserve"> also, due to the short time to deliver this project, many features</w:t>
      </w:r>
      <w:r w:rsidR="002E5576" w:rsidRPr="00D34377">
        <w:rPr>
          <w:rFonts w:cs="Arial"/>
          <w:lang w:val="en-IE"/>
        </w:rPr>
        <w:t xml:space="preserve"> idealized at first had to be dropped in order to </w:t>
      </w:r>
      <w:r w:rsidR="00F7169A" w:rsidRPr="00D34377">
        <w:rPr>
          <w:rFonts w:cs="Arial"/>
          <w:lang w:val="en-IE"/>
        </w:rPr>
        <w:t xml:space="preserve">deliver a functional </w:t>
      </w:r>
      <w:r w:rsidR="00DD486E" w:rsidRPr="00D34377">
        <w:rPr>
          <w:rFonts w:cs="Arial"/>
          <w:lang w:val="en-IE"/>
        </w:rPr>
        <w:t xml:space="preserve">and running application. </w:t>
      </w:r>
    </w:p>
    <w:p w14:paraId="2A9BC62C" w14:textId="1F4980B1" w:rsidR="00DD486E" w:rsidRPr="00D34377" w:rsidRDefault="00DD486E" w:rsidP="00A9161A">
      <w:pPr>
        <w:rPr>
          <w:rFonts w:cs="Arial"/>
          <w:lang w:val="en-IE"/>
        </w:rPr>
      </w:pPr>
      <w:r w:rsidRPr="00D34377">
        <w:rPr>
          <w:rFonts w:cs="Arial"/>
          <w:lang w:val="en-IE"/>
        </w:rPr>
        <w:t xml:space="preserve">Some of the features </w:t>
      </w:r>
      <w:r w:rsidR="00187444" w:rsidRPr="00D34377">
        <w:rPr>
          <w:rFonts w:cs="Arial"/>
          <w:lang w:val="en-IE"/>
        </w:rPr>
        <w:t>to be added in the future:</w:t>
      </w:r>
    </w:p>
    <w:p w14:paraId="61DACD08" w14:textId="592C10B9" w:rsidR="00187444" w:rsidRPr="00D34377" w:rsidRDefault="004E178B" w:rsidP="00B45BE4">
      <w:pPr>
        <w:pStyle w:val="ListParagraph"/>
        <w:numPr>
          <w:ilvl w:val="0"/>
          <w:numId w:val="21"/>
        </w:numPr>
        <w:rPr>
          <w:rFonts w:cs="Arial"/>
          <w:lang w:val="en-IE"/>
        </w:rPr>
      </w:pPr>
      <w:r w:rsidRPr="00D34377">
        <w:rPr>
          <w:rFonts w:cs="Arial"/>
          <w:lang w:val="en-IE"/>
        </w:rPr>
        <w:t>Area displaying all items that reached the reorder point</w:t>
      </w:r>
      <w:r w:rsidR="0062417D" w:rsidRPr="00D34377">
        <w:rPr>
          <w:rFonts w:cs="Arial"/>
          <w:lang w:val="en-IE"/>
        </w:rPr>
        <w:t>;</w:t>
      </w:r>
    </w:p>
    <w:p w14:paraId="76E8D72C" w14:textId="0A8A6C7E" w:rsidR="004E178B" w:rsidRPr="00D34377" w:rsidRDefault="004E178B" w:rsidP="00B45BE4">
      <w:pPr>
        <w:pStyle w:val="ListParagraph"/>
        <w:numPr>
          <w:ilvl w:val="0"/>
          <w:numId w:val="21"/>
        </w:numPr>
        <w:rPr>
          <w:rFonts w:cs="Arial"/>
          <w:lang w:val="en-IE"/>
        </w:rPr>
      </w:pPr>
      <w:r w:rsidRPr="00D34377">
        <w:rPr>
          <w:rFonts w:cs="Arial"/>
          <w:lang w:val="en-IE"/>
        </w:rPr>
        <w:t xml:space="preserve">Improve </w:t>
      </w:r>
      <w:r w:rsidR="009716CC" w:rsidRPr="00D34377">
        <w:rPr>
          <w:rFonts w:cs="Arial"/>
          <w:lang w:val="en-IE"/>
        </w:rPr>
        <w:t xml:space="preserve">the calculations on the system including stock management </w:t>
      </w:r>
      <w:r w:rsidR="00D4500E" w:rsidRPr="00D34377">
        <w:rPr>
          <w:rFonts w:cs="Arial"/>
          <w:lang w:val="en-IE"/>
        </w:rPr>
        <w:t>algorithms instead of addition and subtraction</w:t>
      </w:r>
      <w:r w:rsidR="0062417D" w:rsidRPr="00D34377">
        <w:rPr>
          <w:rFonts w:cs="Arial"/>
          <w:lang w:val="en-IE"/>
        </w:rPr>
        <w:t>;</w:t>
      </w:r>
    </w:p>
    <w:p w14:paraId="30F53230" w14:textId="7B70C4BC" w:rsidR="00D4500E" w:rsidRPr="00D34377" w:rsidRDefault="00D4500E" w:rsidP="00B45BE4">
      <w:pPr>
        <w:pStyle w:val="ListParagraph"/>
        <w:numPr>
          <w:ilvl w:val="0"/>
          <w:numId w:val="21"/>
        </w:numPr>
        <w:rPr>
          <w:rFonts w:cs="Arial"/>
          <w:lang w:val="en-IE"/>
        </w:rPr>
      </w:pPr>
      <w:r w:rsidRPr="00D34377">
        <w:rPr>
          <w:rFonts w:cs="Arial"/>
          <w:lang w:val="en-IE"/>
        </w:rPr>
        <w:t xml:space="preserve">Area </w:t>
      </w:r>
      <w:r w:rsidR="004B48FC" w:rsidRPr="00D34377">
        <w:rPr>
          <w:rFonts w:cs="Arial"/>
          <w:lang w:val="en-IE"/>
        </w:rPr>
        <w:t>to allow the user to create and calculate the cost for cocktails</w:t>
      </w:r>
      <w:r w:rsidR="0062417D" w:rsidRPr="00D34377">
        <w:rPr>
          <w:rFonts w:cs="Arial"/>
          <w:lang w:val="en-IE"/>
        </w:rPr>
        <w:t>;</w:t>
      </w:r>
    </w:p>
    <w:p w14:paraId="62A74A53" w14:textId="33D5DFDC" w:rsidR="004B48FC" w:rsidRPr="00D34377" w:rsidRDefault="00C9038B" w:rsidP="00B45BE4">
      <w:pPr>
        <w:pStyle w:val="ListParagraph"/>
        <w:numPr>
          <w:ilvl w:val="0"/>
          <w:numId w:val="21"/>
        </w:numPr>
        <w:rPr>
          <w:rFonts w:cs="Arial"/>
          <w:lang w:val="en-IE"/>
        </w:rPr>
      </w:pPr>
      <w:r w:rsidRPr="00D34377">
        <w:rPr>
          <w:rFonts w:cs="Arial"/>
          <w:lang w:val="en-IE"/>
        </w:rPr>
        <w:t xml:space="preserve">Create a table plan where the drinks can be </w:t>
      </w:r>
      <w:r w:rsidR="0062417D" w:rsidRPr="00D34377">
        <w:rPr>
          <w:rFonts w:cs="Arial"/>
          <w:lang w:val="en-IE"/>
        </w:rPr>
        <w:t>associated to a table;</w:t>
      </w:r>
    </w:p>
    <w:p w14:paraId="2EF9CF5E" w14:textId="0918CDDD" w:rsidR="0062417D" w:rsidRPr="00D34377" w:rsidRDefault="0062417D" w:rsidP="00B45BE4">
      <w:pPr>
        <w:pStyle w:val="ListParagraph"/>
        <w:numPr>
          <w:ilvl w:val="0"/>
          <w:numId w:val="21"/>
        </w:numPr>
        <w:rPr>
          <w:rFonts w:cs="Arial"/>
          <w:lang w:val="en-IE"/>
        </w:rPr>
      </w:pPr>
      <w:r w:rsidRPr="00D34377">
        <w:rPr>
          <w:rFonts w:cs="Arial"/>
          <w:lang w:val="en-IE"/>
        </w:rPr>
        <w:t xml:space="preserve">Improve the point of sales screen, making easier </w:t>
      </w:r>
      <w:r w:rsidR="00462AD1" w:rsidRPr="00D34377">
        <w:rPr>
          <w:rFonts w:cs="Arial"/>
          <w:lang w:val="en-IE"/>
        </w:rPr>
        <w:t xml:space="preserve">to </w:t>
      </w:r>
      <w:r w:rsidR="00905714" w:rsidRPr="00D34377">
        <w:rPr>
          <w:rFonts w:cs="Arial"/>
          <w:lang w:val="en-IE"/>
        </w:rPr>
        <w:t>operate</w:t>
      </w:r>
      <w:r w:rsidR="00F52861" w:rsidRPr="00D34377">
        <w:rPr>
          <w:rFonts w:cs="Arial"/>
          <w:lang w:val="en-IE"/>
        </w:rPr>
        <w:t>;</w:t>
      </w:r>
    </w:p>
    <w:p w14:paraId="4890E239" w14:textId="179E42D2" w:rsidR="00C839CA" w:rsidRPr="00D34377" w:rsidRDefault="00C839CA" w:rsidP="00B45BE4">
      <w:pPr>
        <w:pStyle w:val="ListParagraph"/>
        <w:numPr>
          <w:ilvl w:val="0"/>
          <w:numId w:val="21"/>
        </w:numPr>
        <w:rPr>
          <w:rFonts w:cs="Arial"/>
          <w:lang w:val="en-IE"/>
        </w:rPr>
      </w:pPr>
      <w:r w:rsidRPr="00D34377">
        <w:rPr>
          <w:rFonts w:cs="Arial"/>
          <w:lang w:val="en-IE"/>
        </w:rPr>
        <w:t xml:space="preserve">Area to </w:t>
      </w:r>
      <w:r w:rsidR="00F52861" w:rsidRPr="00D34377">
        <w:rPr>
          <w:rFonts w:cs="Arial"/>
          <w:lang w:val="en-IE"/>
        </w:rPr>
        <w:t>generate purchase orders to suppliers;</w:t>
      </w:r>
    </w:p>
    <w:p w14:paraId="5E92BFA9" w14:textId="77777777" w:rsidR="00F077BB" w:rsidRPr="00D34377" w:rsidRDefault="001372D8" w:rsidP="00A9161A">
      <w:pPr>
        <w:pStyle w:val="Heading1"/>
        <w:rPr>
          <w:sz w:val="24"/>
          <w:szCs w:val="24"/>
          <w:lang w:val="en-IE"/>
        </w:rPr>
      </w:pPr>
      <w:bookmarkStart w:id="21" w:name="_Toc351559336"/>
      <w:r w:rsidRPr="00D34377">
        <w:rPr>
          <w:sz w:val="24"/>
          <w:szCs w:val="24"/>
        </w:rPr>
        <w:lastRenderedPageBreak/>
        <w:t>References</w:t>
      </w:r>
      <w:bookmarkEnd w:id="21"/>
    </w:p>
    <w:p w14:paraId="2C5482E5" w14:textId="789A3344" w:rsidR="00195C9E" w:rsidRPr="00D34377" w:rsidRDefault="00195C9E" w:rsidP="00A9161A">
      <w:pPr>
        <w:rPr>
          <w:rFonts w:cs="Arial"/>
          <w:lang w:val="en-IE"/>
        </w:rPr>
      </w:pPr>
      <w:r w:rsidRPr="00D34377">
        <w:rPr>
          <w:rFonts w:cs="Arial"/>
          <w:lang w:val="en-IE"/>
        </w:rPr>
        <w:t>https://www.business.org/finance/inventory-management/why-is-inventory-management-important/</w:t>
      </w:r>
    </w:p>
    <w:p w14:paraId="18C229E0" w14:textId="77777777" w:rsidR="00195C9E" w:rsidRPr="00D34377" w:rsidRDefault="00195C9E" w:rsidP="00A9161A">
      <w:pPr>
        <w:rPr>
          <w:rFonts w:cs="Arial"/>
          <w:lang w:val="en-IE"/>
        </w:rPr>
      </w:pPr>
      <w:r w:rsidRPr="00D34377">
        <w:rPr>
          <w:rFonts w:cs="Arial"/>
          <w:lang w:val="en-IE"/>
        </w:rPr>
        <w:t>https://www.unleashedsoftware.com/blog/small-businesses-implement-inventory-management</w:t>
      </w:r>
    </w:p>
    <w:p w14:paraId="5E92BFAF" w14:textId="4356ED92" w:rsidR="001372D8" w:rsidRPr="00D34377" w:rsidRDefault="00D86CC0" w:rsidP="00A9161A">
      <w:pPr>
        <w:rPr>
          <w:rFonts w:cs="Arial"/>
          <w:lang w:val="en-IE"/>
        </w:rPr>
      </w:pPr>
      <w:hyperlink r:id="rId89" w:history="1">
        <w:r w:rsidR="00B20E10" w:rsidRPr="00D34377">
          <w:rPr>
            <w:rStyle w:val="Hyperlink"/>
            <w:rFonts w:cs="Arial"/>
            <w:lang w:val="en-IE"/>
          </w:rPr>
          <w:t>https://stackoverflow.com/questions/46326822/java-regex-first-name-validation</w:t>
        </w:r>
      </w:hyperlink>
    </w:p>
    <w:p w14:paraId="12DCF0B1" w14:textId="10780B4C" w:rsidR="00B20E10" w:rsidRPr="00D34377" w:rsidRDefault="00D86CC0" w:rsidP="00A9161A">
      <w:pPr>
        <w:rPr>
          <w:rFonts w:cs="Arial"/>
          <w:lang w:val="en-IE"/>
        </w:rPr>
      </w:pPr>
      <w:hyperlink r:id="rId90" w:history="1">
        <w:r w:rsidR="007C062B" w:rsidRPr="00D34377">
          <w:rPr>
            <w:rStyle w:val="Hyperlink"/>
            <w:rFonts w:cs="Arial"/>
            <w:lang w:val="en-IE"/>
          </w:rPr>
          <w:t>https://mailtrap.io/blog/java-email-validation/</w:t>
        </w:r>
      </w:hyperlink>
    </w:p>
    <w:p w14:paraId="1401DA80" w14:textId="3B14B803" w:rsidR="007C062B" w:rsidRPr="00D34377" w:rsidRDefault="00D86CC0" w:rsidP="00A9161A">
      <w:pPr>
        <w:rPr>
          <w:rFonts w:cs="Arial"/>
          <w:lang w:val="en-IE"/>
        </w:rPr>
      </w:pPr>
      <w:hyperlink r:id="rId91" w:history="1">
        <w:r w:rsidR="00FF6E9D" w:rsidRPr="00D34377">
          <w:rPr>
            <w:rStyle w:val="Hyperlink"/>
            <w:rFonts w:cs="Arial"/>
            <w:lang w:val="en-IE"/>
          </w:rPr>
          <w:t>https://lucid.app/lucidchart/7a9b35a8-d03a-4e25-8651-859319110d9f/edit?beaconFlowId=5742BE28E167B437&amp;page=0_0#</w:t>
        </w:r>
      </w:hyperlink>
    </w:p>
    <w:p w14:paraId="776DA394" w14:textId="53024FE3" w:rsidR="00FF6E9D" w:rsidRPr="00D34377" w:rsidRDefault="00D86CC0" w:rsidP="00A9161A">
      <w:pPr>
        <w:rPr>
          <w:rFonts w:cs="Arial"/>
          <w:lang w:val="en-IE"/>
        </w:rPr>
      </w:pPr>
      <w:hyperlink r:id="rId92" w:history="1">
        <w:r w:rsidR="000E7905" w:rsidRPr="00D34377">
          <w:rPr>
            <w:rStyle w:val="Hyperlink"/>
            <w:rFonts w:cs="Arial"/>
            <w:lang w:val="en-IE"/>
          </w:rPr>
          <w:t>https://docs.oracle.com/javase/8/docs/api/index.html?javax/swing/text/PlainDocument.html</w:t>
        </w:r>
      </w:hyperlink>
    </w:p>
    <w:p w14:paraId="63BF888E" w14:textId="3C69947B" w:rsidR="000E7905" w:rsidRPr="00D34377" w:rsidRDefault="00D86CC0" w:rsidP="00A9161A">
      <w:pPr>
        <w:rPr>
          <w:rFonts w:cs="Arial"/>
          <w:lang w:val="en-IE"/>
        </w:rPr>
      </w:pPr>
      <w:hyperlink r:id="rId93" w:history="1">
        <w:r w:rsidR="007D1C55" w:rsidRPr="00D34377">
          <w:rPr>
            <w:rStyle w:val="Hyperlink"/>
            <w:rFonts w:cs="Arial"/>
            <w:lang w:val="en-IE"/>
          </w:rPr>
          <w:t>https://stackoverflow.com/questions/2739617/what-is-the-regular-expression-for-valdating-a-price-in-a-jtextfield</w:t>
        </w:r>
      </w:hyperlink>
    </w:p>
    <w:p w14:paraId="185522E0" w14:textId="551DAE92" w:rsidR="007D1C55" w:rsidRPr="00D34377" w:rsidRDefault="00D86CC0" w:rsidP="00A9161A">
      <w:pPr>
        <w:rPr>
          <w:rFonts w:cs="Arial"/>
          <w:lang w:val="en-IE"/>
        </w:rPr>
      </w:pPr>
      <w:hyperlink r:id="rId94" w:history="1">
        <w:r w:rsidR="006C7DE8" w:rsidRPr="00D34377">
          <w:rPr>
            <w:rStyle w:val="Hyperlink"/>
            <w:rFonts w:cs="Arial"/>
            <w:lang w:val="en-IE"/>
          </w:rPr>
          <w:t>https://www.mariadbtutorial.com/mariadb-basics/mariadb-select/</w:t>
        </w:r>
      </w:hyperlink>
    </w:p>
    <w:p w14:paraId="4AE00351" w14:textId="39EF43F3" w:rsidR="006C7DE8" w:rsidRPr="00D34377" w:rsidRDefault="00D86CC0" w:rsidP="00A9161A">
      <w:pPr>
        <w:rPr>
          <w:rFonts w:cs="Arial"/>
          <w:lang w:val="en-IE"/>
        </w:rPr>
      </w:pPr>
      <w:hyperlink r:id="rId95" w:history="1">
        <w:r w:rsidR="00483B6A" w:rsidRPr="00D34377">
          <w:rPr>
            <w:rStyle w:val="Hyperlink"/>
            <w:rFonts w:cs="Arial"/>
            <w:lang w:val="en-IE"/>
          </w:rPr>
          <w:t>https://www.netsuite.com/portal/resource/articles/inventory-management/inventory-management.shtml</w:t>
        </w:r>
      </w:hyperlink>
    </w:p>
    <w:p w14:paraId="3B5E2BAF" w14:textId="4C61C248" w:rsidR="00483B6A" w:rsidRPr="00D34377" w:rsidRDefault="003170F1" w:rsidP="00A9161A">
      <w:pPr>
        <w:rPr>
          <w:rFonts w:cs="Arial"/>
          <w:lang w:val="en-IE"/>
        </w:rPr>
      </w:pPr>
      <w:hyperlink r:id="rId96" w:history="1">
        <w:r w:rsidRPr="00D34377">
          <w:rPr>
            <w:rStyle w:val="Hyperlink"/>
            <w:rFonts w:cs="Arial"/>
            <w:lang w:val="en-IE"/>
          </w:rPr>
          <w:t>https://www.guru99.com/usability-testing-tutorial.html</w:t>
        </w:r>
      </w:hyperlink>
    </w:p>
    <w:p w14:paraId="2FBB0C13" w14:textId="241A5EAA" w:rsidR="0094798D" w:rsidRDefault="00566D71" w:rsidP="00A9161A">
      <w:pPr>
        <w:rPr>
          <w:rFonts w:cs="Arial"/>
          <w:lang w:val="en-IE"/>
        </w:rPr>
      </w:pPr>
      <w:hyperlink r:id="rId97" w:history="1">
        <w:r w:rsidRPr="00FF1044">
          <w:rPr>
            <w:rStyle w:val="Hyperlink"/>
            <w:rFonts w:cs="Arial"/>
            <w:lang w:val="en-IE"/>
          </w:rPr>
          <w:t>https://usabilitygeek.com/how-to-use-the-system-usability-scale-sus-to-evaluate-the-usability-of-your-website/</w:t>
        </w:r>
      </w:hyperlink>
    </w:p>
    <w:p w14:paraId="3BCBB3F9" w14:textId="4F6E5633" w:rsidR="00C31B15" w:rsidRDefault="00C2675B" w:rsidP="00A9161A">
      <w:pPr>
        <w:rPr>
          <w:rFonts w:cs="Arial"/>
          <w:lang w:val="en-IE"/>
        </w:rPr>
      </w:pPr>
      <w:hyperlink r:id="rId98" w:history="1">
        <w:r w:rsidRPr="00FF1044">
          <w:rPr>
            <w:rStyle w:val="Hyperlink"/>
            <w:rFonts w:cs="Arial"/>
            <w:lang w:val="en-IE"/>
          </w:rPr>
          <w:t>https://uiuxtrend.com/measuring-system-usability-scale-sus/#calculation</w:t>
        </w:r>
      </w:hyperlink>
    </w:p>
    <w:p w14:paraId="67F3D881" w14:textId="651B75E7" w:rsidR="00C2675B" w:rsidRPr="00D34377" w:rsidRDefault="00C2675B" w:rsidP="00A9161A">
      <w:pPr>
        <w:rPr>
          <w:rFonts w:cs="Arial"/>
          <w:lang w:val="en-IE"/>
        </w:rPr>
      </w:pPr>
      <w:r w:rsidRPr="00C2675B">
        <w:rPr>
          <w:rFonts w:cs="Arial"/>
          <w:lang w:val="en-IE"/>
        </w:rPr>
        <w:t>https://blog.prototypr.io/10-usability-heuristics-with-examples-4a81ada920c</w:t>
      </w:r>
    </w:p>
    <w:p w14:paraId="5E92BFB0" w14:textId="77777777" w:rsidR="00F077BB" w:rsidRPr="00D34377" w:rsidRDefault="00F077BB" w:rsidP="00A9161A">
      <w:pPr>
        <w:pStyle w:val="Heading1"/>
        <w:rPr>
          <w:sz w:val="24"/>
          <w:szCs w:val="24"/>
          <w:lang w:val="en-IE"/>
        </w:rPr>
      </w:pPr>
      <w:bookmarkStart w:id="22" w:name="_Toc351559337"/>
      <w:r w:rsidRPr="00D34377">
        <w:rPr>
          <w:sz w:val="24"/>
          <w:szCs w:val="24"/>
          <w:lang w:val="en-IE"/>
        </w:rPr>
        <w:lastRenderedPageBreak/>
        <w:t>Appendix</w:t>
      </w:r>
      <w:bookmarkEnd w:id="22"/>
    </w:p>
    <w:p w14:paraId="5E92BFB1" w14:textId="6A9FB0A2" w:rsidR="00F077BB" w:rsidRPr="00D34377" w:rsidRDefault="00F077BB" w:rsidP="00A9161A">
      <w:pPr>
        <w:pStyle w:val="Heading2"/>
        <w:rPr>
          <w:sz w:val="24"/>
          <w:szCs w:val="24"/>
          <w:lang w:val="en-IE"/>
        </w:rPr>
      </w:pPr>
      <w:bookmarkStart w:id="23" w:name="_Toc351559338"/>
      <w:r w:rsidRPr="00D34377">
        <w:rPr>
          <w:sz w:val="24"/>
          <w:szCs w:val="24"/>
          <w:lang w:val="en-IE"/>
        </w:rPr>
        <w:t>Project Proposal</w:t>
      </w:r>
      <w:bookmarkEnd w:id="23"/>
    </w:p>
    <w:p w14:paraId="697B2807" w14:textId="28A0B0A5" w:rsidR="00724E3A" w:rsidRPr="00D34377" w:rsidRDefault="00724E3A" w:rsidP="00FF72A3">
      <w:pPr>
        <w:pStyle w:val="Heading3"/>
        <w:rPr>
          <w:sz w:val="24"/>
          <w:szCs w:val="24"/>
          <w:lang w:val="en-IE"/>
        </w:rPr>
      </w:pPr>
      <w:r w:rsidRPr="00D34377">
        <w:rPr>
          <w:sz w:val="24"/>
          <w:szCs w:val="24"/>
          <w:lang w:val="en-IE"/>
        </w:rPr>
        <w:t>Objectives</w:t>
      </w:r>
    </w:p>
    <w:p w14:paraId="34BB7FD7" w14:textId="77777777" w:rsidR="00724E3A" w:rsidRPr="00D34377" w:rsidRDefault="00724E3A" w:rsidP="00724E3A">
      <w:pPr>
        <w:rPr>
          <w:rFonts w:cs="Arial"/>
        </w:rPr>
      </w:pPr>
      <w:r w:rsidRPr="00D34377">
        <w:rPr>
          <w:rFonts w:cs="Arial"/>
        </w:rPr>
        <w:t>The objective of this project is to development of program to manage stocks in pubs. The program developed in Java aims the automatization of this time-consuming activity in small business, reducing shortages or surpluses.</w:t>
      </w:r>
    </w:p>
    <w:p w14:paraId="18243925" w14:textId="77777777" w:rsidR="00724E3A" w:rsidRPr="00D34377" w:rsidRDefault="00724E3A" w:rsidP="00724E3A">
      <w:pPr>
        <w:rPr>
          <w:rFonts w:cs="Arial"/>
        </w:rPr>
      </w:pPr>
      <w:r w:rsidRPr="00D34377">
        <w:rPr>
          <w:rFonts w:cs="Arial"/>
        </w:rPr>
        <w:t>The application will have the following functionalities:</w:t>
      </w:r>
    </w:p>
    <w:p w14:paraId="40B0F258" w14:textId="77777777" w:rsidR="00724E3A" w:rsidRPr="00D34377" w:rsidRDefault="00724E3A" w:rsidP="00B45BE4">
      <w:pPr>
        <w:pStyle w:val="ListParagraph"/>
        <w:numPr>
          <w:ilvl w:val="0"/>
          <w:numId w:val="23"/>
        </w:numPr>
        <w:spacing w:before="60" w:line="240" w:lineRule="auto"/>
        <w:rPr>
          <w:rFonts w:cs="Arial"/>
        </w:rPr>
      </w:pPr>
      <w:r w:rsidRPr="00D34377">
        <w:rPr>
          <w:rFonts w:cs="Arial"/>
          <w:b/>
          <w:bCs/>
        </w:rPr>
        <w:t>User authentication</w:t>
      </w:r>
      <w:r w:rsidRPr="00D34377">
        <w:rPr>
          <w:rFonts w:cs="Arial"/>
        </w:rPr>
        <w:t>: Only the accounts set as admin will be allowed to create new users.</w:t>
      </w:r>
    </w:p>
    <w:p w14:paraId="5F4DF2C2" w14:textId="77777777" w:rsidR="00724E3A" w:rsidRPr="00D34377" w:rsidRDefault="00724E3A" w:rsidP="00B45BE4">
      <w:pPr>
        <w:pStyle w:val="ListParagraph"/>
        <w:numPr>
          <w:ilvl w:val="0"/>
          <w:numId w:val="23"/>
        </w:numPr>
        <w:spacing w:before="60" w:line="240" w:lineRule="auto"/>
        <w:rPr>
          <w:rFonts w:cs="Arial"/>
        </w:rPr>
      </w:pPr>
      <w:r w:rsidRPr="00D34377">
        <w:rPr>
          <w:rFonts w:cs="Arial"/>
          <w:b/>
          <w:bCs/>
        </w:rPr>
        <w:t>Product module:</w:t>
      </w:r>
      <w:r w:rsidRPr="00D34377">
        <w:rPr>
          <w:rFonts w:cs="Arial"/>
        </w:rPr>
        <w:t xml:space="preserve">  this module allows adding, deleting, editing or viewing products and product costs calculation.</w:t>
      </w:r>
    </w:p>
    <w:p w14:paraId="4C66DFAE" w14:textId="77777777" w:rsidR="00724E3A" w:rsidRPr="00D34377" w:rsidRDefault="00724E3A" w:rsidP="00B45BE4">
      <w:pPr>
        <w:pStyle w:val="ListParagraph"/>
        <w:numPr>
          <w:ilvl w:val="0"/>
          <w:numId w:val="23"/>
        </w:numPr>
        <w:spacing w:before="60" w:line="240" w:lineRule="auto"/>
        <w:rPr>
          <w:rFonts w:cs="Arial"/>
        </w:rPr>
      </w:pPr>
      <w:r w:rsidRPr="00D34377">
        <w:rPr>
          <w:rFonts w:cs="Arial"/>
          <w:b/>
          <w:bCs/>
        </w:rPr>
        <w:t>Stock module:</w:t>
      </w:r>
      <w:r w:rsidRPr="00D34377">
        <w:rPr>
          <w:rFonts w:cs="Arial"/>
        </w:rPr>
        <w:t xml:space="preserve"> allows the user to enter, view or change stock.</w:t>
      </w:r>
    </w:p>
    <w:p w14:paraId="21A002EF" w14:textId="77777777" w:rsidR="00724E3A" w:rsidRPr="00D34377" w:rsidRDefault="00724E3A" w:rsidP="00B45BE4">
      <w:pPr>
        <w:pStyle w:val="ListParagraph"/>
        <w:numPr>
          <w:ilvl w:val="0"/>
          <w:numId w:val="23"/>
        </w:numPr>
        <w:spacing w:before="60" w:line="240" w:lineRule="auto"/>
        <w:rPr>
          <w:rFonts w:cs="Arial"/>
        </w:rPr>
      </w:pPr>
      <w:r w:rsidRPr="00D34377">
        <w:rPr>
          <w:rFonts w:cs="Arial"/>
          <w:b/>
          <w:bCs/>
        </w:rPr>
        <w:t>Supplier module:</w:t>
      </w:r>
      <w:r w:rsidRPr="00D34377">
        <w:rPr>
          <w:rFonts w:cs="Arial"/>
        </w:rPr>
        <w:t xml:space="preserve"> allows the user to create, delete, edit or view suppliers.</w:t>
      </w:r>
    </w:p>
    <w:p w14:paraId="129D53CF" w14:textId="77777777" w:rsidR="00724E3A" w:rsidRPr="00D34377" w:rsidRDefault="00724E3A" w:rsidP="00B45BE4">
      <w:pPr>
        <w:pStyle w:val="ListParagraph"/>
        <w:numPr>
          <w:ilvl w:val="0"/>
          <w:numId w:val="23"/>
        </w:numPr>
        <w:spacing w:before="60" w:line="240" w:lineRule="auto"/>
        <w:rPr>
          <w:rFonts w:cs="Arial"/>
        </w:rPr>
      </w:pPr>
      <w:r w:rsidRPr="00D34377">
        <w:rPr>
          <w:rFonts w:cs="Arial"/>
          <w:b/>
          <w:bCs/>
        </w:rPr>
        <w:t>Sales module:</w:t>
      </w:r>
      <w:r w:rsidRPr="00D34377">
        <w:rPr>
          <w:rFonts w:cs="Arial"/>
        </w:rPr>
        <w:t xml:space="preserve"> the only module non admins will be able to use. Allows to record the sales and waste. It will be done by clicking the buttons corresponding to the drinks, it will generate a receipt with the total sale.</w:t>
      </w:r>
    </w:p>
    <w:p w14:paraId="38A4DC87" w14:textId="77777777" w:rsidR="00724E3A" w:rsidRPr="00D34377" w:rsidRDefault="00724E3A" w:rsidP="00B45BE4">
      <w:pPr>
        <w:pStyle w:val="ListParagraph"/>
        <w:numPr>
          <w:ilvl w:val="0"/>
          <w:numId w:val="23"/>
        </w:numPr>
        <w:spacing w:before="60" w:line="240" w:lineRule="auto"/>
        <w:rPr>
          <w:rFonts w:cs="Arial"/>
        </w:rPr>
      </w:pPr>
      <w:r w:rsidRPr="00D34377">
        <w:rPr>
          <w:rFonts w:cs="Arial"/>
          <w:b/>
          <w:bCs/>
        </w:rPr>
        <w:t>Reports:</w:t>
      </w:r>
      <w:r w:rsidRPr="00D34377">
        <w:rPr>
          <w:rFonts w:cs="Arial"/>
        </w:rPr>
        <w:t xml:space="preserve"> every module will generate reports according to the clients necessity such as: total sales report, stock details, supplier details, etc.</w:t>
      </w:r>
    </w:p>
    <w:p w14:paraId="27AD06F4" w14:textId="77777777" w:rsidR="00724E3A" w:rsidRPr="00D34377" w:rsidRDefault="00724E3A" w:rsidP="00724E3A">
      <w:pPr>
        <w:rPr>
          <w:rFonts w:cs="Arial"/>
        </w:rPr>
      </w:pPr>
    </w:p>
    <w:p w14:paraId="33F0854D" w14:textId="77777777" w:rsidR="00724E3A" w:rsidRPr="00D34377" w:rsidRDefault="00724E3A" w:rsidP="00FF72A3">
      <w:pPr>
        <w:pStyle w:val="Heading3"/>
        <w:rPr>
          <w:sz w:val="24"/>
          <w:szCs w:val="24"/>
          <w:lang w:val="en-IE"/>
        </w:rPr>
      </w:pPr>
      <w:r w:rsidRPr="00D34377">
        <w:rPr>
          <w:sz w:val="24"/>
          <w:szCs w:val="24"/>
          <w:lang w:val="en-IE"/>
        </w:rPr>
        <w:t>Background</w:t>
      </w:r>
    </w:p>
    <w:p w14:paraId="2D369977" w14:textId="77777777" w:rsidR="00724E3A" w:rsidRPr="00D34377" w:rsidRDefault="00724E3A" w:rsidP="00724E3A">
      <w:pPr>
        <w:rPr>
          <w:rFonts w:cs="Arial"/>
        </w:rPr>
      </w:pPr>
      <w:r w:rsidRPr="00D34377">
        <w:rPr>
          <w:rFonts w:cs="Arial"/>
        </w:rPr>
        <w:t>With nearly nine years’ experience in Supply Chain and Purchasing, and three years’ experience working in pubs in Ireland, I couldn’t help noticing how time consuming and problematic the stock management of small pubs is. The task is done by employees with no experience in stock management and sometimes by untrained personnel (due to holidays for examples). It leads to constant shortages or surpluses and discard of expired products, that is not good for businesses, specially small ones where the profits are usually smaller.</w:t>
      </w:r>
    </w:p>
    <w:p w14:paraId="22AA3071" w14:textId="77777777" w:rsidR="00724E3A" w:rsidRPr="00D34377" w:rsidRDefault="00724E3A" w:rsidP="00724E3A">
      <w:pPr>
        <w:rPr>
          <w:rFonts w:cs="Arial"/>
        </w:rPr>
      </w:pPr>
      <w:r w:rsidRPr="00D34377">
        <w:rPr>
          <w:rFonts w:cs="Arial"/>
        </w:rPr>
        <w:t xml:space="preserve">This app will be a point of sale system, designed specially for pubs with stock management and purchasing features, usually the applications for bar management needs to be integrated with a POS system, leading to more expenses to owners. </w:t>
      </w:r>
    </w:p>
    <w:p w14:paraId="0922E9A8" w14:textId="77777777" w:rsidR="00724E3A" w:rsidRPr="00D34377" w:rsidRDefault="00724E3A" w:rsidP="00B72D16">
      <w:pPr>
        <w:pStyle w:val="Heading3"/>
        <w:rPr>
          <w:sz w:val="24"/>
          <w:szCs w:val="24"/>
          <w:lang w:val="en-IE"/>
        </w:rPr>
      </w:pPr>
      <w:r w:rsidRPr="00D34377">
        <w:rPr>
          <w:sz w:val="24"/>
          <w:szCs w:val="24"/>
          <w:lang w:val="en-IE"/>
        </w:rPr>
        <w:lastRenderedPageBreak/>
        <w:t>Technical Approach</w:t>
      </w:r>
    </w:p>
    <w:p w14:paraId="1B6A8AE8" w14:textId="77777777" w:rsidR="00724E3A" w:rsidRPr="00D34377" w:rsidRDefault="00724E3A" w:rsidP="00724E3A">
      <w:pPr>
        <w:rPr>
          <w:rFonts w:cs="Arial"/>
        </w:rPr>
      </w:pPr>
      <w:r w:rsidRPr="00D34377">
        <w:rPr>
          <w:rFonts w:cs="Arial"/>
        </w:rPr>
        <w:t xml:space="preserve">The objective of this project is to create a application of simple understanding, once the final users will be Bar Managers and Head Bartenders, not exactly  professionals with specialized stock management background. The program will be developed in a way that all the features can be easily found and reports easily generated, it will do all the stock calculations and send the admin notifications when products reach a determined stock level. </w:t>
      </w:r>
    </w:p>
    <w:p w14:paraId="615F9496" w14:textId="77777777" w:rsidR="00724E3A" w:rsidRPr="00D34377" w:rsidRDefault="00724E3A" w:rsidP="00724E3A">
      <w:pPr>
        <w:rPr>
          <w:rFonts w:cs="Arial"/>
        </w:rPr>
      </w:pPr>
      <w:r w:rsidRPr="00D34377">
        <w:rPr>
          <w:rFonts w:cs="Arial"/>
        </w:rPr>
        <w:t>The application will be developed in Java via InteliJ, the database adopted will be MySQL. Requirements for the project:</w:t>
      </w:r>
    </w:p>
    <w:p w14:paraId="2AD42213" w14:textId="77777777" w:rsidR="00724E3A" w:rsidRPr="00D34377" w:rsidRDefault="00724E3A" w:rsidP="00B45BE4">
      <w:pPr>
        <w:pStyle w:val="ListParagraph"/>
        <w:numPr>
          <w:ilvl w:val="0"/>
          <w:numId w:val="24"/>
        </w:numPr>
        <w:spacing w:before="60" w:line="240" w:lineRule="auto"/>
        <w:rPr>
          <w:rFonts w:cs="Arial"/>
        </w:rPr>
      </w:pPr>
      <w:r w:rsidRPr="00D34377">
        <w:rPr>
          <w:rFonts w:cs="Arial"/>
        </w:rPr>
        <w:t>Create methods for Stock management calculations;</w:t>
      </w:r>
    </w:p>
    <w:p w14:paraId="272BF5BD" w14:textId="77777777" w:rsidR="00724E3A" w:rsidRPr="00D34377" w:rsidRDefault="00724E3A" w:rsidP="00B45BE4">
      <w:pPr>
        <w:pStyle w:val="ListParagraph"/>
        <w:numPr>
          <w:ilvl w:val="0"/>
          <w:numId w:val="24"/>
        </w:numPr>
        <w:spacing w:before="60" w:line="240" w:lineRule="auto"/>
        <w:rPr>
          <w:rFonts w:cs="Arial"/>
        </w:rPr>
      </w:pPr>
      <w:r w:rsidRPr="00D34377">
        <w:rPr>
          <w:rFonts w:cs="Arial"/>
        </w:rPr>
        <w:t>How to generate reports in excel;</w:t>
      </w:r>
    </w:p>
    <w:p w14:paraId="5C7F2E66" w14:textId="77777777" w:rsidR="00724E3A" w:rsidRPr="00D34377" w:rsidRDefault="00724E3A" w:rsidP="00B45BE4">
      <w:pPr>
        <w:pStyle w:val="ListParagraph"/>
        <w:numPr>
          <w:ilvl w:val="0"/>
          <w:numId w:val="24"/>
        </w:numPr>
        <w:spacing w:before="60" w:line="240" w:lineRule="auto"/>
        <w:rPr>
          <w:rFonts w:cs="Arial"/>
        </w:rPr>
      </w:pPr>
      <w:r w:rsidRPr="00D34377">
        <w:rPr>
          <w:rFonts w:cs="Arial"/>
        </w:rPr>
        <w:t>How to generate e-mail with stock levels;</w:t>
      </w:r>
    </w:p>
    <w:p w14:paraId="1623D79F" w14:textId="77777777" w:rsidR="00724E3A" w:rsidRPr="00D34377" w:rsidRDefault="00724E3A" w:rsidP="00B45BE4">
      <w:pPr>
        <w:pStyle w:val="ListParagraph"/>
        <w:numPr>
          <w:ilvl w:val="0"/>
          <w:numId w:val="24"/>
        </w:numPr>
        <w:spacing w:before="60" w:line="240" w:lineRule="auto"/>
        <w:rPr>
          <w:rFonts w:cs="Arial"/>
        </w:rPr>
      </w:pPr>
      <w:r w:rsidRPr="00D34377">
        <w:rPr>
          <w:rFonts w:cs="Arial"/>
        </w:rPr>
        <w:t>How to generate notifications of products with low level stock.</w:t>
      </w:r>
    </w:p>
    <w:p w14:paraId="40153D57" w14:textId="77777777" w:rsidR="0044261B" w:rsidRPr="00D34377" w:rsidRDefault="0044261B" w:rsidP="008C2287">
      <w:pPr>
        <w:pStyle w:val="Heading3"/>
        <w:rPr>
          <w:sz w:val="24"/>
          <w:szCs w:val="24"/>
          <w:lang w:val="en-IE"/>
        </w:rPr>
      </w:pPr>
      <w:r w:rsidRPr="00D34377">
        <w:rPr>
          <w:sz w:val="24"/>
          <w:szCs w:val="24"/>
          <w:lang w:val="en-IE"/>
        </w:rPr>
        <w:t xml:space="preserve">Special resources required </w:t>
      </w:r>
    </w:p>
    <w:p w14:paraId="09DEFB24" w14:textId="77777777" w:rsidR="0044261B" w:rsidRPr="00D34377" w:rsidRDefault="0044261B" w:rsidP="0044261B">
      <w:pPr>
        <w:rPr>
          <w:rFonts w:cs="Arial"/>
        </w:rPr>
      </w:pPr>
      <w:r w:rsidRPr="00D34377">
        <w:rPr>
          <w:rFonts w:cs="Arial"/>
        </w:rPr>
        <w:t>GitHub and StackOverflow, Stock Management books.</w:t>
      </w:r>
    </w:p>
    <w:p w14:paraId="3468C443" w14:textId="7E7AD2D4" w:rsidR="00053618" w:rsidRPr="00D34377" w:rsidRDefault="00053618" w:rsidP="00053618">
      <w:pPr>
        <w:pStyle w:val="Heading2"/>
        <w:rPr>
          <w:sz w:val="24"/>
          <w:szCs w:val="24"/>
          <w:lang w:val="en-IE"/>
        </w:rPr>
        <w:sectPr w:rsidR="00053618" w:rsidRPr="00D34377" w:rsidSect="000D3E05">
          <w:pgSz w:w="12240" w:h="15840" w:code="1"/>
          <w:pgMar w:top="1440" w:right="1440" w:bottom="1440" w:left="2155" w:header="709" w:footer="709" w:gutter="0"/>
          <w:cols w:space="708"/>
          <w:titlePg/>
          <w:docGrid w:linePitch="360"/>
        </w:sectPr>
      </w:pPr>
    </w:p>
    <w:p w14:paraId="41A308FF" w14:textId="41EE0F1D" w:rsidR="001316BD" w:rsidRPr="00D34377" w:rsidRDefault="00F46CD1" w:rsidP="00053618">
      <w:pPr>
        <w:pStyle w:val="Heading2"/>
        <w:rPr>
          <w:sz w:val="24"/>
          <w:szCs w:val="24"/>
          <w:lang w:val="en-IE"/>
        </w:rPr>
      </w:pPr>
      <w:r w:rsidRPr="00D34377">
        <w:rPr>
          <w:sz w:val="24"/>
          <w:szCs w:val="24"/>
          <w:lang w:val="en-IE"/>
        </w:rPr>
        <w:lastRenderedPageBreak/>
        <w:t>Project Plan</w:t>
      </w:r>
    </w:p>
    <w:p w14:paraId="74CDF624" w14:textId="77777777" w:rsidR="009416FE" w:rsidRPr="00D34377" w:rsidRDefault="001316BD" w:rsidP="001316BD">
      <w:pPr>
        <w:rPr>
          <w:rFonts w:cs="Arial"/>
        </w:rPr>
        <w:sectPr w:rsidR="009416FE" w:rsidRPr="00D34377" w:rsidSect="009416FE">
          <w:pgSz w:w="15840" w:h="12240" w:orient="landscape" w:code="1"/>
          <w:pgMar w:top="2155" w:right="1440" w:bottom="1440" w:left="1440" w:header="709" w:footer="709" w:gutter="0"/>
          <w:cols w:space="708"/>
          <w:titlePg/>
          <w:docGrid w:linePitch="360"/>
        </w:sectPr>
      </w:pPr>
      <w:r w:rsidRPr="00D34377">
        <w:rPr>
          <w:rFonts w:cs="Arial"/>
          <w:noProof/>
        </w:rPr>
        <w:drawing>
          <wp:inline distT="0" distB="0" distL="0" distR="0" wp14:anchorId="27FF9AD3" wp14:editId="3818D482">
            <wp:extent cx="8362268" cy="4639983"/>
            <wp:effectExtent l="0" t="0" r="1270" b="8255"/>
            <wp:docPr id="49" name="Picture 4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pic:cNvPicPr/>
                  </pic:nvPicPr>
                  <pic:blipFill>
                    <a:blip r:embed="rId99"/>
                    <a:stretch>
                      <a:fillRect/>
                    </a:stretch>
                  </pic:blipFill>
                  <pic:spPr>
                    <a:xfrm>
                      <a:off x="0" y="0"/>
                      <a:ext cx="8373870" cy="4646421"/>
                    </a:xfrm>
                    <a:prstGeom prst="rect">
                      <a:avLst/>
                    </a:prstGeom>
                  </pic:spPr>
                </pic:pic>
              </a:graphicData>
            </a:graphic>
          </wp:inline>
        </w:drawing>
      </w:r>
    </w:p>
    <w:p w14:paraId="6E207B8F" w14:textId="03D8545D" w:rsidR="001316BD" w:rsidRPr="00D34377" w:rsidRDefault="001316BD" w:rsidP="000E449B">
      <w:pPr>
        <w:pStyle w:val="Heading3"/>
        <w:rPr>
          <w:sz w:val="24"/>
          <w:szCs w:val="24"/>
          <w:lang w:val="en-IE"/>
        </w:rPr>
      </w:pPr>
      <w:r w:rsidRPr="00D34377">
        <w:rPr>
          <w:sz w:val="24"/>
          <w:szCs w:val="24"/>
          <w:lang w:val="en-IE"/>
        </w:rPr>
        <w:lastRenderedPageBreak/>
        <w:t>Technical Details</w:t>
      </w:r>
    </w:p>
    <w:p w14:paraId="6F311AC0" w14:textId="77777777" w:rsidR="001316BD" w:rsidRPr="00D34377" w:rsidRDefault="001316BD" w:rsidP="001316BD">
      <w:pPr>
        <w:rPr>
          <w:rFonts w:cs="Arial"/>
        </w:rPr>
      </w:pPr>
      <w:r w:rsidRPr="00D34377">
        <w:rPr>
          <w:rFonts w:cs="Arial"/>
        </w:rPr>
        <w:t>The programming language chosen to this project is Java using InteliJ IDE. For the Database, MySQL will be adopted and Microsoft Project for the project plan.</w:t>
      </w:r>
    </w:p>
    <w:p w14:paraId="49DC370E" w14:textId="77777777" w:rsidR="001316BD" w:rsidRPr="00D34377" w:rsidRDefault="001316BD" w:rsidP="000E449B">
      <w:pPr>
        <w:pStyle w:val="Heading3"/>
        <w:rPr>
          <w:sz w:val="24"/>
          <w:szCs w:val="24"/>
          <w:lang w:val="en-IE"/>
        </w:rPr>
      </w:pPr>
      <w:r w:rsidRPr="00D34377">
        <w:rPr>
          <w:sz w:val="24"/>
          <w:szCs w:val="24"/>
          <w:lang w:val="en-IE"/>
        </w:rPr>
        <w:t>Evaluation</w:t>
      </w:r>
    </w:p>
    <w:p w14:paraId="2038DEF1" w14:textId="77777777" w:rsidR="001316BD" w:rsidRPr="00D34377" w:rsidRDefault="001316BD" w:rsidP="001316BD">
      <w:pPr>
        <w:rPr>
          <w:rFonts w:cs="Arial"/>
        </w:rPr>
      </w:pPr>
      <w:r w:rsidRPr="00D34377">
        <w:rPr>
          <w:rFonts w:cs="Arial"/>
        </w:rPr>
        <w:t>The application will be tested by Head bartenders of small pubs.</w:t>
      </w:r>
    </w:p>
    <w:p w14:paraId="40CD88A3" w14:textId="77777777" w:rsidR="001316BD" w:rsidRPr="00D34377" w:rsidRDefault="001316BD" w:rsidP="001316BD">
      <w:pPr>
        <w:rPr>
          <w:rFonts w:cs="Arial"/>
        </w:rPr>
      </w:pPr>
    </w:p>
    <w:p w14:paraId="4D5499F4" w14:textId="77777777" w:rsidR="001316BD" w:rsidRPr="00D34377" w:rsidRDefault="001316BD" w:rsidP="001316BD">
      <w:pPr>
        <w:rPr>
          <w:rFonts w:cs="Arial"/>
          <w:lang w:val="en-IE"/>
        </w:rPr>
      </w:pPr>
    </w:p>
    <w:p w14:paraId="5E92BFB3" w14:textId="1929533B" w:rsidR="00F077BB" w:rsidRPr="00D34377" w:rsidRDefault="00F077BB" w:rsidP="00A9161A">
      <w:pPr>
        <w:pStyle w:val="Heading2"/>
        <w:rPr>
          <w:sz w:val="24"/>
          <w:szCs w:val="24"/>
          <w:lang w:val="en-IE"/>
        </w:rPr>
      </w:pPr>
      <w:bookmarkStart w:id="24" w:name="_Toc351559340"/>
      <w:r w:rsidRPr="00D34377">
        <w:rPr>
          <w:sz w:val="24"/>
          <w:szCs w:val="24"/>
          <w:lang w:val="en-IE"/>
        </w:rPr>
        <w:t>Requirement Specification</w:t>
      </w:r>
      <w:bookmarkEnd w:id="24"/>
      <w:r w:rsidRPr="00D34377">
        <w:rPr>
          <w:sz w:val="24"/>
          <w:szCs w:val="24"/>
          <w:lang w:val="en-IE"/>
        </w:rPr>
        <w:t xml:space="preserve"> </w:t>
      </w:r>
    </w:p>
    <w:p w14:paraId="44137FFC" w14:textId="77777777" w:rsidR="00331A8B" w:rsidRPr="00D34377" w:rsidRDefault="00331A8B" w:rsidP="006B0D6E">
      <w:pPr>
        <w:rPr>
          <w:rFonts w:cs="Arial"/>
          <w:lang w:val="en-IE"/>
        </w:rPr>
        <w:sectPr w:rsidR="00331A8B" w:rsidRPr="00D34377" w:rsidSect="000D3E05">
          <w:pgSz w:w="12240" w:h="15840" w:code="1"/>
          <w:pgMar w:top="1440" w:right="1440" w:bottom="1440" w:left="2155" w:header="709" w:footer="709" w:gutter="0"/>
          <w:cols w:space="708"/>
          <w:titlePg/>
          <w:docGrid w:linePitch="360"/>
        </w:sectPr>
      </w:pPr>
    </w:p>
    <w:p w14:paraId="616ACBD5" w14:textId="6F9F0F1B" w:rsidR="006B0D6E" w:rsidRPr="00D34377" w:rsidRDefault="006B0D6E" w:rsidP="006B0D6E">
      <w:pPr>
        <w:rPr>
          <w:rFonts w:cs="Arial"/>
          <w:lang w:val="en-IE"/>
        </w:rPr>
      </w:pPr>
    </w:p>
    <w:p w14:paraId="1C702350" w14:textId="60631C00" w:rsidR="006B0D6E" w:rsidRPr="00D34377" w:rsidRDefault="006B0D6E" w:rsidP="00D55E04">
      <w:pPr>
        <w:pStyle w:val="Heading3"/>
        <w:rPr>
          <w:sz w:val="24"/>
          <w:szCs w:val="24"/>
        </w:rPr>
      </w:pPr>
      <w:bookmarkStart w:id="25" w:name="_Toc316977393"/>
      <w:r w:rsidRPr="00D34377">
        <w:rPr>
          <w:sz w:val="24"/>
          <w:szCs w:val="24"/>
        </w:rPr>
        <w:t>Purpose</w:t>
      </w:r>
      <w:bookmarkEnd w:id="25"/>
    </w:p>
    <w:p w14:paraId="150762BF" w14:textId="77777777" w:rsidR="006B0D6E" w:rsidRPr="00D34377" w:rsidRDefault="006B0D6E" w:rsidP="006B0D6E">
      <w:pPr>
        <w:rPr>
          <w:rFonts w:cs="Arial"/>
          <w:lang w:val="en-IE"/>
        </w:rPr>
      </w:pPr>
      <w:r w:rsidRPr="00D34377">
        <w:rPr>
          <w:rFonts w:cs="Arial"/>
          <w:lang w:val="en-IE"/>
        </w:rPr>
        <w:t>The purpose of this document is to set out the requirements for the development of a Pub management system. This Java application allows sales control and stock management for small pubs. It is intended to be simple and easy to understand, the application focuses on helping users to control stock levels in an automated way.</w:t>
      </w:r>
    </w:p>
    <w:p w14:paraId="5763F315" w14:textId="77777777" w:rsidR="006B0D6E" w:rsidRPr="00D34377" w:rsidRDefault="006B0D6E" w:rsidP="006B0D6E">
      <w:pPr>
        <w:rPr>
          <w:rFonts w:cs="Arial"/>
          <w:lang w:val="en-IE"/>
        </w:rPr>
      </w:pPr>
      <w:r w:rsidRPr="00D34377">
        <w:rPr>
          <w:rFonts w:cs="Arial"/>
          <w:lang w:val="en-IE"/>
        </w:rPr>
        <w:t xml:space="preserve">The intended customers are all pub staff specially ones responsible for stock reposition. </w:t>
      </w:r>
    </w:p>
    <w:p w14:paraId="30714139" w14:textId="77777777" w:rsidR="006B0D6E" w:rsidRPr="00D34377" w:rsidRDefault="006B0D6E" w:rsidP="006B0D6E">
      <w:pPr>
        <w:rPr>
          <w:rFonts w:cs="Arial"/>
          <w:lang w:val="en-IE"/>
        </w:rPr>
      </w:pPr>
      <w:r w:rsidRPr="00D34377">
        <w:rPr>
          <w:rFonts w:cs="Arial"/>
          <w:lang w:val="en-IE"/>
        </w:rPr>
        <w:t>The main idea is to gather a POS and stock management into one simple application, discarding the use of another system to control sales and automating the stock control reducing shortages and surplus of products.</w:t>
      </w:r>
    </w:p>
    <w:p w14:paraId="03E00453" w14:textId="77777777" w:rsidR="006B0D6E" w:rsidRPr="00D34377" w:rsidRDefault="006B0D6E" w:rsidP="006B0D6E">
      <w:pPr>
        <w:rPr>
          <w:rFonts w:cs="Arial"/>
          <w:lang w:val="en-IE"/>
        </w:rPr>
      </w:pPr>
    </w:p>
    <w:p w14:paraId="441284BF" w14:textId="77777777" w:rsidR="006B0D6E" w:rsidRPr="00D34377" w:rsidRDefault="006B0D6E" w:rsidP="00776E63">
      <w:pPr>
        <w:pStyle w:val="Heading3"/>
        <w:rPr>
          <w:sz w:val="24"/>
          <w:szCs w:val="24"/>
        </w:rPr>
      </w:pPr>
      <w:bookmarkStart w:id="26" w:name="_Toc316977394"/>
      <w:r w:rsidRPr="00D34377">
        <w:rPr>
          <w:sz w:val="24"/>
          <w:szCs w:val="24"/>
        </w:rPr>
        <w:t>Project Scope</w:t>
      </w:r>
      <w:bookmarkEnd w:id="26"/>
    </w:p>
    <w:p w14:paraId="157B6DC1" w14:textId="77777777" w:rsidR="006B0D6E" w:rsidRPr="00D34377" w:rsidRDefault="006B0D6E" w:rsidP="006B0D6E">
      <w:pPr>
        <w:rPr>
          <w:rFonts w:cs="Arial"/>
          <w:lang w:val="en-IE"/>
        </w:rPr>
      </w:pPr>
      <w:r w:rsidRPr="00D34377">
        <w:rPr>
          <w:rFonts w:cs="Arial"/>
          <w:lang w:val="en-IE"/>
        </w:rPr>
        <w:t>The scope of the project is to develop a user friendly Java application. Helping small business to control stocks and avoid unnecessary expenses, also helping owners to have a better overview of their stocks and sales. The system shall have an easy and clear navigation template.</w:t>
      </w:r>
    </w:p>
    <w:p w14:paraId="3B2E3AD6" w14:textId="77777777" w:rsidR="006B0D6E" w:rsidRPr="00D34377" w:rsidRDefault="006B0D6E" w:rsidP="006B0D6E">
      <w:pPr>
        <w:rPr>
          <w:rFonts w:cs="Arial"/>
          <w:lang w:val="en-IE"/>
        </w:rPr>
      </w:pPr>
    </w:p>
    <w:p w14:paraId="779406A5" w14:textId="77777777" w:rsidR="006B0D6E" w:rsidRPr="00D34377" w:rsidRDefault="006B0D6E" w:rsidP="00701F28">
      <w:pPr>
        <w:pStyle w:val="Heading4"/>
        <w:rPr>
          <w:rFonts w:ascii="Arial" w:hAnsi="Arial" w:cs="Arial"/>
        </w:rPr>
      </w:pPr>
      <w:r w:rsidRPr="00D34377">
        <w:rPr>
          <w:rFonts w:ascii="Arial" w:hAnsi="Arial" w:cs="Arial"/>
        </w:rPr>
        <w:t>Project objectives</w:t>
      </w:r>
    </w:p>
    <w:p w14:paraId="04CFDF28" w14:textId="77777777" w:rsidR="006B0D6E" w:rsidRPr="00D34377" w:rsidRDefault="006B0D6E" w:rsidP="006B0D6E">
      <w:pPr>
        <w:rPr>
          <w:rFonts w:cs="Arial"/>
          <w:lang w:val="en-IE"/>
        </w:rPr>
      </w:pPr>
      <w:r w:rsidRPr="00D34377">
        <w:rPr>
          <w:rFonts w:cs="Arial"/>
          <w:lang w:val="en-IE"/>
        </w:rPr>
        <w:t xml:space="preserve">Users not classified as admin will be able to register sales and take payments from customers and their change password. Users classified as admin will be allowed to use all features from the system. After logging in, the dashboard will be displayed and the user can choose which page to go. </w:t>
      </w:r>
    </w:p>
    <w:p w14:paraId="35B0B4B5" w14:textId="77777777" w:rsidR="006B0D6E" w:rsidRPr="00D34377" w:rsidRDefault="006B0D6E" w:rsidP="006B0D6E">
      <w:pPr>
        <w:rPr>
          <w:rFonts w:cs="Arial"/>
          <w:lang w:val="en-IE"/>
        </w:rPr>
      </w:pPr>
      <w:r w:rsidRPr="00D34377">
        <w:rPr>
          <w:rFonts w:cs="Arial"/>
          <w:lang w:val="en-IE"/>
        </w:rPr>
        <w:t>Others page: the Admin will be allowed to create new users from name and password, the system will create and ID number automatically. In this section a range of sales and stock reports will be available and will be generated in excel.</w:t>
      </w:r>
    </w:p>
    <w:p w14:paraId="57115FEA" w14:textId="77777777" w:rsidR="006B0D6E" w:rsidRPr="00D34377" w:rsidRDefault="006B0D6E" w:rsidP="006B0D6E">
      <w:pPr>
        <w:rPr>
          <w:rFonts w:cs="Arial"/>
          <w:lang w:val="en-IE"/>
        </w:rPr>
      </w:pPr>
      <w:r w:rsidRPr="00D34377">
        <w:rPr>
          <w:rFonts w:cs="Arial"/>
          <w:lang w:val="en-IE"/>
        </w:rPr>
        <w:t>Products and suppliers: the admin will be allowed to create, edit and delete information regarding both, input authentication will be adopted accordingly and presented to the user.</w:t>
      </w:r>
    </w:p>
    <w:p w14:paraId="50997DE1" w14:textId="77777777" w:rsidR="006B0D6E" w:rsidRPr="00D34377" w:rsidRDefault="006B0D6E" w:rsidP="006B0D6E">
      <w:pPr>
        <w:rPr>
          <w:rFonts w:cs="Arial"/>
          <w:lang w:val="en-IE"/>
        </w:rPr>
      </w:pPr>
      <w:r w:rsidRPr="00D34377">
        <w:rPr>
          <w:rFonts w:cs="Arial"/>
          <w:lang w:val="en-IE"/>
        </w:rPr>
        <w:t>Sales: all products will be available in this dashboard, the user will be allowed to record all products sold, quantities, check total sales amount. Admin will be allowed to record waste products when necessary.</w:t>
      </w:r>
    </w:p>
    <w:p w14:paraId="2B7F13D4" w14:textId="77777777" w:rsidR="006B0D6E" w:rsidRPr="00D34377" w:rsidRDefault="006B0D6E" w:rsidP="006B0D6E">
      <w:pPr>
        <w:rPr>
          <w:rFonts w:cs="Arial"/>
          <w:lang w:val="en-IE"/>
        </w:rPr>
      </w:pPr>
      <w:r w:rsidRPr="00D34377">
        <w:rPr>
          <w:rFonts w:cs="Arial"/>
          <w:lang w:val="en-IE"/>
        </w:rPr>
        <w:t xml:space="preserve">Stock management: in this section the user will input or edit all necessary information to the stock calculation for example, minimum stock necessary, lead time. Also modify stock quantities when goods are received. </w:t>
      </w:r>
    </w:p>
    <w:p w14:paraId="452885DB" w14:textId="77777777" w:rsidR="006B0D6E" w:rsidRPr="00D34377" w:rsidRDefault="006B0D6E" w:rsidP="006B0D6E">
      <w:pPr>
        <w:rPr>
          <w:rFonts w:cs="Arial"/>
          <w:color w:val="FF0000"/>
          <w:lang w:val="en-IE"/>
        </w:rPr>
      </w:pPr>
      <w:r w:rsidRPr="00D34377">
        <w:rPr>
          <w:rFonts w:cs="Arial"/>
          <w:lang w:val="en-IE"/>
        </w:rPr>
        <w:t>Every data will be stored in a Database and will be available whenever needed. The system will notify the user all items that reached reorder point via email.</w:t>
      </w:r>
    </w:p>
    <w:p w14:paraId="3EA3F43B" w14:textId="77777777" w:rsidR="006B0D6E" w:rsidRPr="00D34377" w:rsidRDefault="006B0D6E" w:rsidP="00701F28">
      <w:pPr>
        <w:pStyle w:val="Heading4"/>
        <w:rPr>
          <w:rFonts w:ascii="Arial" w:hAnsi="Arial" w:cs="Arial"/>
        </w:rPr>
      </w:pPr>
      <w:r w:rsidRPr="00D34377">
        <w:rPr>
          <w:rFonts w:ascii="Arial" w:hAnsi="Arial" w:cs="Arial"/>
        </w:rPr>
        <w:t>Motivation for this project</w:t>
      </w:r>
    </w:p>
    <w:p w14:paraId="32DD54D3" w14:textId="77777777" w:rsidR="006B0D6E" w:rsidRPr="00D34377" w:rsidRDefault="006B0D6E" w:rsidP="006B0D6E">
      <w:pPr>
        <w:rPr>
          <w:rFonts w:cs="Arial"/>
          <w:lang w:val="en-IE"/>
        </w:rPr>
      </w:pPr>
      <w:r w:rsidRPr="00D34377">
        <w:rPr>
          <w:rFonts w:cs="Arial"/>
          <w:lang w:val="en-IE"/>
        </w:rPr>
        <w:t>The motivation to develop this project was based on my experience working in the environment in Ireland and talking to bar managers, usually smaller business have only a POS available and the stock management is controlled manually, it is a time-consuming task to workers that are already overloaded.</w:t>
      </w:r>
    </w:p>
    <w:p w14:paraId="700BF0E0" w14:textId="43F8CB94" w:rsidR="006B0D6E" w:rsidRPr="00D34377" w:rsidRDefault="006B0D6E" w:rsidP="00701F28">
      <w:pPr>
        <w:pStyle w:val="Heading3"/>
        <w:rPr>
          <w:sz w:val="24"/>
          <w:szCs w:val="24"/>
        </w:rPr>
      </w:pPr>
      <w:bookmarkStart w:id="27" w:name="_Toc316977395"/>
      <w:r w:rsidRPr="00D34377">
        <w:rPr>
          <w:sz w:val="24"/>
          <w:szCs w:val="24"/>
        </w:rPr>
        <w:t>Definitions, Acronyms, and Abbreviations</w:t>
      </w:r>
      <w:bookmarkEnd w:id="27"/>
    </w:p>
    <w:p w14:paraId="1524B37E" w14:textId="77777777" w:rsidR="006B0D6E" w:rsidRPr="00D34377" w:rsidRDefault="006B0D6E" w:rsidP="006B0D6E">
      <w:pPr>
        <w:rPr>
          <w:rFonts w:cs="Arial"/>
          <w:lang w:val="en-GB"/>
        </w:rPr>
      </w:pPr>
      <w:r w:rsidRPr="00D34377">
        <w:rPr>
          <w:rFonts w:cs="Arial"/>
          <w:lang w:val="en-GB"/>
        </w:rPr>
        <w:t xml:space="preserve">POS </w:t>
      </w:r>
      <w:r w:rsidRPr="00D34377">
        <w:rPr>
          <w:rFonts w:cs="Arial"/>
          <w:lang w:val="en-GB"/>
        </w:rPr>
        <w:tab/>
        <w:t>Point Of Sale</w:t>
      </w:r>
    </w:p>
    <w:p w14:paraId="3C06B4D4" w14:textId="77777777" w:rsidR="006B0D6E" w:rsidRPr="00D34377" w:rsidRDefault="006B0D6E" w:rsidP="006B0D6E">
      <w:pPr>
        <w:rPr>
          <w:rFonts w:cs="Arial"/>
          <w:lang w:val="en-GB"/>
        </w:rPr>
      </w:pPr>
      <w:r w:rsidRPr="00D34377">
        <w:rPr>
          <w:rFonts w:cs="Arial"/>
          <w:lang w:val="en-GB"/>
        </w:rPr>
        <w:t>GUI</w:t>
      </w:r>
      <w:r w:rsidRPr="00D34377">
        <w:rPr>
          <w:rFonts w:cs="Arial"/>
          <w:lang w:val="en-GB"/>
        </w:rPr>
        <w:tab/>
        <w:t>Graphical User Interface</w:t>
      </w:r>
    </w:p>
    <w:p w14:paraId="6853EA80" w14:textId="77777777" w:rsidR="006B0D6E" w:rsidRPr="00D34377" w:rsidRDefault="006B0D6E" w:rsidP="006B0D6E">
      <w:pPr>
        <w:rPr>
          <w:rFonts w:cs="Arial"/>
          <w:lang w:val="en-IE"/>
        </w:rPr>
      </w:pPr>
      <w:r w:rsidRPr="00D34377">
        <w:rPr>
          <w:rFonts w:cs="Arial"/>
          <w:lang w:val="en-GB"/>
        </w:rPr>
        <w:lastRenderedPageBreak/>
        <w:t>BOM</w:t>
      </w:r>
      <w:r w:rsidRPr="00D34377">
        <w:rPr>
          <w:rFonts w:cs="Arial"/>
          <w:lang w:val="en-GB"/>
        </w:rPr>
        <w:tab/>
        <w:t>Bill of Material</w:t>
      </w:r>
    </w:p>
    <w:p w14:paraId="76582742" w14:textId="5A72625F" w:rsidR="006B0D6E" w:rsidRPr="00D34377" w:rsidRDefault="006B0D6E" w:rsidP="00A76C16">
      <w:pPr>
        <w:pStyle w:val="Heading3"/>
        <w:rPr>
          <w:sz w:val="24"/>
          <w:szCs w:val="24"/>
        </w:rPr>
      </w:pPr>
      <w:bookmarkStart w:id="28" w:name="_Toc316977396"/>
      <w:r w:rsidRPr="00D34377">
        <w:rPr>
          <w:sz w:val="24"/>
          <w:szCs w:val="24"/>
        </w:rPr>
        <w:t>User Requirements Definition</w:t>
      </w:r>
      <w:bookmarkEnd w:id="28"/>
    </w:p>
    <w:p w14:paraId="2EE70B5C" w14:textId="77777777" w:rsidR="006B0D6E" w:rsidRPr="00D34377" w:rsidRDefault="006B0D6E" w:rsidP="006B0D6E">
      <w:pPr>
        <w:rPr>
          <w:rFonts w:cs="Arial"/>
        </w:rPr>
      </w:pPr>
      <w:r w:rsidRPr="00D34377">
        <w:rPr>
          <w:rFonts w:cs="Arial"/>
        </w:rPr>
        <w:t>The users require an application that can be easily understood and easy to manage and work with. The pub environment is usually fast paced and the staff turnover is constant, so the features must be easy to find and easy to learn how to deal with. Also the stock control must be as simple as possible once the responsible for the task is not a Supply chain specialist.</w:t>
      </w:r>
    </w:p>
    <w:p w14:paraId="70AB8FFA" w14:textId="4C22CF61" w:rsidR="006B0D6E" w:rsidRPr="00D34377" w:rsidRDefault="006B0D6E" w:rsidP="00A76C16">
      <w:pPr>
        <w:pStyle w:val="Heading3"/>
        <w:rPr>
          <w:sz w:val="24"/>
          <w:szCs w:val="24"/>
        </w:rPr>
      </w:pPr>
      <w:bookmarkStart w:id="29" w:name="_Toc316977397"/>
      <w:r w:rsidRPr="00D34377">
        <w:rPr>
          <w:sz w:val="24"/>
          <w:szCs w:val="24"/>
        </w:rPr>
        <w:t>Requirements Specification</w:t>
      </w:r>
      <w:bookmarkEnd w:id="29"/>
    </w:p>
    <w:p w14:paraId="00BF5592" w14:textId="77777777" w:rsidR="006B0D6E" w:rsidRPr="00D34377" w:rsidRDefault="006B0D6E" w:rsidP="006B0D6E">
      <w:pPr>
        <w:rPr>
          <w:rFonts w:cs="Arial"/>
        </w:rPr>
      </w:pPr>
      <w:r w:rsidRPr="00D34377">
        <w:rPr>
          <w:rFonts w:cs="Arial"/>
        </w:rPr>
        <w:t>The system requires thirty minutes training for bartender users and three hours training for admin users.</w:t>
      </w:r>
    </w:p>
    <w:p w14:paraId="47427D4F" w14:textId="1E6C8D4A" w:rsidR="006B0D6E" w:rsidRPr="00D34377" w:rsidRDefault="006B0D6E" w:rsidP="004B1911">
      <w:pPr>
        <w:pStyle w:val="Heading4"/>
        <w:rPr>
          <w:rFonts w:ascii="Arial" w:hAnsi="Arial" w:cs="Arial"/>
        </w:rPr>
      </w:pPr>
      <w:bookmarkStart w:id="30" w:name="_Toc316977398"/>
      <w:r w:rsidRPr="00D34377">
        <w:rPr>
          <w:rFonts w:ascii="Arial" w:hAnsi="Arial" w:cs="Arial"/>
        </w:rPr>
        <w:t>Functional requirements</w:t>
      </w:r>
      <w:bookmarkEnd w:id="30"/>
    </w:p>
    <w:p w14:paraId="5CCE0D2D" w14:textId="77777777" w:rsidR="006B0D6E" w:rsidRPr="00D34377" w:rsidRDefault="006B0D6E" w:rsidP="006B0D6E">
      <w:pPr>
        <w:rPr>
          <w:rFonts w:cs="Arial"/>
        </w:rPr>
      </w:pPr>
      <w:r w:rsidRPr="00D34377">
        <w:rPr>
          <w:rFonts w:cs="Arial"/>
        </w:rPr>
        <w:t>Make sale: system shall record all sales made by bartenders</w:t>
      </w:r>
    </w:p>
    <w:p w14:paraId="67DC559B" w14:textId="77777777" w:rsidR="006B0D6E" w:rsidRPr="00D34377" w:rsidRDefault="006B0D6E" w:rsidP="006B0D6E">
      <w:pPr>
        <w:rPr>
          <w:rFonts w:cs="Arial"/>
        </w:rPr>
      </w:pPr>
      <w:r w:rsidRPr="00D34377">
        <w:rPr>
          <w:rFonts w:cs="Arial"/>
        </w:rPr>
        <w:t>Maintain stock: update stocks according to sales and stock input.</w:t>
      </w:r>
    </w:p>
    <w:p w14:paraId="0ACD087C" w14:textId="77777777" w:rsidR="006B0D6E" w:rsidRPr="00D34377" w:rsidRDefault="006B0D6E" w:rsidP="006B0D6E">
      <w:pPr>
        <w:rPr>
          <w:rFonts w:cs="Arial"/>
        </w:rPr>
      </w:pPr>
      <w:r w:rsidRPr="00D34377">
        <w:rPr>
          <w:rFonts w:cs="Arial"/>
        </w:rPr>
        <w:t>Maintain product: allow creation, deletion end edition of products.</w:t>
      </w:r>
    </w:p>
    <w:p w14:paraId="76CB231C" w14:textId="77777777" w:rsidR="006B0D6E" w:rsidRPr="00D34377" w:rsidRDefault="006B0D6E" w:rsidP="006B0D6E">
      <w:pPr>
        <w:rPr>
          <w:rFonts w:cs="Arial"/>
        </w:rPr>
      </w:pPr>
      <w:r w:rsidRPr="00D34377">
        <w:rPr>
          <w:rFonts w:cs="Arial"/>
        </w:rPr>
        <w:t>Maintain supplier: keep record of suppliers information.</w:t>
      </w:r>
    </w:p>
    <w:p w14:paraId="6A0ECD80" w14:textId="77777777" w:rsidR="006B0D6E" w:rsidRPr="00D34377" w:rsidRDefault="006B0D6E" w:rsidP="006B0D6E">
      <w:pPr>
        <w:rPr>
          <w:rFonts w:cs="Arial"/>
        </w:rPr>
      </w:pPr>
      <w:r w:rsidRPr="00D34377">
        <w:rPr>
          <w:rFonts w:cs="Arial"/>
        </w:rPr>
        <w:t>Create report: allow user to generate diverse reports to check sales performance and stock levels</w:t>
      </w:r>
    </w:p>
    <w:p w14:paraId="54EE89BB" w14:textId="77777777" w:rsidR="006B0D6E" w:rsidRPr="00D34377" w:rsidRDefault="006B0D6E" w:rsidP="006B0D6E">
      <w:pPr>
        <w:rPr>
          <w:rFonts w:cs="Arial"/>
        </w:rPr>
      </w:pPr>
      <w:r w:rsidRPr="00D34377">
        <w:rPr>
          <w:rFonts w:cs="Arial"/>
        </w:rPr>
        <w:t>Register new user: create a new user ID and accept a password to allow system navigation.</w:t>
      </w:r>
    </w:p>
    <w:p w14:paraId="5E26A9CB" w14:textId="77777777" w:rsidR="006B0D6E" w:rsidRPr="00D34377" w:rsidRDefault="006B0D6E" w:rsidP="006B0D6E">
      <w:pPr>
        <w:rPr>
          <w:rFonts w:cs="Arial"/>
        </w:rPr>
      </w:pPr>
    </w:p>
    <w:p w14:paraId="0C4CA8F1" w14:textId="77777777" w:rsidR="006B0D6E" w:rsidRPr="00D34377" w:rsidRDefault="006B0D6E" w:rsidP="00F35B5B">
      <w:pPr>
        <w:pStyle w:val="Heading5"/>
        <w:rPr>
          <w:rFonts w:ascii="Arial" w:hAnsi="Arial" w:cs="Arial"/>
        </w:rPr>
      </w:pPr>
      <w:bookmarkStart w:id="31" w:name="_Toc316977399"/>
      <w:r w:rsidRPr="00D34377">
        <w:rPr>
          <w:rFonts w:ascii="Arial" w:hAnsi="Arial" w:cs="Arial"/>
        </w:rPr>
        <w:lastRenderedPageBreak/>
        <w:t>Use Case Diagram</w:t>
      </w:r>
      <w:bookmarkEnd w:id="31"/>
    </w:p>
    <w:p w14:paraId="73F9D102" w14:textId="77777777" w:rsidR="006B0D6E" w:rsidRPr="00D34377" w:rsidRDefault="006B0D6E" w:rsidP="006B0D6E">
      <w:pPr>
        <w:pStyle w:val="Heading3"/>
        <w:numPr>
          <w:ilvl w:val="0"/>
          <w:numId w:val="0"/>
        </w:numPr>
        <w:tabs>
          <w:tab w:val="num" w:pos="1656"/>
        </w:tabs>
        <w:ind w:left="992"/>
        <w:rPr>
          <w:sz w:val="24"/>
          <w:szCs w:val="24"/>
          <w:lang w:val="en-IE"/>
        </w:rPr>
      </w:pPr>
      <w:bookmarkStart w:id="32" w:name="_Toc316977400"/>
      <w:r w:rsidRPr="00D34377">
        <w:rPr>
          <w:noProof/>
          <w:sz w:val="24"/>
          <w:szCs w:val="24"/>
        </w:rPr>
        <w:drawing>
          <wp:inline distT="0" distB="0" distL="0" distR="0" wp14:anchorId="18B99B51" wp14:editId="2388248E">
            <wp:extent cx="5486400" cy="4342130"/>
            <wp:effectExtent l="0" t="0" r="0" b="127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0"/>
                    <a:stretch>
                      <a:fillRect/>
                    </a:stretch>
                  </pic:blipFill>
                  <pic:spPr>
                    <a:xfrm>
                      <a:off x="0" y="0"/>
                      <a:ext cx="5486400" cy="4342130"/>
                    </a:xfrm>
                    <a:prstGeom prst="rect">
                      <a:avLst/>
                    </a:prstGeom>
                  </pic:spPr>
                </pic:pic>
              </a:graphicData>
            </a:graphic>
          </wp:inline>
        </w:drawing>
      </w:r>
    </w:p>
    <w:p w14:paraId="51D4210D" w14:textId="564568CE" w:rsidR="006B0D6E" w:rsidRPr="00D34377" w:rsidRDefault="006B0D6E" w:rsidP="00DF3A1D">
      <w:pPr>
        <w:pStyle w:val="Heading5"/>
        <w:rPr>
          <w:rFonts w:ascii="Arial" w:hAnsi="Arial" w:cs="Arial"/>
        </w:rPr>
      </w:pPr>
      <w:r w:rsidRPr="00D34377">
        <w:rPr>
          <w:rFonts w:ascii="Arial" w:hAnsi="Arial" w:cs="Arial"/>
        </w:rPr>
        <w:t>Requirement 1 &lt;MAKE SALE&gt;</w:t>
      </w:r>
      <w:bookmarkEnd w:id="32"/>
    </w:p>
    <w:p w14:paraId="5204DC25" w14:textId="77777777" w:rsidR="006B0D6E" w:rsidRPr="00D34377" w:rsidRDefault="006B0D6E" w:rsidP="006B0D6E">
      <w:pPr>
        <w:pStyle w:val="Heading4"/>
        <w:tabs>
          <w:tab w:val="num" w:pos="1800"/>
        </w:tabs>
        <w:rPr>
          <w:rFonts w:ascii="Arial" w:hAnsi="Arial" w:cs="Arial"/>
        </w:rPr>
      </w:pPr>
      <w:r w:rsidRPr="00D34377">
        <w:rPr>
          <w:rFonts w:ascii="Arial" w:hAnsi="Arial" w:cs="Arial"/>
        </w:rPr>
        <w:t>Description &amp; Priority</w:t>
      </w:r>
    </w:p>
    <w:p w14:paraId="1F7E4AEA" w14:textId="77777777" w:rsidR="006B0D6E" w:rsidRPr="00D34377" w:rsidRDefault="006B0D6E" w:rsidP="006B0D6E">
      <w:pPr>
        <w:rPr>
          <w:rFonts w:cs="Arial"/>
          <w:lang w:val="en-IE"/>
        </w:rPr>
      </w:pPr>
      <w:r w:rsidRPr="00D34377">
        <w:rPr>
          <w:rFonts w:cs="Arial"/>
          <w:lang w:val="en-IE"/>
        </w:rPr>
        <w:t xml:space="preserve">Using the sales section, the user inputs all the products and quantities sold to the customer and payment type. The screen will display the total amount of the purchase so the customer can be charged correctly. In case of any error, the transaction can be voided. This use case has high priority to the systems proper functioning. </w:t>
      </w:r>
    </w:p>
    <w:p w14:paraId="4B0CB3D2" w14:textId="77777777" w:rsidR="006B0D6E" w:rsidRPr="00D34377" w:rsidRDefault="006B0D6E" w:rsidP="006B0D6E">
      <w:pPr>
        <w:pStyle w:val="Heading4"/>
        <w:tabs>
          <w:tab w:val="num" w:pos="1800"/>
        </w:tabs>
        <w:rPr>
          <w:rFonts w:ascii="Arial" w:hAnsi="Arial" w:cs="Arial"/>
        </w:rPr>
      </w:pPr>
      <w:r w:rsidRPr="00D34377">
        <w:rPr>
          <w:rFonts w:ascii="Arial" w:hAnsi="Arial" w:cs="Arial"/>
        </w:rPr>
        <w:t xml:space="preserve">Use Case </w:t>
      </w:r>
    </w:p>
    <w:p w14:paraId="415B5DB3" w14:textId="77777777" w:rsidR="006B0D6E" w:rsidRPr="00D34377" w:rsidRDefault="006B0D6E" w:rsidP="006B0D6E">
      <w:pPr>
        <w:ind w:left="576"/>
        <w:rPr>
          <w:rFonts w:cs="Arial"/>
          <w:b/>
          <w:lang w:val="en-GB"/>
        </w:rPr>
      </w:pPr>
      <w:r w:rsidRPr="00D34377">
        <w:rPr>
          <w:rFonts w:cs="Arial"/>
          <w:b/>
          <w:lang w:val="en-GB"/>
        </w:rPr>
        <w:t>Scope</w:t>
      </w:r>
    </w:p>
    <w:p w14:paraId="692670C5" w14:textId="77777777" w:rsidR="006B0D6E" w:rsidRPr="00D34377" w:rsidRDefault="006B0D6E" w:rsidP="006B0D6E">
      <w:pPr>
        <w:ind w:left="576"/>
        <w:rPr>
          <w:rFonts w:cs="Arial"/>
          <w:lang w:val="en-GB"/>
        </w:rPr>
      </w:pPr>
      <w:r w:rsidRPr="00D34377">
        <w:rPr>
          <w:rFonts w:cs="Arial"/>
          <w:lang w:val="en-GB"/>
        </w:rPr>
        <w:t>The scope of this use case is to allow the user to input every sale on the system.</w:t>
      </w:r>
    </w:p>
    <w:p w14:paraId="02C1201E" w14:textId="77777777" w:rsidR="006B0D6E" w:rsidRPr="00D34377" w:rsidRDefault="006B0D6E" w:rsidP="006B0D6E">
      <w:pPr>
        <w:ind w:left="576"/>
        <w:rPr>
          <w:rFonts w:cs="Arial"/>
          <w:lang w:val="en-GB"/>
        </w:rPr>
      </w:pPr>
      <w:r w:rsidRPr="00D34377">
        <w:rPr>
          <w:rFonts w:cs="Arial"/>
          <w:b/>
          <w:lang w:val="en-GB"/>
        </w:rPr>
        <w:lastRenderedPageBreak/>
        <w:t>Description</w:t>
      </w:r>
    </w:p>
    <w:p w14:paraId="45F9DD9D" w14:textId="77777777" w:rsidR="006B0D6E" w:rsidRPr="00D34377" w:rsidRDefault="006B0D6E" w:rsidP="006B0D6E">
      <w:pPr>
        <w:ind w:left="576"/>
        <w:rPr>
          <w:rFonts w:cs="Arial"/>
          <w:lang w:val="en-GB"/>
        </w:rPr>
      </w:pPr>
      <w:r w:rsidRPr="00D34377">
        <w:rPr>
          <w:rFonts w:cs="Arial"/>
          <w:lang w:val="en-GB"/>
        </w:rPr>
        <w:t>This use case describes the procedure to input sales and payment type and also void incorrect transactions.</w:t>
      </w:r>
    </w:p>
    <w:p w14:paraId="1DB7AB27" w14:textId="77777777" w:rsidR="006B0D6E" w:rsidRPr="00D34377" w:rsidRDefault="006B0D6E" w:rsidP="006B0D6E">
      <w:pPr>
        <w:ind w:left="576"/>
        <w:rPr>
          <w:rFonts w:cs="Arial"/>
          <w:b/>
          <w:lang w:val="en-GB"/>
        </w:rPr>
      </w:pPr>
      <w:r w:rsidRPr="00D34377">
        <w:rPr>
          <w:rFonts w:cs="Arial"/>
          <w:b/>
          <w:lang w:val="en-GB"/>
        </w:rPr>
        <w:t>Use Case Diagram</w:t>
      </w:r>
    </w:p>
    <w:p w14:paraId="2A2DBCDA" w14:textId="77777777" w:rsidR="006B0D6E" w:rsidRPr="00D34377" w:rsidRDefault="006B0D6E" w:rsidP="006B0D6E">
      <w:pPr>
        <w:ind w:left="576"/>
        <w:rPr>
          <w:rFonts w:cs="Arial"/>
          <w:b/>
          <w:lang w:val="en-GB"/>
        </w:rPr>
      </w:pPr>
      <w:r w:rsidRPr="00D34377">
        <w:rPr>
          <w:rFonts w:cs="Arial"/>
          <w:noProof/>
        </w:rPr>
        <w:drawing>
          <wp:inline distT="0" distB="0" distL="0" distR="0" wp14:anchorId="38EF22EB" wp14:editId="491B6836">
            <wp:extent cx="5486400" cy="1993900"/>
            <wp:effectExtent l="0" t="0" r="0" b="6350"/>
            <wp:docPr id="9" name="Picture 9"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letter&#10;&#10;Description automatically generated"/>
                    <pic:cNvPicPr/>
                  </pic:nvPicPr>
                  <pic:blipFill>
                    <a:blip r:embed="rId101"/>
                    <a:stretch>
                      <a:fillRect/>
                    </a:stretch>
                  </pic:blipFill>
                  <pic:spPr>
                    <a:xfrm>
                      <a:off x="0" y="0"/>
                      <a:ext cx="5486400" cy="1993900"/>
                    </a:xfrm>
                    <a:prstGeom prst="rect">
                      <a:avLst/>
                    </a:prstGeom>
                  </pic:spPr>
                </pic:pic>
              </a:graphicData>
            </a:graphic>
          </wp:inline>
        </w:drawing>
      </w:r>
    </w:p>
    <w:p w14:paraId="37B2CE30" w14:textId="77777777" w:rsidR="006B0D6E" w:rsidRPr="00D34377" w:rsidRDefault="006B0D6E" w:rsidP="006B0D6E">
      <w:pPr>
        <w:ind w:left="576"/>
        <w:rPr>
          <w:rFonts w:cs="Arial"/>
          <w:b/>
          <w:lang w:val="en-GB"/>
        </w:rPr>
      </w:pPr>
      <w:r w:rsidRPr="00D34377">
        <w:rPr>
          <w:rFonts w:cs="Arial"/>
          <w:b/>
          <w:lang w:val="en-GB"/>
        </w:rPr>
        <w:t>Flow Description</w:t>
      </w:r>
    </w:p>
    <w:p w14:paraId="619CDCDB" w14:textId="77777777" w:rsidR="006B0D6E" w:rsidRPr="00D34377" w:rsidRDefault="006B0D6E" w:rsidP="006B0D6E">
      <w:pPr>
        <w:ind w:left="576"/>
        <w:rPr>
          <w:rFonts w:cs="Arial"/>
          <w:b/>
        </w:rPr>
      </w:pPr>
      <w:r w:rsidRPr="00D34377">
        <w:rPr>
          <w:rFonts w:cs="Arial"/>
          <w:b/>
        </w:rPr>
        <w:t>Precondition</w:t>
      </w:r>
    </w:p>
    <w:p w14:paraId="59D19A18" w14:textId="77777777" w:rsidR="006B0D6E" w:rsidRPr="00D34377" w:rsidRDefault="006B0D6E" w:rsidP="006B0D6E">
      <w:pPr>
        <w:ind w:left="576"/>
        <w:rPr>
          <w:rFonts w:cs="Arial"/>
          <w:lang w:val="en-GB"/>
        </w:rPr>
      </w:pPr>
      <w:r w:rsidRPr="00D34377">
        <w:rPr>
          <w:rFonts w:cs="Arial"/>
          <w:lang w:val="en-GB"/>
        </w:rPr>
        <w:t>The user already logged in and entered the sales module.</w:t>
      </w:r>
    </w:p>
    <w:p w14:paraId="59117112" w14:textId="77777777" w:rsidR="006B0D6E" w:rsidRPr="00D34377" w:rsidRDefault="006B0D6E" w:rsidP="006B0D6E">
      <w:pPr>
        <w:ind w:left="576"/>
        <w:rPr>
          <w:rFonts w:cs="Arial"/>
          <w:b/>
        </w:rPr>
      </w:pPr>
      <w:r w:rsidRPr="00D34377">
        <w:rPr>
          <w:rFonts w:cs="Arial"/>
          <w:b/>
        </w:rPr>
        <w:t>Activation</w:t>
      </w:r>
    </w:p>
    <w:p w14:paraId="0D2B9E07" w14:textId="77777777" w:rsidR="006B0D6E" w:rsidRPr="00D34377" w:rsidRDefault="006B0D6E" w:rsidP="006B0D6E">
      <w:pPr>
        <w:ind w:left="576"/>
        <w:rPr>
          <w:rFonts w:cs="Arial"/>
          <w:lang w:val="en-GB"/>
        </w:rPr>
      </w:pPr>
      <w:r w:rsidRPr="00D34377">
        <w:rPr>
          <w:rFonts w:cs="Arial"/>
          <w:lang w:val="en-GB"/>
        </w:rPr>
        <w:t>This use case starts when an user makes a sale.</w:t>
      </w:r>
    </w:p>
    <w:p w14:paraId="5D5A27E4" w14:textId="77777777" w:rsidR="006B0D6E" w:rsidRPr="00D34377" w:rsidRDefault="006B0D6E" w:rsidP="006B0D6E">
      <w:pPr>
        <w:ind w:left="576"/>
        <w:rPr>
          <w:rFonts w:cs="Arial"/>
          <w:b/>
        </w:rPr>
      </w:pPr>
      <w:r w:rsidRPr="00D34377">
        <w:rPr>
          <w:rFonts w:cs="Arial"/>
          <w:b/>
        </w:rPr>
        <w:t>Main flow</w:t>
      </w:r>
    </w:p>
    <w:p w14:paraId="66B93C41" w14:textId="77777777" w:rsidR="006B0D6E" w:rsidRPr="00D34377" w:rsidRDefault="006B0D6E" w:rsidP="00B45BE4">
      <w:pPr>
        <w:numPr>
          <w:ilvl w:val="0"/>
          <w:numId w:val="5"/>
        </w:numPr>
        <w:tabs>
          <w:tab w:val="clear" w:pos="720"/>
          <w:tab w:val="num" w:pos="1872"/>
        </w:tabs>
        <w:spacing w:after="0" w:line="240" w:lineRule="auto"/>
        <w:ind w:left="1296"/>
        <w:jc w:val="left"/>
        <w:rPr>
          <w:rFonts w:cs="Arial"/>
          <w:lang w:val="en-GB"/>
        </w:rPr>
      </w:pPr>
      <w:r w:rsidRPr="00D34377">
        <w:rPr>
          <w:rFonts w:cs="Arial"/>
          <w:lang w:val="en-GB"/>
        </w:rPr>
        <w:t>The user enters the sales module on the system</w:t>
      </w:r>
    </w:p>
    <w:p w14:paraId="6B496F10" w14:textId="77777777" w:rsidR="006B0D6E" w:rsidRPr="00D34377" w:rsidRDefault="006B0D6E" w:rsidP="00B45BE4">
      <w:pPr>
        <w:numPr>
          <w:ilvl w:val="0"/>
          <w:numId w:val="5"/>
        </w:numPr>
        <w:tabs>
          <w:tab w:val="clear" w:pos="720"/>
          <w:tab w:val="num" w:pos="1296"/>
        </w:tabs>
        <w:spacing w:after="0" w:line="240" w:lineRule="auto"/>
        <w:ind w:left="1296"/>
        <w:jc w:val="left"/>
        <w:rPr>
          <w:rFonts w:cs="Arial"/>
          <w:lang w:val="en-GB"/>
        </w:rPr>
      </w:pPr>
      <w:r w:rsidRPr="00D34377">
        <w:rPr>
          <w:rFonts w:cs="Arial"/>
          <w:lang w:val="en-GB"/>
        </w:rPr>
        <w:t>The user inputs the customer order</w:t>
      </w:r>
    </w:p>
    <w:p w14:paraId="7B36B6C4" w14:textId="77777777" w:rsidR="006B0D6E" w:rsidRPr="00D34377" w:rsidRDefault="006B0D6E" w:rsidP="00B45BE4">
      <w:pPr>
        <w:numPr>
          <w:ilvl w:val="0"/>
          <w:numId w:val="5"/>
        </w:numPr>
        <w:tabs>
          <w:tab w:val="clear" w:pos="720"/>
          <w:tab w:val="num" w:pos="1296"/>
        </w:tabs>
        <w:spacing w:after="0" w:line="240" w:lineRule="auto"/>
        <w:ind w:left="1296"/>
        <w:jc w:val="left"/>
        <w:rPr>
          <w:rFonts w:cs="Arial"/>
          <w:lang w:val="en-GB"/>
        </w:rPr>
      </w:pPr>
      <w:r w:rsidRPr="00D34377">
        <w:rPr>
          <w:rFonts w:cs="Arial"/>
          <w:lang w:val="en-GB"/>
        </w:rPr>
        <w:t xml:space="preserve">The user inputs the payment type </w:t>
      </w:r>
    </w:p>
    <w:p w14:paraId="7D0E6414" w14:textId="77777777" w:rsidR="006B0D6E" w:rsidRPr="00D34377" w:rsidRDefault="006B0D6E" w:rsidP="00B45BE4">
      <w:pPr>
        <w:numPr>
          <w:ilvl w:val="0"/>
          <w:numId w:val="5"/>
        </w:numPr>
        <w:tabs>
          <w:tab w:val="clear" w:pos="720"/>
          <w:tab w:val="num" w:pos="1296"/>
        </w:tabs>
        <w:spacing w:after="0" w:line="240" w:lineRule="auto"/>
        <w:ind w:left="1296"/>
        <w:jc w:val="left"/>
        <w:rPr>
          <w:rFonts w:cs="Arial"/>
          <w:lang w:val="en-GB"/>
        </w:rPr>
      </w:pPr>
      <w:r w:rsidRPr="00D34377">
        <w:rPr>
          <w:rFonts w:cs="Arial"/>
          <w:lang w:val="en-GB"/>
        </w:rPr>
        <w:t>The system displays total amount of the order</w:t>
      </w:r>
    </w:p>
    <w:p w14:paraId="2C223C3E" w14:textId="77777777" w:rsidR="006B0D6E" w:rsidRPr="00D34377" w:rsidRDefault="006B0D6E" w:rsidP="00B45BE4">
      <w:pPr>
        <w:numPr>
          <w:ilvl w:val="0"/>
          <w:numId w:val="5"/>
        </w:numPr>
        <w:tabs>
          <w:tab w:val="clear" w:pos="720"/>
          <w:tab w:val="num" w:pos="1296"/>
        </w:tabs>
        <w:spacing w:after="0" w:line="240" w:lineRule="auto"/>
        <w:ind w:left="1296"/>
        <w:jc w:val="left"/>
        <w:rPr>
          <w:rFonts w:cs="Arial"/>
          <w:lang w:val="en-GB"/>
        </w:rPr>
      </w:pPr>
      <w:r w:rsidRPr="00D34377">
        <w:rPr>
          <w:rFonts w:cs="Arial"/>
          <w:lang w:val="en-GB"/>
        </w:rPr>
        <w:t>The user finishes the sale &lt;See E1&gt;</w:t>
      </w:r>
    </w:p>
    <w:p w14:paraId="386DDC6F" w14:textId="77777777" w:rsidR="006B0D6E" w:rsidRPr="00D34377" w:rsidRDefault="006B0D6E" w:rsidP="006B0D6E">
      <w:pPr>
        <w:pStyle w:val="A"/>
        <w:numPr>
          <w:ilvl w:val="0"/>
          <w:numId w:val="0"/>
        </w:numPr>
        <w:ind w:left="936"/>
        <w:rPr>
          <w:rFonts w:cs="Arial"/>
          <w:szCs w:val="24"/>
        </w:rPr>
      </w:pPr>
    </w:p>
    <w:p w14:paraId="69AE53DB" w14:textId="77777777" w:rsidR="006B0D6E" w:rsidRPr="00D34377" w:rsidRDefault="006B0D6E" w:rsidP="006B0D6E">
      <w:pPr>
        <w:ind w:left="576"/>
        <w:rPr>
          <w:rFonts w:cs="Arial"/>
          <w:b/>
        </w:rPr>
      </w:pPr>
      <w:r w:rsidRPr="00D34377">
        <w:rPr>
          <w:rFonts w:cs="Arial"/>
          <w:b/>
        </w:rPr>
        <w:t>Exceptional flow</w:t>
      </w:r>
    </w:p>
    <w:p w14:paraId="5FD3E7FA" w14:textId="77777777" w:rsidR="006B0D6E" w:rsidRPr="00D34377" w:rsidRDefault="006B0D6E" w:rsidP="006B0D6E">
      <w:pPr>
        <w:pStyle w:val="A"/>
        <w:numPr>
          <w:ilvl w:val="0"/>
          <w:numId w:val="0"/>
        </w:numPr>
        <w:ind w:left="933" w:hanging="357"/>
        <w:rPr>
          <w:rFonts w:cs="Arial"/>
          <w:szCs w:val="24"/>
        </w:rPr>
      </w:pPr>
      <w:r w:rsidRPr="00D34377">
        <w:rPr>
          <w:rFonts w:cs="Arial"/>
          <w:szCs w:val="24"/>
        </w:rPr>
        <w:t>E1 : &lt;Incorrect sale input&gt;</w:t>
      </w:r>
    </w:p>
    <w:p w14:paraId="5F773F7B" w14:textId="77777777" w:rsidR="006B0D6E" w:rsidRPr="00D34377" w:rsidRDefault="006B0D6E" w:rsidP="00B45BE4">
      <w:pPr>
        <w:numPr>
          <w:ilvl w:val="0"/>
          <w:numId w:val="7"/>
        </w:numPr>
        <w:tabs>
          <w:tab w:val="clear" w:pos="720"/>
          <w:tab w:val="num" w:pos="1296"/>
        </w:tabs>
        <w:spacing w:after="0" w:line="240" w:lineRule="auto"/>
        <w:ind w:left="1296"/>
        <w:jc w:val="left"/>
        <w:rPr>
          <w:rFonts w:cs="Arial"/>
          <w:lang w:val="en-GB"/>
        </w:rPr>
      </w:pPr>
      <w:r w:rsidRPr="00D34377">
        <w:rPr>
          <w:rFonts w:cs="Arial"/>
          <w:lang w:val="en-GB"/>
        </w:rPr>
        <w:t>The user chooses the void feature</w:t>
      </w:r>
    </w:p>
    <w:p w14:paraId="7CCB2D78" w14:textId="77777777" w:rsidR="006B0D6E" w:rsidRPr="00D34377" w:rsidRDefault="006B0D6E" w:rsidP="00B45BE4">
      <w:pPr>
        <w:pStyle w:val="A"/>
        <w:numPr>
          <w:ilvl w:val="0"/>
          <w:numId w:val="7"/>
        </w:numPr>
        <w:tabs>
          <w:tab w:val="clear" w:pos="720"/>
          <w:tab w:val="num" w:pos="1296"/>
        </w:tabs>
        <w:ind w:left="1296"/>
        <w:rPr>
          <w:rFonts w:cs="Arial"/>
          <w:szCs w:val="24"/>
        </w:rPr>
      </w:pPr>
      <w:r w:rsidRPr="00D34377">
        <w:rPr>
          <w:rFonts w:cs="Arial"/>
          <w:szCs w:val="24"/>
        </w:rPr>
        <w:t>The user inputs the wrong product from the sale</w:t>
      </w:r>
    </w:p>
    <w:p w14:paraId="199C41FE" w14:textId="77777777" w:rsidR="006B0D6E" w:rsidRPr="00D34377" w:rsidRDefault="006B0D6E" w:rsidP="00B45BE4">
      <w:pPr>
        <w:pStyle w:val="A"/>
        <w:numPr>
          <w:ilvl w:val="0"/>
          <w:numId w:val="7"/>
        </w:numPr>
        <w:tabs>
          <w:tab w:val="clear" w:pos="720"/>
          <w:tab w:val="num" w:pos="1296"/>
        </w:tabs>
        <w:ind w:left="1296"/>
        <w:rPr>
          <w:rFonts w:cs="Arial"/>
          <w:szCs w:val="24"/>
        </w:rPr>
      </w:pPr>
      <w:r w:rsidRPr="00D34377">
        <w:rPr>
          <w:rFonts w:cs="Arial"/>
          <w:szCs w:val="24"/>
        </w:rPr>
        <w:t xml:space="preserve">The system voids the sale </w:t>
      </w:r>
    </w:p>
    <w:p w14:paraId="1A9C683F" w14:textId="77777777" w:rsidR="006B0D6E" w:rsidRPr="00D34377" w:rsidRDefault="006B0D6E" w:rsidP="00B45BE4">
      <w:pPr>
        <w:pStyle w:val="A"/>
        <w:numPr>
          <w:ilvl w:val="0"/>
          <w:numId w:val="7"/>
        </w:numPr>
        <w:tabs>
          <w:tab w:val="clear" w:pos="720"/>
          <w:tab w:val="num" w:pos="1296"/>
        </w:tabs>
        <w:ind w:left="1296"/>
        <w:rPr>
          <w:rFonts w:cs="Arial"/>
          <w:szCs w:val="24"/>
        </w:rPr>
      </w:pPr>
      <w:r w:rsidRPr="00D34377">
        <w:rPr>
          <w:rFonts w:cs="Arial"/>
          <w:szCs w:val="24"/>
        </w:rPr>
        <w:t>The system returns to the sales module</w:t>
      </w:r>
    </w:p>
    <w:p w14:paraId="7D57EA7C" w14:textId="77777777" w:rsidR="006B0D6E" w:rsidRPr="00D34377" w:rsidRDefault="006B0D6E" w:rsidP="006B0D6E">
      <w:pPr>
        <w:pStyle w:val="A"/>
        <w:numPr>
          <w:ilvl w:val="0"/>
          <w:numId w:val="0"/>
        </w:numPr>
        <w:ind w:left="936"/>
        <w:rPr>
          <w:rFonts w:cs="Arial"/>
          <w:szCs w:val="24"/>
        </w:rPr>
      </w:pPr>
    </w:p>
    <w:p w14:paraId="30CBA0B1" w14:textId="77777777" w:rsidR="006B0D6E" w:rsidRPr="00D34377" w:rsidRDefault="006B0D6E" w:rsidP="006B0D6E">
      <w:pPr>
        <w:ind w:left="576"/>
        <w:rPr>
          <w:rFonts w:cs="Arial"/>
          <w:b/>
        </w:rPr>
      </w:pPr>
      <w:r w:rsidRPr="00D34377">
        <w:rPr>
          <w:rFonts w:cs="Arial"/>
          <w:b/>
        </w:rPr>
        <w:t>Termination</w:t>
      </w:r>
    </w:p>
    <w:p w14:paraId="0EE073B4" w14:textId="77777777" w:rsidR="006B0D6E" w:rsidRPr="00D34377" w:rsidRDefault="006B0D6E" w:rsidP="006B0D6E">
      <w:pPr>
        <w:ind w:left="576"/>
        <w:rPr>
          <w:rFonts w:cs="Arial"/>
          <w:lang w:val="en-GB"/>
        </w:rPr>
      </w:pPr>
      <w:r w:rsidRPr="00D34377">
        <w:rPr>
          <w:rFonts w:cs="Arial"/>
          <w:lang w:val="en-GB"/>
        </w:rPr>
        <w:lastRenderedPageBreak/>
        <w:t>The use case terminates when the user finishes the sale.</w:t>
      </w:r>
    </w:p>
    <w:p w14:paraId="53C38C38" w14:textId="77777777" w:rsidR="006B0D6E" w:rsidRPr="00D34377" w:rsidRDefault="006B0D6E" w:rsidP="006B0D6E">
      <w:pPr>
        <w:ind w:left="576"/>
        <w:rPr>
          <w:rFonts w:cs="Arial"/>
          <w:b/>
        </w:rPr>
      </w:pPr>
    </w:p>
    <w:p w14:paraId="0FE7134B" w14:textId="77777777" w:rsidR="006B0D6E" w:rsidRPr="00D34377" w:rsidRDefault="006B0D6E" w:rsidP="006B0D6E">
      <w:pPr>
        <w:ind w:left="576"/>
        <w:rPr>
          <w:rFonts w:cs="Arial"/>
          <w:b/>
        </w:rPr>
      </w:pPr>
      <w:r w:rsidRPr="00D34377">
        <w:rPr>
          <w:rFonts w:cs="Arial"/>
          <w:b/>
        </w:rPr>
        <w:t>Post condition</w:t>
      </w:r>
    </w:p>
    <w:p w14:paraId="2EDBDAA5" w14:textId="77777777" w:rsidR="006B0D6E" w:rsidRPr="00D34377" w:rsidRDefault="006B0D6E" w:rsidP="006B0D6E">
      <w:pPr>
        <w:ind w:left="576"/>
        <w:rPr>
          <w:rFonts w:cs="Arial"/>
        </w:rPr>
      </w:pPr>
      <w:r w:rsidRPr="00D34377">
        <w:rPr>
          <w:rFonts w:cs="Arial"/>
        </w:rPr>
        <w:t>Stocks and sales reports are updated.</w:t>
      </w:r>
    </w:p>
    <w:p w14:paraId="435FC0D6" w14:textId="260CEB1E" w:rsidR="006B0D6E" w:rsidRPr="00D34377" w:rsidRDefault="006B0D6E" w:rsidP="006B0D6E">
      <w:pPr>
        <w:pStyle w:val="Heading3"/>
        <w:tabs>
          <w:tab w:val="num" w:pos="1656"/>
        </w:tabs>
        <w:rPr>
          <w:sz w:val="24"/>
          <w:szCs w:val="24"/>
          <w:lang w:val="en-IE"/>
        </w:rPr>
      </w:pPr>
      <w:bookmarkStart w:id="33" w:name="_Toc316977401"/>
      <w:r w:rsidRPr="00D34377">
        <w:rPr>
          <w:sz w:val="24"/>
          <w:szCs w:val="24"/>
        </w:rPr>
        <w:t>Requirement</w:t>
      </w:r>
      <w:r w:rsidRPr="00D34377">
        <w:rPr>
          <w:sz w:val="24"/>
          <w:szCs w:val="24"/>
          <w:lang w:val="en-IE"/>
        </w:rPr>
        <w:t xml:space="preserve"> 2 &lt;Register user&gt;</w:t>
      </w:r>
      <w:bookmarkEnd w:id="33"/>
    </w:p>
    <w:p w14:paraId="4B75A3DD" w14:textId="77777777" w:rsidR="006B0D6E" w:rsidRPr="00D34377" w:rsidRDefault="006B0D6E" w:rsidP="006B0D6E">
      <w:pPr>
        <w:pStyle w:val="Heading4"/>
        <w:tabs>
          <w:tab w:val="num" w:pos="1800"/>
        </w:tabs>
        <w:rPr>
          <w:rFonts w:ascii="Arial" w:hAnsi="Arial" w:cs="Arial"/>
        </w:rPr>
      </w:pPr>
      <w:r w:rsidRPr="00D34377">
        <w:rPr>
          <w:rFonts w:ascii="Arial" w:hAnsi="Arial" w:cs="Arial"/>
        </w:rPr>
        <w:t>Description &amp; Priority</w:t>
      </w:r>
    </w:p>
    <w:p w14:paraId="7B1C321E" w14:textId="77777777" w:rsidR="006B0D6E" w:rsidRPr="00D34377" w:rsidRDefault="006B0D6E" w:rsidP="006B0D6E">
      <w:pPr>
        <w:rPr>
          <w:rFonts w:cs="Arial"/>
          <w:lang w:val="en-IE"/>
        </w:rPr>
      </w:pPr>
      <w:r w:rsidRPr="00D34377">
        <w:rPr>
          <w:rFonts w:cs="Arial"/>
          <w:lang w:val="en-IE"/>
        </w:rPr>
        <w:t xml:space="preserve">The admin user accesses the register module and creates a new user, inputting name and password. The system will generate automatically a numerical ID to the new user. The new user can choose to change the password or keep the one created by the admin. The priority for the system is low, once the admin has access to every feature on the system. </w:t>
      </w:r>
    </w:p>
    <w:p w14:paraId="03BBAB21" w14:textId="77777777" w:rsidR="006B0D6E" w:rsidRPr="00D34377" w:rsidRDefault="006B0D6E" w:rsidP="006B0D6E">
      <w:pPr>
        <w:pStyle w:val="Heading4"/>
        <w:tabs>
          <w:tab w:val="num" w:pos="1800"/>
        </w:tabs>
        <w:rPr>
          <w:rFonts w:ascii="Arial" w:hAnsi="Arial" w:cs="Arial"/>
        </w:rPr>
      </w:pPr>
      <w:r w:rsidRPr="00D34377">
        <w:rPr>
          <w:rFonts w:ascii="Arial" w:hAnsi="Arial" w:cs="Arial"/>
        </w:rPr>
        <w:t xml:space="preserve">Use Case </w:t>
      </w:r>
    </w:p>
    <w:p w14:paraId="51A0B8C6" w14:textId="77777777" w:rsidR="006B0D6E" w:rsidRPr="00D34377" w:rsidRDefault="006B0D6E" w:rsidP="006B0D6E">
      <w:pPr>
        <w:ind w:left="576"/>
        <w:rPr>
          <w:rFonts w:cs="Arial"/>
          <w:b/>
          <w:lang w:val="en-GB"/>
        </w:rPr>
      </w:pPr>
      <w:r w:rsidRPr="00D34377">
        <w:rPr>
          <w:rFonts w:cs="Arial"/>
          <w:b/>
          <w:lang w:val="en-GB"/>
        </w:rPr>
        <w:t>Scope</w:t>
      </w:r>
    </w:p>
    <w:p w14:paraId="1DDD6F14" w14:textId="77777777" w:rsidR="006B0D6E" w:rsidRPr="00D34377" w:rsidRDefault="006B0D6E" w:rsidP="006B0D6E">
      <w:pPr>
        <w:ind w:left="576"/>
        <w:rPr>
          <w:rFonts w:cs="Arial"/>
          <w:lang w:val="en-GB"/>
        </w:rPr>
      </w:pPr>
      <w:r w:rsidRPr="00D34377">
        <w:rPr>
          <w:rFonts w:cs="Arial"/>
          <w:lang w:val="en-GB"/>
        </w:rPr>
        <w:t>The scope of this use case is to allow the user to create new users and change password.</w:t>
      </w:r>
    </w:p>
    <w:p w14:paraId="52FB225D" w14:textId="77777777" w:rsidR="006B0D6E" w:rsidRPr="00D34377" w:rsidRDefault="006B0D6E" w:rsidP="006B0D6E">
      <w:pPr>
        <w:ind w:left="576"/>
        <w:rPr>
          <w:rFonts w:cs="Arial"/>
          <w:lang w:val="en-GB"/>
        </w:rPr>
      </w:pPr>
      <w:r w:rsidRPr="00D34377">
        <w:rPr>
          <w:rFonts w:cs="Arial"/>
          <w:b/>
          <w:lang w:val="en-GB"/>
        </w:rPr>
        <w:t>Description</w:t>
      </w:r>
    </w:p>
    <w:p w14:paraId="07622A4C" w14:textId="77777777" w:rsidR="006B0D6E" w:rsidRPr="00D34377" w:rsidRDefault="006B0D6E" w:rsidP="006B0D6E">
      <w:pPr>
        <w:ind w:left="576"/>
        <w:rPr>
          <w:rFonts w:cs="Arial"/>
          <w:lang w:val="en-GB"/>
        </w:rPr>
      </w:pPr>
      <w:r w:rsidRPr="00D34377">
        <w:rPr>
          <w:rFonts w:cs="Arial"/>
          <w:lang w:val="en-GB"/>
        </w:rPr>
        <w:t>This use case describes the procedure to register new users on the system and how to change password when necessary.</w:t>
      </w:r>
    </w:p>
    <w:p w14:paraId="5BFD5749" w14:textId="77777777" w:rsidR="006B0D6E" w:rsidRPr="00D34377" w:rsidRDefault="006B0D6E" w:rsidP="006B0D6E">
      <w:pPr>
        <w:ind w:left="576"/>
        <w:rPr>
          <w:rFonts w:cs="Arial"/>
          <w:b/>
          <w:lang w:val="en-GB"/>
        </w:rPr>
      </w:pPr>
      <w:r w:rsidRPr="00D34377">
        <w:rPr>
          <w:rFonts w:cs="Arial"/>
          <w:b/>
          <w:lang w:val="en-GB"/>
        </w:rPr>
        <w:t>Use Case Diagram</w:t>
      </w:r>
    </w:p>
    <w:p w14:paraId="210A75C5" w14:textId="77777777" w:rsidR="006B0D6E" w:rsidRPr="00D34377" w:rsidRDefault="006B0D6E" w:rsidP="006B0D6E">
      <w:pPr>
        <w:ind w:left="576"/>
        <w:rPr>
          <w:rFonts w:cs="Arial"/>
          <w:b/>
          <w:lang w:val="en-GB"/>
        </w:rPr>
      </w:pPr>
      <w:r w:rsidRPr="00D34377">
        <w:rPr>
          <w:rFonts w:cs="Arial"/>
          <w:noProof/>
        </w:rPr>
        <w:drawing>
          <wp:inline distT="0" distB="0" distL="0" distR="0" wp14:anchorId="3B79CD76" wp14:editId="4ACC0CA5">
            <wp:extent cx="2476500" cy="130492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2"/>
                    <a:stretch>
                      <a:fillRect/>
                    </a:stretch>
                  </pic:blipFill>
                  <pic:spPr>
                    <a:xfrm>
                      <a:off x="0" y="0"/>
                      <a:ext cx="2476500" cy="1304925"/>
                    </a:xfrm>
                    <a:prstGeom prst="rect">
                      <a:avLst/>
                    </a:prstGeom>
                  </pic:spPr>
                </pic:pic>
              </a:graphicData>
            </a:graphic>
          </wp:inline>
        </w:drawing>
      </w:r>
    </w:p>
    <w:p w14:paraId="2954CFC6" w14:textId="77777777" w:rsidR="006B0D6E" w:rsidRPr="00D34377" w:rsidRDefault="006B0D6E" w:rsidP="006B0D6E">
      <w:pPr>
        <w:ind w:left="576"/>
        <w:rPr>
          <w:rFonts w:cs="Arial"/>
          <w:b/>
          <w:lang w:val="en-GB"/>
        </w:rPr>
      </w:pPr>
      <w:r w:rsidRPr="00D34377">
        <w:rPr>
          <w:rFonts w:cs="Arial"/>
          <w:b/>
          <w:lang w:val="en-GB"/>
        </w:rPr>
        <w:t>Flow Description</w:t>
      </w:r>
    </w:p>
    <w:p w14:paraId="35B3A42A" w14:textId="77777777" w:rsidR="006B0D6E" w:rsidRPr="00D34377" w:rsidRDefault="006B0D6E" w:rsidP="006B0D6E">
      <w:pPr>
        <w:ind w:left="576"/>
        <w:rPr>
          <w:rFonts w:cs="Arial"/>
          <w:b/>
        </w:rPr>
      </w:pPr>
      <w:r w:rsidRPr="00D34377">
        <w:rPr>
          <w:rFonts w:cs="Arial"/>
          <w:b/>
        </w:rPr>
        <w:t>Precondition</w:t>
      </w:r>
    </w:p>
    <w:p w14:paraId="47ADB2CD" w14:textId="77777777" w:rsidR="006B0D6E" w:rsidRPr="00D34377" w:rsidRDefault="006B0D6E" w:rsidP="006B0D6E">
      <w:pPr>
        <w:ind w:left="576"/>
        <w:rPr>
          <w:rFonts w:cs="Arial"/>
          <w:lang w:val="en-GB"/>
        </w:rPr>
      </w:pPr>
      <w:r w:rsidRPr="00D34377">
        <w:rPr>
          <w:rFonts w:cs="Arial"/>
          <w:lang w:val="en-GB"/>
        </w:rPr>
        <w:lastRenderedPageBreak/>
        <w:t>The system is in register user module.</w:t>
      </w:r>
    </w:p>
    <w:p w14:paraId="6DB1509D" w14:textId="77777777" w:rsidR="006B0D6E" w:rsidRPr="00D34377" w:rsidRDefault="006B0D6E" w:rsidP="006B0D6E">
      <w:pPr>
        <w:ind w:left="576"/>
        <w:rPr>
          <w:rFonts w:cs="Arial"/>
          <w:b/>
        </w:rPr>
      </w:pPr>
      <w:r w:rsidRPr="00D34377">
        <w:rPr>
          <w:rFonts w:cs="Arial"/>
          <w:b/>
        </w:rPr>
        <w:t>Activation</w:t>
      </w:r>
    </w:p>
    <w:p w14:paraId="466E97B0" w14:textId="77777777" w:rsidR="006B0D6E" w:rsidRPr="00D34377" w:rsidRDefault="006B0D6E" w:rsidP="006B0D6E">
      <w:pPr>
        <w:ind w:left="576"/>
        <w:rPr>
          <w:rFonts w:cs="Arial"/>
          <w:lang w:val="en-GB"/>
        </w:rPr>
      </w:pPr>
      <w:r w:rsidRPr="00D34377">
        <w:rPr>
          <w:rFonts w:cs="Arial"/>
          <w:lang w:val="en-GB"/>
        </w:rPr>
        <w:t>This use case starts when an admin enters the register user module.</w:t>
      </w:r>
    </w:p>
    <w:p w14:paraId="1BBE1022" w14:textId="77777777" w:rsidR="006B0D6E" w:rsidRPr="00D34377" w:rsidRDefault="006B0D6E" w:rsidP="006B0D6E">
      <w:pPr>
        <w:ind w:left="576"/>
        <w:rPr>
          <w:rFonts w:cs="Arial"/>
          <w:b/>
        </w:rPr>
      </w:pPr>
      <w:r w:rsidRPr="00D34377">
        <w:rPr>
          <w:rFonts w:cs="Arial"/>
          <w:b/>
        </w:rPr>
        <w:t>Main flow</w:t>
      </w:r>
    </w:p>
    <w:p w14:paraId="657DAFFB" w14:textId="77777777" w:rsidR="006B0D6E" w:rsidRPr="00D34377" w:rsidRDefault="006B0D6E" w:rsidP="00B45BE4">
      <w:pPr>
        <w:numPr>
          <w:ilvl w:val="0"/>
          <w:numId w:val="8"/>
        </w:numPr>
        <w:spacing w:after="0" w:line="240" w:lineRule="auto"/>
        <w:ind w:left="1296"/>
        <w:jc w:val="left"/>
        <w:rPr>
          <w:rFonts w:cs="Arial"/>
          <w:lang w:val="en-GB"/>
        </w:rPr>
      </w:pPr>
      <w:r w:rsidRPr="00D34377">
        <w:rPr>
          <w:rFonts w:cs="Arial"/>
          <w:lang w:val="en-GB"/>
        </w:rPr>
        <w:t>The system identifies the admin account type</w:t>
      </w:r>
    </w:p>
    <w:p w14:paraId="21D522E7" w14:textId="77777777" w:rsidR="006B0D6E" w:rsidRPr="00D34377" w:rsidRDefault="006B0D6E" w:rsidP="00B45BE4">
      <w:pPr>
        <w:numPr>
          <w:ilvl w:val="0"/>
          <w:numId w:val="8"/>
        </w:numPr>
        <w:spacing w:after="0" w:line="240" w:lineRule="auto"/>
        <w:ind w:left="1296"/>
        <w:jc w:val="left"/>
        <w:rPr>
          <w:rFonts w:cs="Arial"/>
          <w:lang w:val="en-GB"/>
        </w:rPr>
      </w:pPr>
      <w:r w:rsidRPr="00D34377">
        <w:rPr>
          <w:rFonts w:cs="Arial"/>
          <w:lang w:val="en-GB"/>
        </w:rPr>
        <w:t>The user inputs name and password to the new user</w:t>
      </w:r>
    </w:p>
    <w:p w14:paraId="08A8AEEB" w14:textId="77777777" w:rsidR="006B0D6E" w:rsidRPr="00D34377" w:rsidRDefault="006B0D6E" w:rsidP="00B45BE4">
      <w:pPr>
        <w:numPr>
          <w:ilvl w:val="0"/>
          <w:numId w:val="8"/>
        </w:numPr>
        <w:spacing w:after="0" w:line="240" w:lineRule="auto"/>
        <w:ind w:left="1296"/>
        <w:jc w:val="left"/>
        <w:rPr>
          <w:rFonts w:cs="Arial"/>
          <w:lang w:val="en-GB"/>
        </w:rPr>
      </w:pPr>
      <w:r w:rsidRPr="00D34377">
        <w:rPr>
          <w:rFonts w:cs="Arial"/>
          <w:lang w:val="en-GB"/>
        </w:rPr>
        <w:t>The system creates a numerical login and displays it.</w:t>
      </w:r>
    </w:p>
    <w:p w14:paraId="4A4B2D49" w14:textId="77777777" w:rsidR="006B0D6E" w:rsidRPr="00D34377" w:rsidRDefault="006B0D6E" w:rsidP="00B45BE4">
      <w:pPr>
        <w:numPr>
          <w:ilvl w:val="0"/>
          <w:numId w:val="8"/>
        </w:numPr>
        <w:spacing w:after="0" w:line="240" w:lineRule="auto"/>
        <w:ind w:left="1296"/>
        <w:jc w:val="left"/>
        <w:rPr>
          <w:rFonts w:cs="Arial"/>
          <w:lang w:val="en-GB"/>
        </w:rPr>
      </w:pPr>
      <w:r w:rsidRPr="00D34377">
        <w:rPr>
          <w:rFonts w:cs="Arial"/>
          <w:lang w:val="en-GB"/>
        </w:rPr>
        <w:t>The admin informs the new user login details</w:t>
      </w:r>
    </w:p>
    <w:p w14:paraId="41152109" w14:textId="77777777" w:rsidR="006B0D6E" w:rsidRPr="00D34377" w:rsidRDefault="006B0D6E" w:rsidP="00B45BE4">
      <w:pPr>
        <w:numPr>
          <w:ilvl w:val="0"/>
          <w:numId w:val="8"/>
        </w:numPr>
        <w:spacing w:after="0" w:line="240" w:lineRule="auto"/>
        <w:ind w:left="1296"/>
        <w:jc w:val="left"/>
        <w:rPr>
          <w:rFonts w:cs="Arial"/>
          <w:lang w:val="en-GB"/>
        </w:rPr>
      </w:pPr>
      <w:r w:rsidRPr="00D34377">
        <w:rPr>
          <w:rFonts w:cs="Arial"/>
          <w:lang w:val="en-GB"/>
        </w:rPr>
        <w:t>The user enters the system using login and password&lt;See A1&gt;</w:t>
      </w:r>
    </w:p>
    <w:p w14:paraId="62A1361A" w14:textId="77777777" w:rsidR="006B0D6E" w:rsidRPr="00D34377" w:rsidRDefault="006B0D6E" w:rsidP="006B0D6E">
      <w:pPr>
        <w:ind w:left="576"/>
        <w:rPr>
          <w:rFonts w:cs="Arial"/>
          <w:b/>
        </w:rPr>
      </w:pPr>
      <w:r w:rsidRPr="00D34377">
        <w:rPr>
          <w:rFonts w:cs="Arial"/>
          <w:b/>
        </w:rPr>
        <w:t>Alternate flow</w:t>
      </w:r>
    </w:p>
    <w:p w14:paraId="5DA5697F" w14:textId="77777777" w:rsidR="006B0D6E" w:rsidRPr="00D34377" w:rsidRDefault="006B0D6E" w:rsidP="006B0D6E">
      <w:pPr>
        <w:pStyle w:val="A"/>
        <w:numPr>
          <w:ilvl w:val="0"/>
          <w:numId w:val="0"/>
        </w:numPr>
        <w:ind w:left="933" w:hanging="357"/>
        <w:rPr>
          <w:rFonts w:cs="Arial"/>
          <w:szCs w:val="24"/>
        </w:rPr>
      </w:pPr>
      <w:r w:rsidRPr="00D34377">
        <w:rPr>
          <w:rFonts w:cs="Arial"/>
          <w:szCs w:val="24"/>
        </w:rPr>
        <w:t>A1 : &lt;Change password&gt;</w:t>
      </w:r>
    </w:p>
    <w:p w14:paraId="2DCD161D" w14:textId="77777777" w:rsidR="006B0D6E" w:rsidRPr="00D34377" w:rsidRDefault="006B0D6E" w:rsidP="00B45BE4">
      <w:pPr>
        <w:pStyle w:val="A"/>
        <w:numPr>
          <w:ilvl w:val="0"/>
          <w:numId w:val="9"/>
        </w:numPr>
        <w:ind w:left="1296"/>
        <w:rPr>
          <w:rFonts w:cs="Arial"/>
          <w:szCs w:val="24"/>
        </w:rPr>
      </w:pPr>
      <w:r w:rsidRPr="00D34377">
        <w:rPr>
          <w:rFonts w:cs="Arial"/>
          <w:szCs w:val="24"/>
        </w:rPr>
        <w:t xml:space="preserve">The user inputs login and password </w:t>
      </w:r>
    </w:p>
    <w:p w14:paraId="2FD61C5F" w14:textId="77777777" w:rsidR="006B0D6E" w:rsidRPr="00D34377" w:rsidRDefault="006B0D6E" w:rsidP="00B45BE4">
      <w:pPr>
        <w:pStyle w:val="A"/>
        <w:numPr>
          <w:ilvl w:val="0"/>
          <w:numId w:val="9"/>
        </w:numPr>
        <w:ind w:left="1296"/>
        <w:rPr>
          <w:rFonts w:cs="Arial"/>
          <w:szCs w:val="24"/>
        </w:rPr>
      </w:pPr>
      <w:r w:rsidRPr="00D34377">
        <w:rPr>
          <w:rFonts w:cs="Arial"/>
          <w:szCs w:val="24"/>
        </w:rPr>
        <w:t>The user clicks “Change password” button</w:t>
      </w:r>
    </w:p>
    <w:p w14:paraId="440B2714" w14:textId="77777777" w:rsidR="006B0D6E" w:rsidRPr="00D34377" w:rsidRDefault="006B0D6E" w:rsidP="00B45BE4">
      <w:pPr>
        <w:pStyle w:val="A"/>
        <w:numPr>
          <w:ilvl w:val="0"/>
          <w:numId w:val="9"/>
        </w:numPr>
        <w:ind w:left="1296"/>
        <w:rPr>
          <w:rFonts w:cs="Arial"/>
          <w:szCs w:val="24"/>
        </w:rPr>
      </w:pPr>
      <w:r w:rsidRPr="00D34377">
        <w:rPr>
          <w:rFonts w:cs="Arial"/>
          <w:szCs w:val="24"/>
        </w:rPr>
        <w:t>System checks details</w:t>
      </w:r>
    </w:p>
    <w:p w14:paraId="7AE6F770" w14:textId="77777777" w:rsidR="006B0D6E" w:rsidRPr="00D34377" w:rsidRDefault="006B0D6E" w:rsidP="00B45BE4">
      <w:pPr>
        <w:pStyle w:val="A"/>
        <w:numPr>
          <w:ilvl w:val="0"/>
          <w:numId w:val="9"/>
        </w:numPr>
        <w:ind w:left="1296"/>
        <w:rPr>
          <w:rFonts w:cs="Arial"/>
          <w:szCs w:val="24"/>
        </w:rPr>
      </w:pPr>
      <w:r w:rsidRPr="00D34377">
        <w:rPr>
          <w:rFonts w:cs="Arial"/>
          <w:szCs w:val="24"/>
        </w:rPr>
        <w:t>The system opens a screen to change password</w:t>
      </w:r>
    </w:p>
    <w:p w14:paraId="09AF8757" w14:textId="77777777" w:rsidR="006B0D6E" w:rsidRPr="00D34377" w:rsidRDefault="006B0D6E" w:rsidP="00B45BE4">
      <w:pPr>
        <w:pStyle w:val="A"/>
        <w:numPr>
          <w:ilvl w:val="0"/>
          <w:numId w:val="9"/>
        </w:numPr>
        <w:ind w:left="1296"/>
        <w:rPr>
          <w:rFonts w:cs="Arial"/>
          <w:szCs w:val="24"/>
        </w:rPr>
      </w:pPr>
      <w:r w:rsidRPr="00D34377">
        <w:rPr>
          <w:rFonts w:cs="Arial"/>
          <w:szCs w:val="24"/>
        </w:rPr>
        <w:t>User inputs old password and new password</w:t>
      </w:r>
    </w:p>
    <w:p w14:paraId="2DE7CDA1" w14:textId="77777777" w:rsidR="006B0D6E" w:rsidRPr="00D34377" w:rsidRDefault="006B0D6E" w:rsidP="00B45BE4">
      <w:pPr>
        <w:pStyle w:val="A"/>
        <w:numPr>
          <w:ilvl w:val="0"/>
          <w:numId w:val="9"/>
        </w:numPr>
        <w:ind w:left="1296"/>
        <w:rPr>
          <w:rFonts w:cs="Arial"/>
          <w:szCs w:val="24"/>
        </w:rPr>
      </w:pPr>
      <w:r w:rsidRPr="00D34377">
        <w:rPr>
          <w:rFonts w:cs="Arial"/>
          <w:szCs w:val="24"/>
        </w:rPr>
        <w:t>User clicks “Change password” button</w:t>
      </w:r>
    </w:p>
    <w:p w14:paraId="30C855BB" w14:textId="77777777" w:rsidR="006B0D6E" w:rsidRPr="00D34377" w:rsidRDefault="006B0D6E" w:rsidP="00B45BE4">
      <w:pPr>
        <w:pStyle w:val="A"/>
        <w:numPr>
          <w:ilvl w:val="0"/>
          <w:numId w:val="9"/>
        </w:numPr>
        <w:ind w:left="1296"/>
        <w:rPr>
          <w:rFonts w:cs="Arial"/>
          <w:szCs w:val="24"/>
        </w:rPr>
      </w:pPr>
      <w:r w:rsidRPr="00D34377">
        <w:rPr>
          <w:rFonts w:cs="Arial"/>
          <w:szCs w:val="24"/>
        </w:rPr>
        <w:t>System check details and display change password message</w:t>
      </w:r>
    </w:p>
    <w:p w14:paraId="108DC246" w14:textId="77777777" w:rsidR="006B0D6E" w:rsidRPr="00D34377" w:rsidRDefault="006B0D6E" w:rsidP="00B45BE4">
      <w:pPr>
        <w:pStyle w:val="A"/>
        <w:numPr>
          <w:ilvl w:val="0"/>
          <w:numId w:val="9"/>
        </w:numPr>
        <w:ind w:left="1296"/>
        <w:rPr>
          <w:rFonts w:cs="Arial"/>
          <w:szCs w:val="24"/>
        </w:rPr>
      </w:pPr>
      <w:r w:rsidRPr="00D34377">
        <w:rPr>
          <w:rFonts w:cs="Arial"/>
          <w:szCs w:val="24"/>
        </w:rPr>
        <w:t>System goes back to login area.</w:t>
      </w:r>
    </w:p>
    <w:p w14:paraId="2962BB04" w14:textId="77777777" w:rsidR="006B0D6E" w:rsidRPr="00D34377" w:rsidRDefault="006B0D6E" w:rsidP="006B0D6E">
      <w:pPr>
        <w:pStyle w:val="A"/>
        <w:numPr>
          <w:ilvl w:val="0"/>
          <w:numId w:val="0"/>
        </w:numPr>
        <w:ind w:left="936"/>
        <w:rPr>
          <w:rFonts w:cs="Arial"/>
          <w:szCs w:val="24"/>
        </w:rPr>
      </w:pPr>
    </w:p>
    <w:p w14:paraId="4BAD5C26" w14:textId="77777777" w:rsidR="006B0D6E" w:rsidRPr="00D34377" w:rsidRDefault="006B0D6E" w:rsidP="006B0D6E">
      <w:pPr>
        <w:ind w:left="576"/>
        <w:rPr>
          <w:rFonts w:cs="Arial"/>
          <w:b/>
        </w:rPr>
      </w:pPr>
      <w:r w:rsidRPr="00D34377">
        <w:rPr>
          <w:rFonts w:cs="Arial"/>
          <w:b/>
        </w:rPr>
        <w:t>Termination</w:t>
      </w:r>
    </w:p>
    <w:p w14:paraId="54B4F386" w14:textId="77777777" w:rsidR="006B0D6E" w:rsidRPr="00D34377" w:rsidRDefault="006B0D6E" w:rsidP="006B0D6E">
      <w:pPr>
        <w:ind w:left="576"/>
        <w:rPr>
          <w:rFonts w:cs="Arial"/>
          <w:lang w:val="en-GB"/>
        </w:rPr>
      </w:pPr>
      <w:r w:rsidRPr="00D34377">
        <w:rPr>
          <w:rFonts w:cs="Arial"/>
          <w:lang w:val="en-GB"/>
        </w:rPr>
        <w:t>The system terminates when it displays the login info to the new user.</w:t>
      </w:r>
    </w:p>
    <w:p w14:paraId="3CEF2DBA" w14:textId="77777777" w:rsidR="006B0D6E" w:rsidRPr="00D34377" w:rsidRDefault="006B0D6E" w:rsidP="006B0D6E">
      <w:pPr>
        <w:ind w:left="576"/>
        <w:rPr>
          <w:rFonts w:cs="Arial"/>
          <w:b/>
        </w:rPr>
      </w:pPr>
    </w:p>
    <w:p w14:paraId="3EBA0E70" w14:textId="77777777" w:rsidR="006B0D6E" w:rsidRPr="00D34377" w:rsidRDefault="006B0D6E" w:rsidP="006B0D6E">
      <w:pPr>
        <w:ind w:left="576"/>
        <w:rPr>
          <w:rFonts w:cs="Arial"/>
          <w:b/>
        </w:rPr>
      </w:pPr>
      <w:r w:rsidRPr="00D34377">
        <w:rPr>
          <w:rFonts w:cs="Arial"/>
          <w:b/>
        </w:rPr>
        <w:t>Post condition</w:t>
      </w:r>
    </w:p>
    <w:p w14:paraId="02C8BEAD" w14:textId="77777777" w:rsidR="006B0D6E" w:rsidRPr="00D34377" w:rsidRDefault="006B0D6E" w:rsidP="006B0D6E">
      <w:pPr>
        <w:ind w:left="576"/>
        <w:rPr>
          <w:rFonts w:cs="Arial"/>
        </w:rPr>
      </w:pPr>
      <w:r w:rsidRPr="00D34377">
        <w:rPr>
          <w:rFonts w:cs="Arial"/>
        </w:rPr>
        <w:t>The system goes into a wait state</w:t>
      </w:r>
    </w:p>
    <w:p w14:paraId="6A479A1C" w14:textId="77777777" w:rsidR="006B0D6E" w:rsidRPr="00D34377" w:rsidRDefault="006B0D6E" w:rsidP="006B0D6E">
      <w:pPr>
        <w:ind w:left="576"/>
        <w:rPr>
          <w:rFonts w:cs="Arial"/>
          <w:lang w:val="en-IE"/>
        </w:rPr>
      </w:pPr>
    </w:p>
    <w:p w14:paraId="57F004E8" w14:textId="77777777" w:rsidR="006B0D6E" w:rsidRPr="00D34377" w:rsidRDefault="006B0D6E" w:rsidP="006B0D6E">
      <w:pPr>
        <w:pStyle w:val="Heading3"/>
        <w:tabs>
          <w:tab w:val="num" w:pos="1656"/>
        </w:tabs>
        <w:rPr>
          <w:sz w:val="24"/>
          <w:szCs w:val="24"/>
          <w:lang w:val="en-IE"/>
        </w:rPr>
      </w:pPr>
      <w:r w:rsidRPr="00D34377">
        <w:rPr>
          <w:sz w:val="24"/>
          <w:szCs w:val="24"/>
        </w:rPr>
        <w:t>Requirement</w:t>
      </w:r>
      <w:r w:rsidRPr="00D34377">
        <w:rPr>
          <w:sz w:val="24"/>
          <w:szCs w:val="24"/>
          <w:lang w:val="en-IE"/>
        </w:rPr>
        <w:t xml:space="preserve"> 3 &lt;Maintain product&gt;</w:t>
      </w:r>
    </w:p>
    <w:p w14:paraId="2DF915DE" w14:textId="77777777" w:rsidR="006B0D6E" w:rsidRPr="00D34377" w:rsidRDefault="006B0D6E" w:rsidP="006B0D6E">
      <w:pPr>
        <w:pStyle w:val="Heading4"/>
        <w:tabs>
          <w:tab w:val="num" w:pos="1800"/>
        </w:tabs>
        <w:rPr>
          <w:rFonts w:ascii="Arial" w:hAnsi="Arial" w:cs="Arial"/>
        </w:rPr>
      </w:pPr>
      <w:r w:rsidRPr="00D34377">
        <w:rPr>
          <w:rFonts w:ascii="Arial" w:hAnsi="Arial" w:cs="Arial"/>
        </w:rPr>
        <w:t>Description &amp; Priority</w:t>
      </w:r>
    </w:p>
    <w:p w14:paraId="47C8BA78" w14:textId="77777777" w:rsidR="006B0D6E" w:rsidRPr="00D34377" w:rsidRDefault="006B0D6E" w:rsidP="006B0D6E">
      <w:pPr>
        <w:rPr>
          <w:rFonts w:cs="Arial"/>
          <w:lang w:val="en-IE"/>
        </w:rPr>
      </w:pPr>
      <w:r w:rsidRPr="00D34377">
        <w:rPr>
          <w:rFonts w:cs="Arial"/>
          <w:lang w:val="en-IE"/>
        </w:rPr>
        <w:t>The admin will sign in and create, edit or delete products. High priority, requirement is vital to systems correct operation.</w:t>
      </w:r>
    </w:p>
    <w:p w14:paraId="7AA658BE" w14:textId="77777777" w:rsidR="006B0D6E" w:rsidRPr="00D34377" w:rsidRDefault="006B0D6E" w:rsidP="006B0D6E">
      <w:pPr>
        <w:pStyle w:val="Heading4"/>
        <w:tabs>
          <w:tab w:val="num" w:pos="1800"/>
        </w:tabs>
        <w:rPr>
          <w:rFonts w:ascii="Arial" w:hAnsi="Arial" w:cs="Arial"/>
        </w:rPr>
      </w:pPr>
      <w:r w:rsidRPr="00D34377">
        <w:rPr>
          <w:rFonts w:ascii="Arial" w:hAnsi="Arial" w:cs="Arial"/>
        </w:rPr>
        <w:t xml:space="preserve">Use Case </w:t>
      </w:r>
    </w:p>
    <w:p w14:paraId="5AA77858" w14:textId="77777777" w:rsidR="006B0D6E" w:rsidRPr="00D34377" w:rsidRDefault="006B0D6E" w:rsidP="006B0D6E">
      <w:pPr>
        <w:ind w:left="576"/>
        <w:rPr>
          <w:rFonts w:cs="Arial"/>
          <w:b/>
          <w:lang w:val="en-GB"/>
        </w:rPr>
      </w:pPr>
      <w:r w:rsidRPr="00D34377">
        <w:rPr>
          <w:rFonts w:cs="Arial"/>
          <w:b/>
          <w:lang w:val="en-GB"/>
        </w:rPr>
        <w:t>Scope</w:t>
      </w:r>
    </w:p>
    <w:p w14:paraId="65C0A39B" w14:textId="77777777" w:rsidR="006B0D6E" w:rsidRPr="00D34377" w:rsidRDefault="006B0D6E" w:rsidP="006B0D6E">
      <w:pPr>
        <w:ind w:left="576"/>
        <w:rPr>
          <w:rFonts w:cs="Arial"/>
          <w:lang w:val="en-GB"/>
        </w:rPr>
      </w:pPr>
      <w:r w:rsidRPr="00D34377">
        <w:rPr>
          <w:rFonts w:cs="Arial"/>
          <w:lang w:val="en-GB"/>
        </w:rPr>
        <w:lastRenderedPageBreak/>
        <w:t xml:space="preserve">The scope of this use case is to allow the user to create, edit or delete products from the system and also create products with a BOM. </w:t>
      </w:r>
    </w:p>
    <w:p w14:paraId="2A5150C5" w14:textId="77777777" w:rsidR="006B0D6E" w:rsidRPr="00D34377" w:rsidRDefault="006B0D6E" w:rsidP="006B0D6E">
      <w:pPr>
        <w:ind w:left="576"/>
        <w:rPr>
          <w:rFonts w:cs="Arial"/>
          <w:lang w:val="en-GB"/>
        </w:rPr>
      </w:pPr>
      <w:r w:rsidRPr="00D34377">
        <w:rPr>
          <w:rFonts w:cs="Arial"/>
          <w:b/>
          <w:lang w:val="en-GB"/>
        </w:rPr>
        <w:t>Description</w:t>
      </w:r>
    </w:p>
    <w:p w14:paraId="0C9458C8" w14:textId="77777777" w:rsidR="006B0D6E" w:rsidRPr="00D34377" w:rsidRDefault="006B0D6E" w:rsidP="006B0D6E">
      <w:pPr>
        <w:ind w:left="576"/>
        <w:rPr>
          <w:rFonts w:cs="Arial"/>
          <w:lang w:val="en-GB"/>
        </w:rPr>
      </w:pPr>
      <w:r w:rsidRPr="00D34377">
        <w:rPr>
          <w:rFonts w:cs="Arial"/>
          <w:lang w:val="en-GB"/>
        </w:rPr>
        <w:t>This use case describes the correct procedure to maintain products data up to date.</w:t>
      </w:r>
    </w:p>
    <w:p w14:paraId="321EA183" w14:textId="77777777" w:rsidR="006B0D6E" w:rsidRPr="00D34377" w:rsidRDefault="006B0D6E" w:rsidP="006B0D6E">
      <w:pPr>
        <w:ind w:left="576"/>
        <w:rPr>
          <w:rFonts w:cs="Arial"/>
          <w:b/>
          <w:lang w:val="en-GB"/>
        </w:rPr>
      </w:pPr>
      <w:r w:rsidRPr="00D34377">
        <w:rPr>
          <w:rFonts w:cs="Arial"/>
          <w:b/>
          <w:lang w:val="en-GB"/>
        </w:rPr>
        <w:t>Use Case Diagram</w:t>
      </w:r>
    </w:p>
    <w:p w14:paraId="5C26E28C" w14:textId="77777777" w:rsidR="006B0D6E" w:rsidRPr="00D34377" w:rsidRDefault="006B0D6E" w:rsidP="006B0D6E">
      <w:pPr>
        <w:ind w:left="576"/>
        <w:rPr>
          <w:rFonts w:cs="Arial"/>
          <w:b/>
          <w:lang w:val="en-GB"/>
        </w:rPr>
      </w:pPr>
      <w:r w:rsidRPr="00D34377">
        <w:rPr>
          <w:rFonts w:cs="Arial"/>
          <w:noProof/>
        </w:rPr>
        <w:drawing>
          <wp:inline distT="0" distB="0" distL="0" distR="0" wp14:anchorId="110DFB8C" wp14:editId="6077E906">
            <wp:extent cx="2609850" cy="1381125"/>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3"/>
                    <a:stretch>
                      <a:fillRect/>
                    </a:stretch>
                  </pic:blipFill>
                  <pic:spPr>
                    <a:xfrm>
                      <a:off x="0" y="0"/>
                      <a:ext cx="2609850" cy="1381125"/>
                    </a:xfrm>
                    <a:prstGeom prst="rect">
                      <a:avLst/>
                    </a:prstGeom>
                  </pic:spPr>
                </pic:pic>
              </a:graphicData>
            </a:graphic>
          </wp:inline>
        </w:drawing>
      </w:r>
      <w:r w:rsidRPr="00D34377">
        <w:rPr>
          <w:rFonts w:cs="Arial"/>
          <w:b/>
          <w:lang w:val="en-GB"/>
        </w:rPr>
        <w:t>Flow Description</w:t>
      </w:r>
    </w:p>
    <w:p w14:paraId="5ACE0B65" w14:textId="77777777" w:rsidR="006B0D6E" w:rsidRPr="00D34377" w:rsidRDefault="006B0D6E" w:rsidP="006B0D6E">
      <w:pPr>
        <w:ind w:left="576"/>
        <w:rPr>
          <w:rFonts w:cs="Arial"/>
          <w:b/>
        </w:rPr>
      </w:pPr>
      <w:r w:rsidRPr="00D34377">
        <w:rPr>
          <w:rFonts w:cs="Arial"/>
          <w:b/>
        </w:rPr>
        <w:t>Precondition</w:t>
      </w:r>
    </w:p>
    <w:p w14:paraId="2D98092B" w14:textId="77777777" w:rsidR="006B0D6E" w:rsidRPr="00D34377" w:rsidRDefault="006B0D6E" w:rsidP="006B0D6E">
      <w:pPr>
        <w:ind w:left="576"/>
        <w:rPr>
          <w:rFonts w:cs="Arial"/>
          <w:lang w:val="en-GB"/>
        </w:rPr>
      </w:pPr>
      <w:r w:rsidRPr="00D34377">
        <w:rPr>
          <w:rFonts w:cs="Arial"/>
          <w:lang w:val="en-GB"/>
        </w:rPr>
        <w:t>The user logged in using an admin account.</w:t>
      </w:r>
    </w:p>
    <w:p w14:paraId="3CA48A8B" w14:textId="77777777" w:rsidR="006B0D6E" w:rsidRPr="00D34377" w:rsidRDefault="006B0D6E" w:rsidP="006B0D6E">
      <w:pPr>
        <w:ind w:left="576"/>
        <w:rPr>
          <w:rFonts w:cs="Arial"/>
          <w:b/>
        </w:rPr>
      </w:pPr>
      <w:r w:rsidRPr="00D34377">
        <w:rPr>
          <w:rFonts w:cs="Arial"/>
          <w:b/>
        </w:rPr>
        <w:t>Activation</w:t>
      </w:r>
    </w:p>
    <w:p w14:paraId="0F63BAC2" w14:textId="77777777" w:rsidR="006B0D6E" w:rsidRPr="00D34377" w:rsidRDefault="006B0D6E" w:rsidP="006B0D6E">
      <w:pPr>
        <w:ind w:left="576"/>
        <w:rPr>
          <w:rFonts w:cs="Arial"/>
          <w:lang w:val="en-GB"/>
        </w:rPr>
      </w:pPr>
      <w:r w:rsidRPr="00D34377">
        <w:rPr>
          <w:rFonts w:cs="Arial"/>
          <w:lang w:val="en-GB"/>
        </w:rPr>
        <w:t>This use case starts when an admin goes to the products module.</w:t>
      </w:r>
    </w:p>
    <w:p w14:paraId="00006A2A" w14:textId="77777777" w:rsidR="006B0D6E" w:rsidRPr="00D34377" w:rsidRDefault="006B0D6E" w:rsidP="006B0D6E">
      <w:pPr>
        <w:ind w:left="576"/>
        <w:rPr>
          <w:rFonts w:cs="Arial"/>
          <w:b/>
        </w:rPr>
      </w:pPr>
      <w:r w:rsidRPr="00D34377">
        <w:rPr>
          <w:rFonts w:cs="Arial"/>
          <w:b/>
        </w:rPr>
        <w:t>Main flow</w:t>
      </w:r>
    </w:p>
    <w:p w14:paraId="2AF57DE3" w14:textId="77777777" w:rsidR="006B0D6E" w:rsidRPr="00D34377" w:rsidRDefault="006B0D6E" w:rsidP="00B45BE4">
      <w:pPr>
        <w:numPr>
          <w:ilvl w:val="0"/>
          <w:numId w:val="10"/>
        </w:numPr>
        <w:spacing w:after="0" w:line="240" w:lineRule="auto"/>
        <w:ind w:left="1296"/>
        <w:jc w:val="left"/>
        <w:rPr>
          <w:rFonts w:cs="Arial"/>
          <w:lang w:val="en-GB"/>
        </w:rPr>
      </w:pPr>
      <w:r w:rsidRPr="00D34377">
        <w:rPr>
          <w:rFonts w:cs="Arial"/>
          <w:lang w:val="en-GB"/>
        </w:rPr>
        <w:t>The user chooses the edition or creation of product</w:t>
      </w:r>
    </w:p>
    <w:p w14:paraId="26EB42E3" w14:textId="77777777" w:rsidR="006B0D6E" w:rsidRPr="00D34377" w:rsidRDefault="006B0D6E" w:rsidP="00B45BE4">
      <w:pPr>
        <w:numPr>
          <w:ilvl w:val="0"/>
          <w:numId w:val="10"/>
        </w:numPr>
        <w:spacing w:after="0" w:line="240" w:lineRule="auto"/>
        <w:ind w:left="1296"/>
        <w:jc w:val="left"/>
        <w:rPr>
          <w:rFonts w:cs="Arial"/>
          <w:lang w:val="en-GB"/>
        </w:rPr>
      </w:pPr>
      <w:r w:rsidRPr="00D34377">
        <w:rPr>
          <w:rFonts w:cs="Arial"/>
          <w:lang w:val="en-GB"/>
        </w:rPr>
        <w:t>The system displays the correct form</w:t>
      </w:r>
    </w:p>
    <w:p w14:paraId="2A71C26D" w14:textId="77777777" w:rsidR="006B0D6E" w:rsidRPr="00D34377" w:rsidRDefault="006B0D6E" w:rsidP="00B45BE4">
      <w:pPr>
        <w:numPr>
          <w:ilvl w:val="0"/>
          <w:numId w:val="10"/>
        </w:numPr>
        <w:spacing w:after="0" w:line="240" w:lineRule="auto"/>
        <w:ind w:left="1296"/>
        <w:jc w:val="left"/>
        <w:rPr>
          <w:rFonts w:cs="Arial"/>
          <w:lang w:val="en-GB"/>
        </w:rPr>
      </w:pPr>
      <w:r w:rsidRPr="00D34377">
        <w:rPr>
          <w:rFonts w:cs="Arial"/>
          <w:lang w:val="en-GB"/>
        </w:rPr>
        <w:t>The user created or edit product &lt;See A2&gt;</w:t>
      </w:r>
    </w:p>
    <w:p w14:paraId="693C9FC5" w14:textId="77777777" w:rsidR="006B0D6E" w:rsidRPr="00D34377" w:rsidRDefault="006B0D6E" w:rsidP="00B45BE4">
      <w:pPr>
        <w:numPr>
          <w:ilvl w:val="0"/>
          <w:numId w:val="10"/>
        </w:numPr>
        <w:spacing w:after="0" w:line="240" w:lineRule="auto"/>
        <w:ind w:left="1296"/>
        <w:jc w:val="left"/>
        <w:rPr>
          <w:rFonts w:cs="Arial"/>
          <w:lang w:val="en-GB"/>
        </w:rPr>
      </w:pPr>
      <w:r w:rsidRPr="00D34377">
        <w:rPr>
          <w:rFonts w:cs="Arial"/>
          <w:lang w:val="en-GB"/>
        </w:rPr>
        <w:t>The system records the edition or creation</w:t>
      </w:r>
    </w:p>
    <w:p w14:paraId="55CA300B" w14:textId="77777777" w:rsidR="006B0D6E" w:rsidRPr="00D34377" w:rsidRDefault="006B0D6E" w:rsidP="00B45BE4">
      <w:pPr>
        <w:numPr>
          <w:ilvl w:val="0"/>
          <w:numId w:val="10"/>
        </w:numPr>
        <w:spacing w:after="0" w:line="240" w:lineRule="auto"/>
        <w:ind w:left="1296"/>
        <w:jc w:val="left"/>
        <w:rPr>
          <w:rFonts w:cs="Arial"/>
          <w:lang w:val="en-GB"/>
        </w:rPr>
      </w:pPr>
      <w:r w:rsidRPr="00D34377">
        <w:rPr>
          <w:rFonts w:cs="Arial"/>
          <w:lang w:val="en-GB"/>
        </w:rPr>
        <w:t>The system updated the database</w:t>
      </w:r>
    </w:p>
    <w:p w14:paraId="48A1E9EA" w14:textId="77777777" w:rsidR="006B0D6E" w:rsidRPr="00D34377" w:rsidRDefault="006B0D6E" w:rsidP="006B0D6E">
      <w:pPr>
        <w:ind w:left="576"/>
        <w:rPr>
          <w:rFonts w:cs="Arial"/>
          <w:b/>
        </w:rPr>
      </w:pPr>
      <w:r w:rsidRPr="00D34377">
        <w:rPr>
          <w:rFonts w:cs="Arial"/>
          <w:b/>
        </w:rPr>
        <w:t>Alternate flow</w:t>
      </w:r>
    </w:p>
    <w:p w14:paraId="0697A0A2" w14:textId="77777777" w:rsidR="006B0D6E" w:rsidRPr="00D34377" w:rsidRDefault="006B0D6E" w:rsidP="006B0D6E">
      <w:pPr>
        <w:pStyle w:val="A"/>
        <w:numPr>
          <w:ilvl w:val="0"/>
          <w:numId w:val="0"/>
        </w:numPr>
        <w:ind w:left="933" w:hanging="357"/>
        <w:rPr>
          <w:rFonts w:cs="Arial"/>
          <w:szCs w:val="24"/>
        </w:rPr>
      </w:pPr>
      <w:r w:rsidRPr="00D34377">
        <w:rPr>
          <w:rFonts w:cs="Arial"/>
          <w:szCs w:val="24"/>
        </w:rPr>
        <w:t>A2 : &lt;Deletion of product&gt;</w:t>
      </w:r>
    </w:p>
    <w:p w14:paraId="01FA2C8A" w14:textId="77777777" w:rsidR="006B0D6E" w:rsidRPr="00D34377" w:rsidRDefault="006B0D6E" w:rsidP="00B45BE4">
      <w:pPr>
        <w:pStyle w:val="A"/>
        <w:numPr>
          <w:ilvl w:val="0"/>
          <w:numId w:val="11"/>
        </w:numPr>
        <w:ind w:left="1296"/>
        <w:rPr>
          <w:rFonts w:cs="Arial"/>
          <w:szCs w:val="24"/>
        </w:rPr>
      </w:pPr>
      <w:r w:rsidRPr="00D34377">
        <w:rPr>
          <w:rFonts w:cs="Arial"/>
          <w:szCs w:val="24"/>
        </w:rPr>
        <w:t xml:space="preserve">The user will choose edition mode </w:t>
      </w:r>
    </w:p>
    <w:p w14:paraId="758B5AC2" w14:textId="77777777" w:rsidR="006B0D6E" w:rsidRPr="00D34377" w:rsidRDefault="006B0D6E" w:rsidP="00B45BE4">
      <w:pPr>
        <w:pStyle w:val="A"/>
        <w:numPr>
          <w:ilvl w:val="0"/>
          <w:numId w:val="11"/>
        </w:numPr>
        <w:ind w:left="1296"/>
        <w:rPr>
          <w:rFonts w:cs="Arial"/>
          <w:szCs w:val="24"/>
        </w:rPr>
      </w:pPr>
      <w:r w:rsidRPr="00D34377">
        <w:rPr>
          <w:rFonts w:cs="Arial"/>
          <w:szCs w:val="24"/>
        </w:rPr>
        <w:t>The user finds product to be edited</w:t>
      </w:r>
    </w:p>
    <w:p w14:paraId="7E25C042" w14:textId="77777777" w:rsidR="006B0D6E" w:rsidRPr="00D34377" w:rsidRDefault="006B0D6E" w:rsidP="00B45BE4">
      <w:pPr>
        <w:pStyle w:val="A"/>
        <w:numPr>
          <w:ilvl w:val="0"/>
          <w:numId w:val="11"/>
        </w:numPr>
        <w:ind w:left="1296"/>
        <w:rPr>
          <w:rFonts w:cs="Arial"/>
          <w:szCs w:val="24"/>
        </w:rPr>
      </w:pPr>
      <w:r w:rsidRPr="00D34377">
        <w:rPr>
          <w:rFonts w:cs="Arial"/>
          <w:szCs w:val="24"/>
        </w:rPr>
        <w:t>The system displays product information</w:t>
      </w:r>
    </w:p>
    <w:p w14:paraId="094D9798" w14:textId="77777777" w:rsidR="006B0D6E" w:rsidRPr="00D34377" w:rsidRDefault="006B0D6E" w:rsidP="00B45BE4">
      <w:pPr>
        <w:pStyle w:val="A"/>
        <w:numPr>
          <w:ilvl w:val="0"/>
          <w:numId w:val="11"/>
        </w:numPr>
        <w:tabs>
          <w:tab w:val="clear" w:pos="720"/>
          <w:tab w:val="num" w:pos="1296"/>
        </w:tabs>
        <w:ind w:left="1296"/>
        <w:rPr>
          <w:rFonts w:cs="Arial"/>
          <w:szCs w:val="24"/>
        </w:rPr>
      </w:pPr>
      <w:r w:rsidRPr="00D34377">
        <w:rPr>
          <w:rFonts w:cs="Arial"/>
          <w:szCs w:val="24"/>
        </w:rPr>
        <w:t>The user clicks the “Delete” button</w:t>
      </w:r>
    </w:p>
    <w:p w14:paraId="00BD6030" w14:textId="77777777" w:rsidR="006B0D6E" w:rsidRPr="00D34377" w:rsidRDefault="006B0D6E" w:rsidP="00B45BE4">
      <w:pPr>
        <w:pStyle w:val="A"/>
        <w:numPr>
          <w:ilvl w:val="0"/>
          <w:numId w:val="11"/>
        </w:numPr>
        <w:tabs>
          <w:tab w:val="clear" w:pos="720"/>
          <w:tab w:val="num" w:pos="1296"/>
        </w:tabs>
        <w:ind w:left="1296"/>
        <w:rPr>
          <w:rFonts w:cs="Arial"/>
          <w:szCs w:val="24"/>
        </w:rPr>
      </w:pPr>
      <w:r w:rsidRPr="00D34377">
        <w:rPr>
          <w:rFonts w:cs="Arial"/>
          <w:szCs w:val="24"/>
        </w:rPr>
        <w:t>The system updates the database</w:t>
      </w:r>
    </w:p>
    <w:p w14:paraId="7C1FCD3A" w14:textId="77777777" w:rsidR="006B0D6E" w:rsidRPr="00D34377" w:rsidRDefault="006B0D6E" w:rsidP="006B0D6E">
      <w:pPr>
        <w:pStyle w:val="A"/>
        <w:numPr>
          <w:ilvl w:val="0"/>
          <w:numId w:val="0"/>
        </w:numPr>
        <w:ind w:left="936"/>
        <w:rPr>
          <w:rFonts w:cs="Arial"/>
          <w:szCs w:val="24"/>
        </w:rPr>
      </w:pPr>
    </w:p>
    <w:p w14:paraId="6B112853" w14:textId="77777777" w:rsidR="006B0D6E" w:rsidRPr="00D34377" w:rsidRDefault="006B0D6E" w:rsidP="006B0D6E">
      <w:pPr>
        <w:ind w:left="576"/>
        <w:rPr>
          <w:rFonts w:cs="Arial"/>
          <w:b/>
        </w:rPr>
      </w:pPr>
      <w:r w:rsidRPr="00D34377">
        <w:rPr>
          <w:rFonts w:cs="Arial"/>
          <w:b/>
        </w:rPr>
        <w:t>Termination</w:t>
      </w:r>
    </w:p>
    <w:p w14:paraId="0C44E015" w14:textId="77777777" w:rsidR="006B0D6E" w:rsidRPr="00D34377" w:rsidRDefault="006B0D6E" w:rsidP="006B0D6E">
      <w:pPr>
        <w:ind w:left="576"/>
        <w:rPr>
          <w:rFonts w:cs="Arial"/>
          <w:lang w:val="en-GB"/>
        </w:rPr>
      </w:pPr>
      <w:r w:rsidRPr="00D34377">
        <w:rPr>
          <w:rFonts w:cs="Arial"/>
          <w:lang w:val="en-GB"/>
        </w:rPr>
        <w:t>The system terminates when the user clicks Create, delete or edit buttons.</w:t>
      </w:r>
    </w:p>
    <w:p w14:paraId="495536B5" w14:textId="77777777" w:rsidR="006B0D6E" w:rsidRPr="00D34377" w:rsidRDefault="006B0D6E" w:rsidP="006B0D6E">
      <w:pPr>
        <w:ind w:left="576"/>
        <w:rPr>
          <w:rFonts w:cs="Arial"/>
          <w:b/>
        </w:rPr>
      </w:pPr>
    </w:p>
    <w:p w14:paraId="6520969E" w14:textId="77777777" w:rsidR="006B0D6E" w:rsidRPr="00D34377" w:rsidRDefault="006B0D6E" w:rsidP="006B0D6E">
      <w:pPr>
        <w:ind w:left="576"/>
        <w:rPr>
          <w:rFonts w:cs="Arial"/>
          <w:b/>
        </w:rPr>
      </w:pPr>
      <w:r w:rsidRPr="00D34377">
        <w:rPr>
          <w:rFonts w:cs="Arial"/>
          <w:b/>
        </w:rPr>
        <w:t>Post condition</w:t>
      </w:r>
    </w:p>
    <w:p w14:paraId="2E3F1593" w14:textId="77777777" w:rsidR="006B0D6E" w:rsidRPr="00D34377" w:rsidRDefault="006B0D6E" w:rsidP="006B0D6E">
      <w:pPr>
        <w:ind w:left="576"/>
        <w:rPr>
          <w:rFonts w:cs="Arial"/>
        </w:rPr>
      </w:pPr>
      <w:r w:rsidRPr="00D34377">
        <w:rPr>
          <w:rFonts w:cs="Arial"/>
        </w:rPr>
        <w:t>The system goes into a wait state</w:t>
      </w:r>
    </w:p>
    <w:p w14:paraId="452B6AA4" w14:textId="77777777" w:rsidR="006B0D6E" w:rsidRPr="00D34377" w:rsidRDefault="006B0D6E" w:rsidP="006B0D6E">
      <w:pPr>
        <w:ind w:left="576"/>
        <w:rPr>
          <w:rFonts w:cs="Arial"/>
        </w:rPr>
      </w:pPr>
    </w:p>
    <w:p w14:paraId="2DA6DEEF" w14:textId="77777777" w:rsidR="006B0D6E" w:rsidRPr="00D34377" w:rsidRDefault="006B0D6E" w:rsidP="006B0D6E">
      <w:pPr>
        <w:pStyle w:val="Heading3"/>
        <w:tabs>
          <w:tab w:val="num" w:pos="1656"/>
        </w:tabs>
        <w:rPr>
          <w:sz w:val="24"/>
          <w:szCs w:val="24"/>
          <w:lang w:val="en-IE"/>
        </w:rPr>
      </w:pPr>
      <w:r w:rsidRPr="00D34377">
        <w:rPr>
          <w:sz w:val="24"/>
          <w:szCs w:val="24"/>
        </w:rPr>
        <w:t>Requirement</w:t>
      </w:r>
      <w:r w:rsidRPr="00D34377">
        <w:rPr>
          <w:sz w:val="24"/>
          <w:szCs w:val="24"/>
          <w:lang w:val="en-IE"/>
        </w:rPr>
        <w:t xml:space="preserve"> 4 &lt;Maintain supplier&gt;</w:t>
      </w:r>
    </w:p>
    <w:p w14:paraId="75C349FE" w14:textId="77777777" w:rsidR="006B0D6E" w:rsidRPr="00D34377" w:rsidRDefault="006B0D6E" w:rsidP="006B0D6E">
      <w:pPr>
        <w:pStyle w:val="Heading4"/>
        <w:tabs>
          <w:tab w:val="num" w:pos="1800"/>
        </w:tabs>
        <w:rPr>
          <w:rFonts w:ascii="Arial" w:hAnsi="Arial" w:cs="Arial"/>
        </w:rPr>
      </w:pPr>
      <w:r w:rsidRPr="00D34377">
        <w:rPr>
          <w:rFonts w:ascii="Arial" w:hAnsi="Arial" w:cs="Arial"/>
        </w:rPr>
        <w:t>Description &amp; Priority</w:t>
      </w:r>
    </w:p>
    <w:p w14:paraId="5FFA86F0" w14:textId="77777777" w:rsidR="006B0D6E" w:rsidRPr="00D34377" w:rsidRDefault="006B0D6E" w:rsidP="006B0D6E">
      <w:pPr>
        <w:rPr>
          <w:rFonts w:cs="Arial"/>
          <w:lang w:val="en-IE"/>
        </w:rPr>
      </w:pPr>
      <w:r w:rsidRPr="00D34377">
        <w:rPr>
          <w:rFonts w:cs="Arial"/>
          <w:lang w:val="en-IE"/>
        </w:rPr>
        <w:t>The admin will sign in and create, edit or delete suppliers. Low priority, at this stage of the project, suppliers are only for information.</w:t>
      </w:r>
    </w:p>
    <w:p w14:paraId="29179428" w14:textId="77777777" w:rsidR="006B0D6E" w:rsidRPr="00D34377" w:rsidRDefault="006B0D6E" w:rsidP="006B0D6E">
      <w:pPr>
        <w:pStyle w:val="Heading4"/>
        <w:tabs>
          <w:tab w:val="num" w:pos="1800"/>
        </w:tabs>
        <w:rPr>
          <w:rFonts w:ascii="Arial" w:hAnsi="Arial" w:cs="Arial"/>
        </w:rPr>
      </w:pPr>
      <w:r w:rsidRPr="00D34377">
        <w:rPr>
          <w:rFonts w:ascii="Arial" w:hAnsi="Arial" w:cs="Arial"/>
        </w:rPr>
        <w:t xml:space="preserve">Use Case </w:t>
      </w:r>
    </w:p>
    <w:p w14:paraId="089B9CC0" w14:textId="77777777" w:rsidR="006B0D6E" w:rsidRPr="00D34377" w:rsidRDefault="006B0D6E" w:rsidP="006B0D6E">
      <w:pPr>
        <w:ind w:left="576"/>
        <w:rPr>
          <w:rFonts w:cs="Arial"/>
          <w:b/>
          <w:lang w:val="en-GB"/>
        </w:rPr>
      </w:pPr>
      <w:r w:rsidRPr="00D34377">
        <w:rPr>
          <w:rFonts w:cs="Arial"/>
          <w:b/>
          <w:lang w:val="en-GB"/>
        </w:rPr>
        <w:t>Scope</w:t>
      </w:r>
    </w:p>
    <w:p w14:paraId="54D91989" w14:textId="77777777" w:rsidR="006B0D6E" w:rsidRPr="00D34377" w:rsidRDefault="006B0D6E" w:rsidP="006B0D6E">
      <w:pPr>
        <w:ind w:left="576"/>
        <w:rPr>
          <w:rFonts w:cs="Arial"/>
          <w:lang w:val="en-GB"/>
        </w:rPr>
      </w:pPr>
      <w:r w:rsidRPr="00D34377">
        <w:rPr>
          <w:rFonts w:cs="Arial"/>
          <w:lang w:val="en-GB"/>
        </w:rPr>
        <w:t>The scope of this use case is to allow the user to create, edit or delete suppliers from the system.</w:t>
      </w:r>
    </w:p>
    <w:p w14:paraId="27B587EB" w14:textId="77777777" w:rsidR="006B0D6E" w:rsidRPr="00D34377" w:rsidRDefault="006B0D6E" w:rsidP="006B0D6E">
      <w:pPr>
        <w:ind w:left="576"/>
        <w:rPr>
          <w:rFonts w:cs="Arial"/>
          <w:lang w:val="en-GB"/>
        </w:rPr>
      </w:pPr>
      <w:r w:rsidRPr="00D34377">
        <w:rPr>
          <w:rFonts w:cs="Arial"/>
          <w:b/>
          <w:lang w:val="en-GB"/>
        </w:rPr>
        <w:t>Description</w:t>
      </w:r>
    </w:p>
    <w:p w14:paraId="7A2C1277" w14:textId="77777777" w:rsidR="006B0D6E" w:rsidRPr="00D34377" w:rsidRDefault="006B0D6E" w:rsidP="006B0D6E">
      <w:pPr>
        <w:ind w:left="576"/>
        <w:rPr>
          <w:rFonts w:cs="Arial"/>
          <w:lang w:val="en-GB"/>
        </w:rPr>
      </w:pPr>
      <w:r w:rsidRPr="00D34377">
        <w:rPr>
          <w:rFonts w:cs="Arial"/>
          <w:lang w:val="en-GB"/>
        </w:rPr>
        <w:t>This use case describes the correct procedure to maintain suppliers data up to date.</w:t>
      </w:r>
    </w:p>
    <w:p w14:paraId="07CD661B" w14:textId="77777777" w:rsidR="006B0D6E" w:rsidRPr="00D34377" w:rsidRDefault="006B0D6E" w:rsidP="006B0D6E">
      <w:pPr>
        <w:ind w:left="576"/>
        <w:rPr>
          <w:rFonts w:cs="Arial"/>
          <w:lang w:val="en-GB"/>
        </w:rPr>
      </w:pPr>
    </w:p>
    <w:p w14:paraId="6DD2CB7C" w14:textId="77777777" w:rsidR="006B0D6E" w:rsidRPr="00D34377" w:rsidRDefault="006B0D6E" w:rsidP="006B0D6E">
      <w:pPr>
        <w:ind w:left="576"/>
        <w:rPr>
          <w:rFonts w:cs="Arial"/>
          <w:b/>
          <w:lang w:val="en-GB"/>
        </w:rPr>
      </w:pPr>
      <w:r w:rsidRPr="00D34377">
        <w:rPr>
          <w:rFonts w:cs="Arial"/>
          <w:b/>
          <w:lang w:val="en-GB"/>
        </w:rPr>
        <w:t>Use Case Diagram</w:t>
      </w:r>
    </w:p>
    <w:p w14:paraId="4AD53E4B" w14:textId="77777777" w:rsidR="006B0D6E" w:rsidRPr="00D34377" w:rsidRDefault="006B0D6E" w:rsidP="006B0D6E">
      <w:pPr>
        <w:ind w:left="576"/>
        <w:rPr>
          <w:rFonts w:cs="Arial"/>
          <w:b/>
          <w:lang w:val="en-GB"/>
        </w:rPr>
      </w:pPr>
      <w:r w:rsidRPr="00D34377">
        <w:rPr>
          <w:rFonts w:cs="Arial"/>
          <w:noProof/>
        </w:rPr>
        <w:drawing>
          <wp:inline distT="0" distB="0" distL="0" distR="0" wp14:anchorId="733369BD" wp14:editId="166C5A58">
            <wp:extent cx="2971800" cy="15811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04"/>
                    <a:stretch>
                      <a:fillRect/>
                    </a:stretch>
                  </pic:blipFill>
                  <pic:spPr>
                    <a:xfrm>
                      <a:off x="0" y="0"/>
                      <a:ext cx="2971800" cy="1581150"/>
                    </a:xfrm>
                    <a:prstGeom prst="rect">
                      <a:avLst/>
                    </a:prstGeom>
                  </pic:spPr>
                </pic:pic>
              </a:graphicData>
            </a:graphic>
          </wp:inline>
        </w:drawing>
      </w:r>
    </w:p>
    <w:p w14:paraId="71C3B2F6" w14:textId="77777777" w:rsidR="006B0D6E" w:rsidRPr="00D34377" w:rsidRDefault="006B0D6E" w:rsidP="006B0D6E">
      <w:pPr>
        <w:ind w:left="576"/>
        <w:rPr>
          <w:rFonts w:cs="Arial"/>
          <w:b/>
          <w:lang w:val="en-GB"/>
        </w:rPr>
      </w:pPr>
      <w:r w:rsidRPr="00D34377">
        <w:rPr>
          <w:rFonts w:cs="Arial"/>
          <w:b/>
          <w:lang w:val="en-GB"/>
        </w:rPr>
        <w:t>Flow Description</w:t>
      </w:r>
    </w:p>
    <w:p w14:paraId="7BB580E6" w14:textId="77777777" w:rsidR="006B0D6E" w:rsidRPr="00D34377" w:rsidRDefault="006B0D6E" w:rsidP="006B0D6E">
      <w:pPr>
        <w:ind w:left="576"/>
        <w:rPr>
          <w:rFonts w:cs="Arial"/>
          <w:b/>
        </w:rPr>
      </w:pPr>
      <w:r w:rsidRPr="00D34377">
        <w:rPr>
          <w:rFonts w:cs="Arial"/>
          <w:b/>
        </w:rPr>
        <w:t>Precondition</w:t>
      </w:r>
    </w:p>
    <w:p w14:paraId="7D1EE95E" w14:textId="77777777" w:rsidR="006B0D6E" w:rsidRPr="00D34377" w:rsidRDefault="006B0D6E" w:rsidP="006B0D6E">
      <w:pPr>
        <w:ind w:left="576"/>
        <w:rPr>
          <w:rFonts w:cs="Arial"/>
          <w:lang w:val="en-GB"/>
        </w:rPr>
      </w:pPr>
      <w:r w:rsidRPr="00D34377">
        <w:rPr>
          <w:rFonts w:cs="Arial"/>
          <w:lang w:val="en-GB"/>
        </w:rPr>
        <w:t>The user logged in using an admin account.</w:t>
      </w:r>
    </w:p>
    <w:p w14:paraId="25EBB80E" w14:textId="77777777" w:rsidR="006B0D6E" w:rsidRPr="00D34377" w:rsidRDefault="006B0D6E" w:rsidP="006B0D6E">
      <w:pPr>
        <w:ind w:left="576"/>
        <w:rPr>
          <w:rFonts w:cs="Arial"/>
          <w:b/>
        </w:rPr>
      </w:pPr>
      <w:r w:rsidRPr="00D34377">
        <w:rPr>
          <w:rFonts w:cs="Arial"/>
          <w:b/>
        </w:rPr>
        <w:lastRenderedPageBreak/>
        <w:t>Activation</w:t>
      </w:r>
    </w:p>
    <w:p w14:paraId="5F00C321" w14:textId="77777777" w:rsidR="006B0D6E" w:rsidRPr="00D34377" w:rsidRDefault="006B0D6E" w:rsidP="006B0D6E">
      <w:pPr>
        <w:ind w:left="576"/>
        <w:rPr>
          <w:rFonts w:cs="Arial"/>
          <w:lang w:val="en-GB"/>
        </w:rPr>
      </w:pPr>
      <w:r w:rsidRPr="00D34377">
        <w:rPr>
          <w:rFonts w:cs="Arial"/>
          <w:lang w:val="en-GB"/>
        </w:rPr>
        <w:t>This use case starts when an admin goes to the suppliers module.</w:t>
      </w:r>
    </w:p>
    <w:p w14:paraId="3B4AC538" w14:textId="77777777" w:rsidR="006B0D6E" w:rsidRPr="00D34377" w:rsidRDefault="006B0D6E" w:rsidP="006B0D6E">
      <w:pPr>
        <w:ind w:left="576"/>
        <w:rPr>
          <w:rFonts w:cs="Arial"/>
          <w:b/>
        </w:rPr>
      </w:pPr>
      <w:r w:rsidRPr="00D34377">
        <w:rPr>
          <w:rFonts w:cs="Arial"/>
          <w:b/>
        </w:rPr>
        <w:t>Main flow</w:t>
      </w:r>
    </w:p>
    <w:p w14:paraId="3E7CD554"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user chooses the edition or creation of suppliers data</w:t>
      </w:r>
    </w:p>
    <w:p w14:paraId="5610C524"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system displays the correct form</w:t>
      </w:r>
    </w:p>
    <w:p w14:paraId="5C67D6CF"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user created or edit supplier &lt;See A3&gt;</w:t>
      </w:r>
    </w:p>
    <w:p w14:paraId="16A8B026"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system records the edition or creation</w:t>
      </w:r>
    </w:p>
    <w:p w14:paraId="607A5953"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system updates the database</w:t>
      </w:r>
    </w:p>
    <w:p w14:paraId="50C1B5D8" w14:textId="77777777" w:rsidR="006B0D6E" w:rsidRPr="00D34377" w:rsidRDefault="006B0D6E" w:rsidP="006B0D6E">
      <w:pPr>
        <w:ind w:left="576"/>
        <w:rPr>
          <w:rFonts w:cs="Arial"/>
          <w:b/>
        </w:rPr>
      </w:pPr>
      <w:r w:rsidRPr="00D34377">
        <w:rPr>
          <w:rFonts w:cs="Arial"/>
          <w:b/>
        </w:rPr>
        <w:t>Alternate flow</w:t>
      </w:r>
    </w:p>
    <w:p w14:paraId="326A0081" w14:textId="77777777" w:rsidR="006B0D6E" w:rsidRPr="00D34377" w:rsidRDefault="006B0D6E" w:rsidP="006B0D6E">
      <w:pPr>
        <w:pStyle w:val="A"/>
        <w:numPr>
          <w:ilvl w:val="0"/>
          <w:numId w:val="0"/>
        </w:numPr>
        <w:ind w:left="933" w:hanging="357"/>
        <w:rPr>
          <w:rFonts w:cs="Arial"/>
          <w:szCs w:val="24"/>
        </w:rPr>
      </w:pPr>
      <w:r w:rsidRPr="00D34377">
        <w:rPr>
          <w:rFonts w:cs="Arial"/>
          <w:szCs w:val="24"/>
        </w:rPr>
        <w:t>A3 : &lt;Deletion of product&gt;</w:t>
      </w:r>
    </w:p>
    <w:p w14:paraId="27A210F5" w14:textId="77777777" w:rsidR="006B0D6E" w:rsidRPr="00D34377" w:rsidRDefault="006B0D6E" w:rsidP="00B45BE4">
      <w:pPr>
        <w:pStyle w:val="A"/>
        <w:numPr>
          <w:ilvl w:val="0"/>
          <w:numId w:val="13"/>
        </w:numPr>
        <w:ind w:left="1296"/>
        <w:rPr>
          <w:rFonts w:cs="Arial"/>
          <w:szCs w:val="24"/>
        </w:rPr>
      </w:pPr>
      <w:r w:rsidRPr="00D34377">
        <w:rPr>
          <w:rFonts w:cs="Arial"/>
          <w:szCs w:val="24"/>
        </w:rPr>
        <w:t xml:space="preserve">The user will choose edition mode </w:t>
      </w:r>
    </w:p>
    <w:p w14:paraId="0F715468" w14:textId="77777777" w:rsidR="006B0D6E" w:rsidRPr="00D34377" w:rsidRDefault="006B0D6E" w:rsidP="00B45BE4">
      <w:pPr>
        <w:pStyle w:val="A"/>
        <w:numPr>
          <w:ilvl w:val="0"/>
          <w:numId w:val="13"/>
        </w:numPr>
        <w:ind w:left="1296"/>
        <w:rPr>
          <w:rFonts w:cs="Arial"/>
          <w:szCs w:val="24"/>
        </w:rPr>
      </w:pPr>
      <w:r w:rsidRPr="00D34377">
        <w:rPr>
          <w:rFonts w:cs="Arial"/>
          <w:szCs w:val="24"/>
        </w:rPr>
        <w:t>The user finds supplier to be edited</w:t>
      </w:r>
    </w:p>
    <w:p w14:paraId="09BFE59D" w14:textId="77777777" w:rsidR="006B0D6E" w:rsidRPr="00D34377" w:rsidRDefault="006B0D6E" w:rsidP="00B45BE4">
      <w:pPr>
        <w:pStyle w:val="A"/>
        <w:numPr>
          <w:ilvl w:val="0"/>
          <w:numId w:val="13"/>
        </w:numPr>
        <w:ind w:left="1296"/>
        <w:rPr>
          <w:rFonts w:cs="Arial"/>
          <w:szCs w:val="24"/>
        </w:rPr>
      </w:pPr>
      <w:r w:rsidRPr="00D34377">
        <w:rPr>
          <w:rFonts w:cs="Arial"/>
          <w:szCs w:val="24"/>
        </w:rPr>
        <w:t>The system displays supplier information</w:t>
      </w:r>
    </w:p>
    <w:p w14:paraId="21D8649F" w14:textId="77777777" w:rsidR="006B0D6E" w:rsidRPr="00D34377" w:rsidRDefault="006B0D6E" w:rsidP="00B45BE4">
      <w:pPr>
        <w:pStyle w:val="A"/>
        <w:numPr>
          <w:ilvl w:val="0"/>
          <w:numId w:val="13"/>
        </w:numPr>
        <w:tabs>
          <w:tab w:val="clear" w:pos="720"/>
          <w:tab w:val="num" w:pos="1296"/>
        </w:tabs>
        <w:ind w:left="1296"/>
        <w:rPr>
          <w:rFonts w:cs="Arial"/>
          <w:szCs w:val="24"/>
        </w:rPr>
      </w:pPr>
      <w:r w:rsidRPr="00D34377">
        <w:rPr>
          <w:rFonts w:cs="Arial"/>
          <w:szCs w:val="24"/>
        </w:rPr>
        <w:t>The user clicks the “Delete” button</w:t>
      </w:r>
    </w:p>
    <w:p w14:paraId="0598DE2A" w14:textId="77777777" w:rsidR="006B0D6E" w:rsidRPr="00D34377" w:rsidRDefault="006B0D6E" w:rsidP="00B45BE4">
      <w:pPr>
        <w:pStyle w:val="A"/>
        <w:numPr>
          <w:ilvl w:val="0"/>
          <w:numId w:val="13"/>
        </w:numPr>
        <w:tabs>
          <w:tab w:val="clear" w:pos="720"/>
          <w:tab w:val="num" w:pos="1296"/>
        </w:tabs>
        <w:ind w:left="1296"/>
        <w:rPr>
          <w:rFonts w:cs="Arial"/>
          <w:szCs w:val="24"/>
        </w:rPr>
      </w:pPr>
      <w:r w:rsidRPr="00D34377">
        <w:rPr>
          <w:rFonts w:cs="Arial"/>
          <w:szCs w:val="24"/>
        </w:rPr>
        <w:t>The system updates the database</w:t>
      </w:r>
    </w:p>
    <w:p w14:paraId="548F9FCA" w14:textId="77777777" w:rsidR="006B0D6E" w:rsidRPr="00D34377" w:rsidRDefault="006B0D6E" w:rsidP="006B0D6E">
      <w:pPr>
        <w:pStyle w:val="A"/>
        <w:numPr>
          <w:ilvl w:val="0"/>
          <w:numId w:val="0"/>
        </w:numPr>
        <w:ind w:left="936"/>
        <w:rPr>
          <w:rFonts w:cs="Arial"/>
          <w:szCs w:val="24"/>
        </w:rPr>
      </w:pPr>
    </w:p>
    <w:p w14:paraId="24F1DA82" w14:textId="77777777" w:rsidR="006B0D6E" w:rsidRPr="00D34377" w:rsidRDefault="006B0D6E" w:rsidP="006B0D6E">
      <w:pPr>
        <w:ind w:left="576"/>
        <w:rPr>
          <w:rFonts w:cs="Arial"/>
          <w:b/>
        </w:rPr>
      </w:pPr>
      <w:r w:rsidRPr="00D34377">
        <w:rPr>
          <w:rFonts w:cs="Arial"/>
          <w:b/>
        </w:rPr>
        <w:t>Termination</w:t>
      </w:r>
    </w:p>
    <w:p w14:paraId="6D5863B2" w14:textId="77777777" w:rsidR="006B0D6E" w:rsidRPr="00D34377" w:rsidRDefault="006B0D6E" w:rsidP="006B0D6E">
      <w:pPr>
        <w:ind w:left="576"/>
        <w:rPr>
          <w:rFonts w:cs="Arial"/>
          <w:lang w:val="en-GB"/>
        </w:rPr>
      </w:pPr>
      <w:r w:rsidRPr="00D34377">
        <w:rPr>
          <w:rFonts w:cs="Arial"/>
          <w:lang w:val="en-GB"/>
        </w:rPr>
        <w:t>The system terminates when the user clicks Create, delete or edit buttons.</w:t>
      </w:r>
    </w:p>
    <w:p w14:paraId="72F5A5E3" w14:textId="77777777" w:rsidR="006B0D6E" w:rsidRPr="00D34377" w:rsidRDefault="006B0D6E" w:rsidP="006B0D6E">
      <w:pPr>
        <w:ind w:left="576"/>
        <w:rPr>
          <w:rFonts w:cs="Arial"/>
          <w:b/>
        </w:rPr>
      </w:pPr>
    </w:p>
    <w:p w14:paraId="54E9E9FA" w14:textId="77777777" w:rsidR="006B0D6E" w:rsidRPr="00D34377" w:rsidRDefault="006B0D6E" w:rsidP="006B0D6E">
      <w:pPr>
        <w:ind w:left="576"/>
        <w:rPr>
          <w:rFonts w:cs="Arial"/>
          <w:b/>
        </w:rPr>
      </w:pPr>
      <w:r w:rsidRPr="00D34377">
        <w:rPr>
          <w:rFonts w:cs="Arial"/>
          <w:b/>
        </w:rPr>
        <w:t>Post condition</w:t>
      </w:r>
    </w:p>
    <w:p w14:paraId="2CC2070B" w14:textId="77777777" w:rsidR="006B0D6E" w:rsidRPr="00D34377" w:rsidRDefault="006B0D6E" w:rsidP="006B0D6E">
      <w:pPr>
        <w:ind w:left="576"/>
        <w:rPr>
          <w:rFonts w:cs="Arial"/>
          <w:lang w:val="en-IE"/>
        </w:rPr>
      </w:pPr>
      <w:r w:rsidRPr="00D34377">
        <w:rPr>
          <w:rFonts w:cs="Arial"/>
        </w:rPr>
        <w:t>The system goes into a wait state</w:t>
      </w:r>
    </w:p>
    <w:p w14:paraId="2A950810" w14:textId="77777777" w:rsidR="006B0D6E" w:rsidRPr="00D34377" w:rsidRDefault="006B0D6E" w:rsidP="006B0D6E">
      <w:pPr>
        <w:ind w:left="576"/>
        <w:rPr>
          <w:rFonts w:cs="Arial"/>
          <w:lang w:val="en-IE"/>
        </w:rPr>
      </w:pPr>
    </w:p>
    <w:p w14:paraId="32632A33" w14:textId="77777777" w:rsidR="006B0D6E" w:rsidRPr="00D34377" w:rsidRDefault="006B0D6E" w:rsidP="006B0D6E">
      <w:pPr>
        <w:pStyle w:val="Heading3"/>
        <w:tabs>
          <w:tab w:val="num" w:pos="1656"/>
        </w:tabs>
        <w:rPr>
          <w:sz w:val="24"/>
          <w:szCs w:val="24"/>
          <w:lang w:val="en-IE"/>
        </w:rPr>
      </w:pPr>
      <w:r w:rsidRPr="00D34377">
        <w:rPr>
          <w:sz w:val="24"/>
          <w:szCs w:val="24"/>
        </w:rPr>
        <w:t>Requirement</w:t>
      </w:r>
      <w:r w:rsidRPr="00D34377">
        <w:rPr>
          <w:sz w:val="24"/>
          <w:szCs w:val="24"/>
          <w:lang w:val="en-IE"/>
        </w:rPr>
        <w:t xml:space="preserve"> 5 &lt;Maintain stock&gt;</w:t>
      </w:r>
    </w:p>
    <w:p w14:paraId="2156BEF2" w14:textId="77777777" w:rsidR="006B0D6E" w:rsidRPr="00D34377" w:rsidRDefault="006B0D6E" w:rsidP="006B0D6E">
      <w:pPr>
        <w:pStyle w:val="Heading4"/>
        <w:tabs>
          <w:tab w:val="num" w:pos="1800"/>
        </w:tabs>
        <w:rPr>
          <w:rFonts w:ascii="Arial" w:hAnsi="Arial" w:cs="Arial"/>
        </w:rPr>
      </w:pPr>
      <w:r w:rsidRPr="00D34377">
        <w:rPr>
          <w:rFonts w:ascii="Arial" w:hAnsi="Arial" w:cs="Arial"/>
        </w:rPr>
        <w:t>Description &amp; Priority</w:t>
      </w:r>
    </w:p>
    <w:p w14:paraId="17E80A48" w14:textId="77777777" w:rsidR="006B0D6E" w:rsidRPr="00D34377" w:rsidRDefault="006B0D6E" w:rsidP="006B0D6E">
      <w:pPr>
        <w:rPr>
          <w:rFonts w:cs="Arial"/>
          <w:lang w:val="en-IE"/>
        </w:rPr>
      </w:pPr>
      <w:r w:rsidRPr="00D34377">
        <w:rPr>
          <w:rFonts w:cs="Arial"/>
          <w:lang w:val="en-IE"/>
        </w:rPr>
        <w:t>The admin will sign in and create, edit stock data. High priority, requirement is vital to systems correct operation.</w:t>
      </w:r>
    </w:p>
    <w:p w14:paraId="3BDF20C2" w14:textId="77777777" w:rsidR="006B0D6E" w:rsidRPr="00D34377" w:rsidRDefault="006B0D6E" w:rsidP="006B0D6E">
      <w:pPr>
        <w:pStyle w:val="Heading4"/>
        <w:tabs>
          <w:tab w:val="num" w:pos="1800"/>
        </w:tabs>
        <w:rPr>
          <w:rFonts w:ascii="Arial" w:hAnsi="Arial" w:cs="Arial"/>
        </w:rPr>
      </w:pPr>
      <w:r w:rsidRPr="00D34377">
        <w:rPr>
          <w:rFonts w:ascii="Arial" w:hAnsi="Arial" w:cs="Arial"/>
        </w:rPr>
        <w:t xml:space="preserve">Use Case </w:t>
      </w:r>
    </w:p>
    <w:p w14:paraId="79F87995" w14:textId="77777777" w:rsidR="006B0D6E" w:rsidRPr="00D34377" w:rsidRDefault="006B0D6E" w:rsidP="006B0D6E">
      <w:pPr>
        <w:ind w:left="576"/>
        <w:rPr>
          <w:rFonts w:cs="Arial"/>
          <w:b/>
          <w:lang w:val="en-GB"/>
        </w:rPr>
      </w:pPr>
      <w:r w:rsidRPr="00D34377">
        <w:rPr>
          <w:rFonts w:cs="Arial"/>
          <w:b/>
          <w:lang w:val="en-GB"/>
        </w:rPr>
        <w:t>Scope</w:t>
      </w:r>
    </w:p>
    <w:p w14:paraId="4C5D316E" w14:textId="77777777" w:rsidR="006B0D6E" w:rsidRPr="00D34377" w:rsidRDefault="006B0D6E" w:rsidP="006B0D6E">
      <w:pPr>
        <w:ind w:left="576"/>
        <w:rPr>
          <w:rFonts w:cs="Arial"/>
          <w:lang w:val="en-GB"/>
        </w:rPr>
      </w:pPr>
      <w:r w:rsidRPr="00D34377">
        <w:rPr>
          <w:rFonts w:cs="Arial"/>
          <w:lang w:val="en-GB"/>
        </w:rPr>
        <w:t>The scope of this use case is to allow the user to create, edit stocks  from the system. Also allows waste input.</w:t>
      </w:r>
    </w:p>
    <w:p w14:paraId="2E3E1CCF" w14:textId="77777777" w:rsidR="006B0D6E" w:rsidRPr="00D34377" w:rsidRDefault="006B0D6E" w:rsidP="006B0D6E">
      <w:pPr>
        <w:ind w:left="576"/>
        <w:rPr>
          <w:rFonts w:cs="Arial"/>
          <w:lang w:val="en-GB"/>
        </w:rPr>
      </w:pPr>
      <w:r w:rsidRPr="00D34377">
        <w:rPr>
          <w:rFonts w:cs="Arial"/>
          <w:b/>
          <w:lang w:val="en-GB"/>
        </w:rPr>
        <w:lastRenderedPageBreak/>
        <w:t>Description</w:t>
      </w:r>
    </w:p>
    <w:p w14:paraId="1FE3EE7E" w14:textId="77777777" w:rsidR="006B0D6E" w:rsidRPr="00D34377" w:rsidRDefault="006B0D6E" w:rsidP="006B0D6E">
      <w:pPr>
        <w:ind w:left="576"/>
        <w:rPr>
          <w:rFonts w:cs="Arial"/>
          <w:lang w:val="en-GB"/>
        </w:rPr>
      </w:pPr>
      <w:r w:rsidRPr="00D34377">
        <w:rPr>
          <w:rFonts w:cs="Arial"/>
          <w:lang w:val="en-GB"/>
        </w:rPr>
        <w:t>This use case describes the correct procedure to maintain stocks up to date.</w:t>
      </w:r>
    </w:p>
    <w:p w14:paraId="06412195" w14:textId="77777777" w:rsidR="006B0D6E" w:rsidRPr="00D34377" w:rsidRDefault="006B0D6E" w:rsidP="006B0D6E">
      <w:pPr>
        <w:ind w:left="576"/>
        <w:rPr>
          <w:rFonts w:cs="Arial"/>
          <w:lang w:val="en-GB"/>
        </w:rPr>
      </w:pPr>
    </w:p>
    <w:p w14:paraId="0BB20163" w14:textId="77777777" w:rsidR="006B0D6E" w:rsidRPr="00D34377" w:rsidRDefault="006B0D6E" w:rsidP="006B0D6E">
      <w:pPr>
        <w:ind w:left="576"/>
        <w:rPr>
          <w:rFonts w:cs="Arial"/>
          <w:b/>
          <w:lang w:val="en-GB"/>
        </w:rPr>
      </w:pPr>
      <w:r w:rsidRPr="00D34377">
        <w:rPr>
          <w:rFonts w:cs="Arial"/>
          <w:b/>
          <w:lang w:val="en-GB"/>
        </w:rPr>
        <w:t>Use Case Diagram</w:t>
      </w:r>
    </w:p>
    <w:p w14:paraId="46EBE58B" w14:textId="77777777" w:rsidR="006B0D6E" w:rsidRPr="00D34377" w:rsidRDefault="006B0D6E" w:rsidP="006B0D6E">
      <w:pPr>
        <w:ind w:left="576"/>
        <w:rPr>
          <w:rFonts w:cs="Arial"/>
          <w:b/>
          <w:lang w:val="en-GB"/>
        </w:rPr>
      </w:pPr>
      <w:r w:rsidRPr="00D34377">
        <w:rPr>
          <w:rFonts w:cs="Arial"/>
          <w:noProof/>
        </w:rPr>
        <w:drawing>
          <wp:inline distT="0" distB="0" distL="0" distR="0" wp14:anchorId="55D29DFC" wp14:editId="0C03B959">
            <wp:extent cx="4772025" cy="1390650"/>
            <wp:effectExtent l="0" t="0" r="952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5"/>
                    <a:stretch>
                      <a:fillRect/>
                    </a:stretch>
                  </pic:blipFill>
                  <pic:spPr>
                    <a:xfrm>
                      <a:off x="0" y="0"/>
                      <a:ext cx="4772025" cy="1390650"/>
                    </a:xfrm>
                    <a:prstGeom prst="rect">
                      <a:avLst/>
                    </a:prstGeom>
                  </pic:spPr>
                </pic:pic>
              </a:graphicData>
            </a:graphic>
          </wp:inline>
        </w:drawing>
      </w:r>
      <w:r w:rsidRPr="00D34377">
        <w:rPr>
          <w:rFonts w:cs="Arial"/>
          <w:b/>
          <w:lang w:val="en-GB"/>
        </w:rPr>
        <w:t>Flow Description</w:t>
      </w:r>
    </w:p>
    <w:p w14:paraId="62D1D046" w14:textId="77777777" w:rsidR="006B0D6E" w:rsidRPr="00D34377" w:rsidRDefault="006B0D6E" w:rsidP="006B0D6E">
      <w:pPr>
        <w:ind w:left="576"/>
        <w:rPr>
          <w:rFonts w:cs="Arial"/>
          <w:b/>
        </w:rPr>
      </w:pPr>
      <w:r w:rsidRPr="00D34377">
        <w:rPr>
          <w:rFonts w:cs="Arial"/>
          <w:b/>
        </w:rPr>
        <w:t>Precondition</w:t>
      </w:r>
    </w:p>
    <w:p w14:paraId="262FF1E9" w14:textId="77777777" w:rsidR="006B0D6E" w:rsidRPr="00D34377" w:rsidRDefault="006B0D6E" w:rsidP="006B0D6E">
      <w:pPr>
        <w:ind w:left="576"/>
        <w:rPr>
          <w:rFonts w:cs="Arial"/>
          <w:lang w:val="en-GB"/>
        </w:rPr>
      </w:pPr>
      <w:r w:rsidRPr="00D34377">
        <w:rPr>
          <w:rFonts w:cs="Arial"/>
          <w:lang w:val="en-GB"/>
        </w:rPr>
        <w:t>The user logged in using an admin account.</w:t>
      </w:r>
    </w:p>
    <w:p w14:paraId="18604160" w14:textId="77777777" w:rsidR="006B0D6E" w:rsidRPr="00D34377" w:rsidRDefault="006B0D6E" w:rsidP="006B0D6E">
      <w:pPr>
        <w:ind w:left="576"/>
        <w:rPr>
          <w:rFonts w:cs="Arial"/>
          <w:b/>
        </w:rPr>
      </w:pPr>
      <w:r w:rsidRPr="00D34377">
        <w:rPr>
          <w:rFonts w:cs="Arial"/>
          <w:b/>
        </w:rPr>
        <w:t>Activation</w:t>
      </w:r>
    </w:p>
    <w:p w14:paraId="3FB8CF86" w14:textId="77777777" w:rsidR="006B0D6E" w:rsidRPr="00D34377" w:rsidRDefault="006B0D6E" w:rsidP="006B0D6E">
      <w:pPr>
        <w:ind w:left="576"/>
        <w:rPr>
          <w:rFonts w:cs="Arial"/>
          <w:lang w:val="en-GB"/>
        </w:rPr>
      </w:pPr>
      <w:r w:rsidRPr="00D34377">
        <w:rPr>
          <w:rFonts w:cs="Arial"/>
          <w:lang w:val="en-GB"/>
        </w:rPr>
        <w:t>This use case starts when an admin goes to the stock management module.</w:t>
      </w:r>
    </w:p>
    <w:p w14:paraId="2FFE24BE" w14:textId="77777777" w:rsidR="006B0D6E" w:rsidRPr="00D34377" w:rsidRDefault="006B0D6E" w:rsidP="006B0D6E">
      <w:pPr>
        <w:ind w:left="576"/>
        <w:rPr>
          <w:rFonts w:cs="Arial"/>
          <w:b/>
        </w:rPr>
      </w:pPr>
      <w:r w:rsidRPr="00D34377">
        <w:rPr>
          <w:rFonts w:cs="Arial"/>
          <w:b/>
        </w:rPr>
        <w:t>Main flow</w:t>
      </w:r>
    </w:p>
    <w:p w14:paraId="43D4576D"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user chooses to edit stock data or add waste</w:t>
      </w:r>
    </w:p>
    <w:p w14:paraId="442AD899"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system displays the stock form</w:t>
      </w:r>
    </w:p>
    <w:p w14:paraId="3AC443EB"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 xml:space="preserve">The user updates stock </w:t>
      </w:r>
    </w:p>
    <w:p w14:paraId="166E5C26"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system records the change</w:t>
      </w:r>
    </w:p>
    <w:p w14:paraId="22D1E61D" w14:textId="77777777" w:rsidR="006B0D6E" w:rsidRPr="00D34377" w:rsidRDefault="006B0D6E" w:rsidP="00B45BE4">
      <w:pPr>
        <w:numPr>
          <w:ilvl w:val="0"/>
          <w:numId w:val="12"/>
        </w:numPr>
        <w:spacing w:after="0" w:line="240" w:lineRule="auto"/>
        <w:ind w:left="1296"/>
        <w:jc w:val="left"/>
        <w:rPr>
          <w:rFonts w:cs="Arial"/>
          <w:lang w:val="en-GB"/>
        </w:rPr>
      </w:pPr>
      <w:r w:rsidRPr="00D34377">
        <w:rPr>
          <w:rFonts w:cs="Arial"/>
          <w:lang w:val="en-GB"/>
        </w:rPr>
        <w:t>The system updates the database</w:t>
      </w:r>
    </w:p>
    <w:p w14:paraId="6975A4E0" w14:textId="77777777" w:rsidR="006B0D6E" w:rsidRPr="00D34377" w:rsidRDefault="006B0D6E" w:rsidP="006B0D6E">
      <w:pPr>
        <w:pStyle w:val="A"/>
        <w:numPr>
          <w:ilvl w:val="0"/>
          <w:numId w:val="0"/>
        </w:numPr>
        <w:ind w:left="936"/>
        <w:rPr>
          <w:rFonts w:cs="Arial"/>
          <w:szCs w:val="24"/>
        </w:rPr>
      </w:pPr>
    </w:p>
    <w:p w14:paraId="61430402" w14:textId="77777777" w:rsidR="006B0D6E" w:rsidRPr="00D34377" w:rsidRDefault="006B0D6E" w:rsidP="006B0D6E">
      <w:pPr>
        <w:ind w:left="576"/>
        <w:rPr>
          <w:rFonts w:cs="Arial"/>
          <w:b/>
        </w:rPr>
      </w:pPr>
      <w:r w:rsidRPr="00D34377">
        <w:rPr>
          <w:rFonts w:cs="Arial"/>
          <w:b/>
        </w:rPr>
        <w:t>Termination</w:t>
      </w:r>
    </w:p>
    <w:p w14:paraId="62FDAA60" w14:textId="77777777" w:rsidR="006B0D6E" w:rsidRPr="00D34377" w:rsidRDefault="006B0D6E" w:rsidP="006B0D6E">
      <w:pPr>
        <w:ind w:left="576"/>
        <w:rPr>
          <w:rFonts w:cs="Arial"/>
          <w:lang w:val="en-GB"/>
        </w:rPr>
      </w:pPr>
      <w:r w:rsidRPr="00D34377">
        <w:rPr>
          <w:rFonts w:cs="Arial"/>
          <w:lang w:val="en-GB"/>
        </w:rPr>
        <w:t>The system terminates when the user clicks save button.</w:t>
      </w:r>
    </w:p>
    <w:p w14:paraId="387E0310" w14:textId="77777777" w:rsidR="006B0D6E" w:rsidRPr="00D34377" w:rsidRDefault="006B0D6E" w:rsidP="006B0D6E">
      <w:pPr>
        <w:ind w:left="576"/>
        <w:rPr>
          <w:rFonts w:cs="Arial"/>
          <w:b/>
        </w:rPr>
      </w:pPr>
    </w:p>
    <w:p w14:paraId="55483CA7" w14:textId="77777777" w:rsidR="006B0D6E" w:rsidRPr="00D34377" w:rsidRDefault="006B0D6E" w:rsidP="006B0D6E">
      <w:pPr>
        <w:ind w:left="576"/>
        <w:rPr>
          <w:rFonts w:cs="Arial"/>
          <w:b/>
        </w:rPr>
      </w:pPr>
      <w:r w:rsidRPr="00D34377">
        <w:rPr>
          <w:rFonts w:cs="Arial"/>
          <w:b/>
        </w:rPr>
        <w:t>Post condition</w:t>
      </w:r>
    </w:p>
    <w:p w14:paraId="4F4BA337" w14:textId="77777777" w:rsidR="006B0D6E" w:rsidRPr="00D34377" w:rsidRDefault="006B0D6E" w:rsidP="006B0D6E">
      <w:pPr>
        <w:ind w:left="576"/>
        <w:rPr>
          <w:rFonts w:cs="Arial"/>
          <w:lang w:val="en-IE"/>
        </w:rPr>
      </w:pPr>
      <w:r w:rsidRPr="00D34377">
        <w:rPr>
          <w:rFonts w:cs="Arial"/>
        </w:rPr>
        <w:t>Stocks are updated.</w:t>
      </w:r>
    </w:p>
    <w:p w14:paraId="23C158F0" w14:textId="77777777" w:rsidR="006B0D6E" w:rsidRPr="00D34377" w:rsidRDefault="006B0D6E" w:rsidP="006B0D6E">
      <w:pPr>
        <w:rPr>
          <w:rFonts w:cs="Arial"/>
          <w:b/>
          <w:lang w:val="en-IE"/>
        </w:rPr>
      </w:pPr>
    </w:p>
    <w:p w14:paraId="4B7DAE80" w14:textId="77777777" w:rsidR="006B0D6E" w:rsidRPr="00D34377" w:rsidRDefault="006B0D6E" w:rsidP="00532A48">
      <w:pPr>
        <w:pStyle w:val="Heading3"/>
        <w:tabs>
          <w:tab w:val="num" w:pos="1656"/>
        </w:tabs>
        <w:rPr>
          <w:sz w:val="24"/>
          <w:szCs w:val="24"/>
        </w:rPr>
      </w:pPr>
      <w:bookmarkStart w:id="34" w:name="_Toc316977402"/>
      <w:r w:rsidRPr="00D34377">
        <w:rPr>
          <w:sz w:val="24"/>
          <w:szCs w:val="24"/>
        </w:rPr>
        <w:lastRenderedPageBreak/>
        <w:t>Non-Functional Requirements</w:t>
      </w:r>
      <w:bookmarkEnd w:id="34"/>
    </w:p>
    <w:p w14:paraId="2F9C50FF" w14:textId="77777777" w:rsidR="006B0D6E" w:rsidRPr="00D34377" w:rsidRDefault="006B0D6E" w:rsidP="006B0D6E">
      <w:pPr>
        <w:rPr>
          <w:rFonts w:cs="Arial"/>
          <w:lang w:val="en-GB"/>
        </w:rPr>
      </w:pPr>
      <w:r w:rsidRPr="00D34377">
        <w:rPr>
          <w:rFonts w:cs="Arial"/>
        </w:rPr>
        <w:t xml:space="preserve">The non-functional attributes required by the system are: </w:t>
      </w:r>
    </w:p>
    <w:p w14:paraId="1ADC2114" w14:textId="319679DC" w:rsidR="006B0D6E" w:rsidRPr="00D34377" w:rsidRDefault="006B0D6E" w:rsidP="00B45BE4">
      <w:pPr>
        <w:pStyle w:val="Heading4"/>
        <w:rPr>
          <w:rFonts w:ascii="Arial" w:hAnsi="Arial" w:cs="Arial"/>
          <w:lang w:val="en-GB"/>
        </w:rPr>
      </w:pPr>
      <w:bookmarkStart w:id="35" w:name="_Toc316977403"/>
      <w:r w:rsidRPr="00D34377">
        <w:rPr>
          <w:rFonts w:ascii="Arial" w:hAnsi="Arial" w:cs="Arial"/>
          <w:lang w:val="en-GB"/>
        </w:rPr>
        <w:t>Performance/Response time requirement</w:t>
      </w:r>
      <w:bookmarkEnd w:id="35"/>
    </w:p>
    <w:p w14:paraId="09EDB8F6" w14:textId="77777777" w:rsidR="006B0D6E" w:rsidRPr="00D34377" w:rsidRDefault="006B0D6E" w:rsidP="006B0D6E">
      <w:pPr>
        <w:rPr>
          <w:rFonts w:cs="Arial"/>
          <w:lang w:val="en-GB"/>
        </w:rPr>
      </w:pPr>
      <w:r w:rsidRPr="00D34377">
        <w:rPr>
          <w:rFonts w:cs="Arial"/>
          <w:lang w:val="en-GB"/>
        </w:rPr>
        <w:t>The performance will depend on the users device, its operating system and memory.</w:t>
      </w:r>
    </w:p>
    <w:p w14:paraId="7FDD6DC9" w14:textId="65A482FD" w:rsidR="006B0D6E" w:rsidRPr="00D34377" w:rsidRDefault="006B0D6E" w:rsidP="00B45BE4">
      <w:pPr>
        <w:pStyle w:val="Heading4"/>
        <w:rPr>
          <w:rFonts w:ascii="Arial" w:hAnsi="Arial" w:cs="Arial"/>
          <w:lang w:val="en-GB"/>
        </w:rPr>
      </w:pPr>
      <w:bookmarkStart w:id="36" w:name="_Toc316977404"/>
      <w:r w:rsidRPr="00D34377">
        <w:rPr>
          <w:rFonts w:ascii="Arial" w:hAnsi="Arial" w:cs="Arial"/>
          <w:lang w:val="en-GB"/>
        </w:rPr>
        <w:t>Availability requirement</w:t>
      </w:r>
      <w:bookmarkEnd w:id="36"/>
    </w:p>
    <w:p w14:paraId="6CC9AF9A" w14:textId="77777777" w:rsidR="006B0D6E" w:rsidRPr="00D34377" w:rsidRDefault="006B0D6E" w:rsidP="006B0D6E">
      <w:pPr>
        <w:rPr>
          <w:rFonts w:cs="Arial"/>
          <w:lang w:val="en-GB"/>
        </w:rPr>
      </w:pPr>
      <w:r w:rsidRPr="00D34377">
        <w:rPr>
          <w:rFonts w:cs="Arial"/>
          <w:lang w:val="en-GB"/>
        </w:rPr>
        <w:t>The application will require internet connection and a personal computer, laptop. It will be available on GitHub for download.</w:t>
      </w:r>
    </w:p>
    <w:p w14:paraId="1062A341" w14:textId="77777777" w:rsidR="006B0D6E" w:rsidRPr="00D34377" w:rsidRDefault="006B0D6E" w:rsidP="00B45BE4">
      <w:pPr>
        <w:pStyle w:val="Heading4"/>
        <w:rPr>
          <w:rFonts w:ascii="Arial" w:hAnsi="Arial" w:cs="Arial"/>
          <w:lang w:val="en-GB"/>
        </w:rPr>
      </w:pPr>
      <w:r w:rsidRPr="00D34377">
        <w:rPr>
          <w:rFonts w:ascii="Arial" w:hAnsi="Arial" w:cs="Arial"/>
          <w:lang w:val="en-GB"/>
        </w:rPr>
        <w:t>Recover requirement</w:t>
      </w:r>
    </w:p>
    <w:p w14:paraId="331DB547" w14:textId="77777777" w:rsidR="006B0D6E" w:rsidRPr="00D34377" w:rsidRDefault="006B0D6E" w:rsidP="006B0D6E">
      <w:pPr>
        <w:rPr>
          <w:rFonts w:cs="Arial"/>
          <w:lang w:val="en-GB"/>
        </w:rPr>
      </w:pPr>
      <w:r w:rsidRPr="00D34377">
        <w:rPr>
          <w:rFonts w:cs="Arial"/>
          <w:lang w:val="en-GB"/>
        </w:rPr>
        <w:t>The application backup information every one hour.</w:t>
      </w:r>
    </w:p>
    <w:p w14:paraId="15C03545" w14:textId="77777777" w:rsidR="006B0D6E" w:rsidRPr="00D34377" w:rsidRDefault="006B0D6E" w:rsidP="00B45BE4">
      <w:pPr>
        <w:pStyle w:val="Heading4"/>
        <w:rPr>
          <w:rFonts w:ascii="Arial" w:hAnsi="Arial" w:cs="Arial"/>
          <w:lang w:val="en-GB"/>
        </w:rPr>
      </w:pPr>
      <w:r w:rsidRPr="00D34377">
        <w:rPr>
          <w:rFonts w:ascii="Arial" w:hAnsi="Arial" w:cs="Arial"/>
          <w:lang w:val="en-GB"/>
        </w:rPr>
        <w:t>Security requirement</w:t>
      </w:r>
    </w:p>
    <w:p w14:paraId="09C84EB1" w14:textId="77777777" w:rsidR="006B0D6E" w:rsidRPr="00D34377" w:rsidRDefault="006B0D6E" w:rsidP="006B0D6E">
      <w:pPr>
        <w:rPr>
          <w:rFonts w:cs="Arial"/>
          <w:lang w:val="en-GB"/>
        </w:rPr>
      </w:pPr>
      <w:r w:rsidRPr="00D34377">
        <w:rPr>
          <w:rFonts w:cs="Arial"/>
          <w:lang w:val="en-GB"/>
        </w:rPr>
        <w:t>System will not allow non authorized people to use the application. Only admin accounts will be able to make all input on the system and create new users, other accounts will only be allowed to register sales and waste.</w:t>
      </w:r>
    </w:p>
    <w:p w14:paraId="647F9FBC" w14:textId="11434B3C" w:rsidR="006B0D6E" w:rsidRPr="00D34377" w:rsidRDefault="006B0D6E" w:rsidP="00B45BE4">
      <w:pPr>
        <w:pStyle w:val="Heading4"/>
        <w:rPr>
          <w:rFonts w:ascii="Arial" w:hAnsi="Arial" w:cs="Arial"/>
          <w:lang w:val="en-GB"/>
        </w:rPr>
      </w:pPr>
      <w:bookmarkStart w:id="37" w:name="_Toc316977409"/>
      <w:r w:rsidRPr="00D34377">
        <w:rPr>
          <w:rFonts w:ascii="Arial" w:hAnsi="Arial" w:cs="Arial"/>
          <w:lang w:val="en-GB"/>
        </w:rPr>
        <w:t>Maintainability requirement</w:t>
      </w:r>
      <w:bookmarkEnd w:id="37"/>
    </w:p>
    <w:p w14:paraId="0F1FDB6C" w14:textId="77777777" w:rsidR="006B0D6E" w:rsidRPr="00D34377" w:rsidRDefault="006B0D6E" w:rsidP="006B0D6E">
      <w:pPr>
        <w:rPr>
          <w:rFonts w:cs="Arial"/>
          <w:lang w:val="en-GB"/>
        </w:rPr>
      </w:pPr>
      <w:r w:rsidRPr="00D34377">
        <w:rPr>
          <w:rFonts w:cs="Arial"/>
          <w:lang w:val="en-GB"/>
        </w:rPr>
        <w:t>Code will be properly divided in sections and comment to facilitate any updates.</w:t>
      </w:r>
    </w:p>
    <w:p w14:paraId="543175D5" w14:textId="77777777" w:rsidR="006B0D6E" w:rsidRPr="00D34377" w:rsidRDefault="006B0D6E" w:rsidP="00B45BE4">
      <w:pPr>
        <w:pStyle w:val="Heading4"/>
        <w:rPr>
          <w:rFonts w:ascii="Arial" w:hAnsi="Arial" w:cs="Arial"/>
        </w:rPr>
      </w:pPr>
      <w:bookmarkStart w:id="38" w:name="_Toc239580633"/>
      <w:bookmarkStart w:id="39" w:name="_Toc316977414"/>
      <w:r w:rsidRPr="00D34377">
        <w:rPr>
          <w:rFonts w:ascii="Arial" w:hAnsi="Arial" w:cs="Arial"/>
        </w:rPr>
        <w:t>Interface requirements</w:t>
      </w:r>
      <w:bookmarkEnd w:id="38"/>
    </w:p>
    <w:p w14:paraId="08823DAE" w14:textId="4A79A941" w:rsidR="006B0D6E" w:rsidRPr="00D34377" w:rsidRDefault="006B0D6E" w:rsidP="00B45BE4">
      <w:pPr>
        <w:pStyle w:val="Heading3"/>
        <w:tabs>
          <w:tab w:val="num" w:pos="1656"/>
        </w:tabs>
        <w:rPr>
          <w:sz w:val="24"/>
          <w:szCs w:val="24"/>
        </w:rPr>
      </w:pPr>
      <w:r w:rsidRPr="00D34377">
        <w:rPr>
          <w:sz w:val="24"/>
          <w:szCs w:val="24"/>
        </w:rPr>
        <w:t>GUI</w:t>
      </w:r>
      <w:bookmarkEnd w:id="39"/>
    </w:p>
    <w:p w14:paraId="0784F2C3" w14:textId="77777777" w:rsidR="006B0D6E" w:rsidRPr="00D34377" w:rsidRDefault="006B0D6E" w:rsidP="006B0D6E">
      <w:pPr>
        <w:rPr>
          <w:rFonts w:cs="Arial"/>
          <w:lang w:val="en-GB"/>
        </w:rPr>
      </w:pPr>
      <w:r w:rsidRPr="00D34377">
        <w:rPr>
          <w:rFonts w:cs="Arial"/>
          <w:lang w:val="en-GB"/>
        </w:rPr>
        <w:t>The first page displayed the user will be the login page, after the successful login, the user will have access to the dashboard, it will display the other system sections: Sales, products and suppliers, stock management and others.</w:t>
      </w:r>
    </w:p>
    <w:p w14:paraId="1261DF4F" w14:textId="77777777" w:rsidR="006B0D6E" w:rsidRPr="00D34377" w:rsidRDefault="006B0D6E" w:rsidP="006B0D6E">
      <w:pPr>
        <w:rPr>
          <w:rFonts w:cs="Arial"/>
          <w:lang w:val="en-GB"/>
        </w:rPr>
      </w:pPr>
    </w:p>
    <w:p w14:paraId="4FC0A394" w14:textId="77777777" w:rsidR="006B0D6E" w:rsidRPr="00D34377" w:rsidRDefault="006B0D6E" w:rsidP="006B0D6E">
      <w:pPr>
        <w:rPr>
          <w:rFonts w:cs="Arial"/>
          <w:lang w:val="en-GB"/>
        </w:rPr>
      </w:pPr>
      <w:r w:rsidRPr="00D34377">
        <w:rPr>
          <w:rFonts w:cs="Arial"/>
          <w:lang w:val="en-GB"/>
        </w:rPr>
        <w:t>LOG IN PAGE</w:t>
      </w:r>
    </w:p>
    <w:p w14:paraId="2C50425A" w14:textId="77777777" w:rsidR="006B0D6E" w:rsidRPr="00D34377" w:rsidRDefault="006B0D6E" w:rsidP="006B0D6E">
      <w:pPr>
        <w:rPr>
          <w:rFonts w:cs="Arial"/>
          <w:lang w:val="ga-IE"/>
        </w:rPr>
      </w:pPr>
      <w:r w:rsidRPr="00D34377">
        <w:rPr>
          <w:rFonts w:cs="Arial"/>
          <w:noProof/>
        </w:rPr>
        <w:lastRenderedPageBreak/>
        <w:drawing>
          <wp:inline distT="0" distB="0" distL="0" distR="0" wp14:anchorId="05EA34EC" wp14:editId="04FCEDF2">
            <wp:extent cx="3623585" cy="2606722"/>
            <wp:effectExtent l="0" t="0" r="0" b="317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6"/>
                    <a:stretch>
                      <a:fillRect/>
                    </a:stretch>
                  </pic:blipFill>
                  <pic:spPr>
                    <a:xfrm>
                      <a:off x="0" y="0"/>
                      <a:ext cx="3653529" cy="2628263"/>
                    </a:xfrm>
                    <a:prstGeom prst="rect">
                      <a:avLst/>
                    </a:prstGeom>
                  </pic:spPr>
                </pic:pic>
              </a:graphicData>
            </a:graphic>
          </wp:inline>
        </w:drawing>
      </w:r>
    </w:p>
    <w:p w14:paraId="5A5F6F81" w14:textId="77777777" w:rsidR="006B0D6E" w:rsidRPr="00D34377" w:rsidRDefault="006B0D6E" w:rsidP="006B0D6E">
      <w:pPr>
        <w:rPr>
          <w:rFonts w:cs="Arial"/>
          <w:lang w:val="ga-IE"/>
        </w:rPr>
      </w:pPr>
      <w:r w:rsidRPr="00D34377">
        <w:rPr>
          <w:rFonts w:cs="Arial"/>
          <w:lang w:val="ga-IE"/>
        </w:rPr>
        <w:t>DASHBOARD</w:t>
      </w:r>
    </w:p>
    <w:p w14:paraId="1A45957C" w14:textId="77777777" w:rsidR="006B0D6E" w:rsidRPr="00D34377" w:rsidRDefault="006B0D6E" w:rsidP="006B0D6E">
      <w:pPr>
        <w:rPr>
          <w:rFonts w:cs="Arial"/>
          <w:lang w:val="ga-IE"/>
        </w:rPr>
      </w:pPr>
      <w:r w:rsidRPr="00D34377">
        <w:rPr>
          <w:rFonts w:cs="Arial"/>
          <w:noProof/>
        </w:rPr>
        <w:drawing>
          <wp:inline distT="0" distB="0" distL="0" distR="0" wp14:anchorId="764116D5" wp14:editId="3A15D2E1">
            <wp:extent cx="3603009" cy="2832365"/>
            <wp:effectExtent l="0" t="0" r="0" b="635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07"/>
                    <a:stretch>
                      <a:fillRect/>
                    </a:stretch>
                  </pic:blipFill>
                  <pic:spPr>
                    <a:xfrm>
                      <a:off x="0" y="0"/>
                      <a:ext cx="3656788" cy="2874641"/>
                    </a:xfrm>
                    <a:prstGeom prst="rect">
                      <a:avLst/>
                    </a:prstGeom>
                  </pic:spPr>
                </pic:pic>
              </a:graphicData>
            </a:graphic>
          </wp:inline>
        </w:drawing>
      </w:r>
    </w:p>
    <w:p w14:paraId="7A8485EB" w14:textId="77777777" w:rsidR="006B0D6E" w:rsidRPr="00D34377" w:rsidRDefault="006B0D6E" w:rsidP="006B0D6E">
      <w:pPr>
        <w:rPr>
          <w:rFonts w:cs="Arial"/>
          <w:lang w:val="ga-IE"/>
        </w:rPr>
      </w:pPr>
    </w:p>
    <w:p w14:paraId="49127A56" w14:textId="77777777" w:rsidR="006B0D6E" w:rsidRPr="00D34377" w:rsidRDefault="006B0D6E" w:rsidP="006B0D6E">
      <w:pPr>
        <w:rPr>
          <w:rFonts w:cs="Arial"/>
          <w:lang w:val="ga-IE"/>
        </w:rPr>
      </w:pPr>
      <w:r w:rsidRPr="00D34377">
        <w:rPr>
          <w:rFonts w:cs="Arial"/>
          <w:noProof/>
        </w:rPr>
        <w:lastRenderedPageBreak/>
        <w:drawing>
          <wp:anchor distT="0" distB="0" distL="114300" distR="114300" simplePos="0" relativeHeight="251660288" behindDoc="0" locked="0" layoutInCell="1" allowOverlap="1" wp14:anchorId="7247D1FC" wp14:editId="484F9EFE">
            <wp:simplePos x="0" y="0"/>
            <wp:positionH relativeFrom="margin">
              <wp:align>left</wp:align>
            </wp:positionH>
            <wp:positionV relativeFrom="paragraph">
              <wp:posOffset>253365</wp:posOffset>
            </wp:positionV>
            <wp:extent cx="3608070" cy="270192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3608070" cy="2701925"/>
                    </a:xfrm>
                    <a:prstGeom prst="rect">
                      <a:avLst/>
                    </a:prstGeom>
                  </pic:spPr>
                </pic:pic>
              </a:graphicData>
            </a:graphic>
            <wp14:sizeRelH relativeFrom="margin">
              <wp14:pctWidth>0</wp14:pctWidth>
            </wp14:sizeRelH>
            <wp14:sizeRelV relativeFrom="margin">
              <wp14:pctHeight>0</wp14:pctHeight>
            </wp14:sizeRelV>
          </wp:anchor>
        </w:drawing>
      </w:r>
      <w:r w:rsidRPr="00D34377">
        <w:rPr>
          <w:rFonts w:cs="Arial"/>
          <w:lang w:val="ga-IE"/>
        </w:rPr>
        <w:t>SALES SECTION</w:t>
      </w:r>
    </w:p>
    <w:p w14:paraId="64EC19B8" w14:textId="77777777" w:rsidR="006B0D6E" w:rsidRPr="00D34377" w:rsidRDefault="006B0D6E" w:rsidP="006B0D6E">
      <w:pPr>
        <w:rPr>
          <w:rFonts w:cs="Arial"/>
          <w:lang w:val="ga-IE"/>
        </w:rPr>
      </w:pPr>
    </w:p>
    <w:p w14:paraId="50A397F0" w14:textId="77777777" w:rsidR="006B0D6E" w:rsidRPr="00D34377" w:rsidRDefault="006B0D6E" w:rsidP="006B0D6E">
      <w:pPr>
        <w:rPr>
          <w:rFonts w:cs="Arial"/>
          <w:lang w:val="ga-IE"/>
        </w:rPr>
      </w:pPr>
    </w:p>
    <w:p w14:paraId="2F08A1D6" w14:textId="77777777" w:rsidR="006B0D6E" w:rsidRPr="00D34377" w:rsidRDefault="006B0D6E" w:rsidP="006B0D6E">
      <w:pPr>
        <w:rPr>
          <w:rFonts w:cs="Arial"/>
          <w:lang w:val="ga-IE"/>
        </w:rPr>
      </w:pPr>
    </w:p>
    <w:p w14:paraId="79356BCD" w14:textId="77777777" w:rsidR="006B0D6E" w:rsidRPr="00D34377" w:rsidRDefault="006B0D6E" w:rsidP="006B0D6E">
      <w:pPr>
        <w:rPr>
          <w:rFonts w:cs="Arial"/>
          <w:lang w:val="ga-IE"/>
        </w:rPr>
      </w:pPr>
    </w:p>
    <w:p w14:paraId="1175883E" w14:textId="77777777" w:rsidR="006B0D6E" w:rsidRPr="00D34377" w:rsidRDefault="006B0D6E" w:rsidP="006B0D6E">
      <w:pPr>
        <w:rPr>
          <w:rFonts w:cs="Arial"/>
          <w:lang w:val="ga-IE"/>
        </w:rPr>
      </w:pPr>
    </w:p>
    <w:p w14:paraId="64F8743C" w14:textId="77777777" w:rsidR="006B0D6E" w:rsidRPr="00D34377" w:rsidRDefault="006B0D6E" w:rsidP="006B0D6E">
      <w:pPr>
        <w:rPr>
          <w:rFonts w:cs="Arial"/>
          <w:lang w:val="ga-IE"/>
        </w:rPr>
      </w:pPr>
    </w:p>
    <w:p w14:paraId="2A90071A" w14:textId="77777777" w:rsidR="006B0D6E" w:rsidRPr="00D34377" w:rsidRDefault="006B0D6E" w:rsidP="006B0D6E">
      <w:pPr>
        <w:rPr>
          <w:rFonts w:cs="Arial"/>
          <w:lang w:val="ga-IE"/>
        </w:rPr>
      </w:pPr>
    </w:p>
    <w:p w14:paraId="726D3A19" w14:textId="77777777" w:rsidR="006B0D6E" w:rsidRPr="00D34377" w:rsidRDefault="006B0D6E" w:rsidP="006B0D6E">
      <w:pPr>
        <w:rPr>
          <w:rFonts w:cs="Arial"/>
          <w:lang w:val="ga-IE"/>
        </w:rPr>
      </w:pPr>
    </w:p>
    <w:p w14:paraId="635AC020" w14:textId="77777777" w:rsidR="006B0D6E" w:rsidRPr="00D34377" w:rsidRDefault="006B0D6E" w:rsidP="006B0D6E">
      <w:pPr>
        <w:rPr>
          <w:rFonts w:cs="Arial"/>
          <w:lang w:val="ga-IE"/>
        </w:rPr>
      </w:pPr>
    </w:p>
    <w:p w14:paraId="2B896CF5" w14:textId="77777777" w:rsidR="006B0D6E" w:rsidRPr="00D34377" w:rsidRDefault="006B0D6E" w:rsidP="006B0D6E">
      <w:pPr>
        <w:rPr>
          <w:rFonts w:cs="Arial"/>
          <w:lang w:val="ga-IE"/>
        </w:rPr>
      </w:pPr>
    </w:p>
    <w:p w14:paraId="5225CAF8" w14:textId="77777777" w:rsidR="006B0D6E" w:rsidRPr="00D34377" w:rsidRDefault="006B0D6E" w:rsidP="006B0D6E">
      <w:pPr>
        <w:rPr>
          <w:rFonts w:cs="Arial"/>
          <w:lang w:val="ga-IE"/>
        </w:rPr>
      </w:pPr>
    </w:p>
    <w:p w14:paraId="0EE86F61" w14:textId="77777777" w:rsidR="006B0D6E" w:rsidRPr="00D34377" w:rsidRDefault="006B0D6E" w:rsidP="006B0D6E">
      <w:pPr>
        <w:rPr>
          <w:rFonts w:cs="Arial"/>
          <w:lang w:val="ga-IE"/>
        </w:rPr>
      </w:pPr>
    </w:p>
    <w:p w14:paraId="06058334" w14:textId="77777777" w:rsidR="006B0D6E" w:rsidRPr="00D34377" w:rsidRDefault="006B0D6E" w:rsidP="006B0D6E">
      <w:pPr>
        <w:rPr>
          <w:rFonts w:cs="Arial"/>
          <w:lang w:val="ga-IE"/>
        </w:rPr>
      </w:pPr>
    </w:p>
    <w:p w14:paraId="1C8726C1" w14:textId="77777777" w:rsidR="006B0D6E" w:rsidRPr="00D34377" w:rsidRDefault="006B0D6E" w:rsidP="006B0D6E">
      <w:pPr>
        <w:rPr>
          <w:rFonts w:cs="Arial"/>
          <w:lang w:val="ga-IE"/>
        </w:rPr>
      </w:pPr>
    </w:p>
    <w:p w14:paraId="07E66AD2" w14:textId="77777777" w:rsidR="006B0D6E" w:rsidRPr="00D34377" w:rsidRDefault="006B0D6E" w:rsidP="006B0D6E">
      <w:pPr>
        <w:jc w:val="left"/>
        <w:rPr>
          <w:rFonts w:cs="Arial"/>
          <w:lang w:val="ga-IE"/>
        </w:rPr>
      </w:pPr>
    </w:p>
    <w:p w14:paraId="2D9CB050" w14:textId="77777777" w:rsidR="006B0D6E" w:rsidRPr="00D34377" w:rsidRDefault="006B0D6E" w:rsidP="006B0D6E">
      <w:pPr>
        <w:jc w:val="left"/>
        <w:rPr>
          <w:rFonts w:cs="Arial"/>
          <w:lang w:val="ga-IE"/>
        </w:rPr>
      </w:pPr>
    </w:p>
    <w:p w14:paraId="6F24C57A" w14:textId="77777777" w:rsidR="006B0D6E" w:rsidRPr="00D34377" w:rsidRDefault="006B0D6E" w:rsidP="006B0D6E">
      <w:pPr>
        <w:jc w:val="left"/>
        <w:rPr>
          <w:rFonts w:cs="Arial"/>
          <w:lang w:val="ga-IE"/>
        </w:rPr>
      </w:pPr>
      <w:r w:rsidRPr="00D34377">
        <w:rPr>
          <w:rFonts w:cs="Arial"/>
          <w:lang w:val="ga-IE"/>
        </w:rPr>
        <w:t>OTHER FEATURES SECTION</w:t>
      </w:r>
      <w:r w:rsidRPr="00D34377">
        <w:rPr>
          <w:rFonts w:cs="Arial"/>
          <w:lang w:val="ga-IE"/>
        </w:rPr>
        <w:br w:type="textWrapping" w:clear="all"/>
      </w:r>
    </w:p>
    <w:p w14:paraId="70B8C00B" w14:textId="77777777" w:rsidR="006B0D6E" w:rsidRPr="00D34377" w:rsidRDefault="006B0D6E" w:rsidP="006B0D6E">
      <w:pPr>
        <w:rPr>
          <w:rFonts w:cs="Arial"/>
          <w:lang w:val="ga-IE"/>
        </w:rPr>
      </w:pPr>
    </w:p>
    <w:p w14:paraId="7AAC6765" w14:textId="77777777" w:rsidR="006B0D6E" w:rsidRPr="00D34377" w:rsidRDefault="006B0D6E" w:rsidP="006B0D6E">
      <w:pPr>
        <w:rPr>
          <w:rFonts w:cs="Arial"/>
          <w:lang w:val="ga-IE"/>
        </w:rPr>
      </w:pPr>
      <w:r w:rsidRPr="00D34377">
        <w:rPr>
          <w:rFonts w:cs="Arial"/>
          <w:noProof/>
        </w:rPr>
        <w:lastRenderedPageBreak/>
        <w:drawing>
          <wp:inline distT="0" distB="0" distL="0" distR="0" wp14:anchorId="31934639" wp14:editId="79F9CB46">
            <wp:extent cx="3616657" cy="2778630"/>
            <wp:effectExtent l="0" t="0" r="3175" b="3175"/>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9"/>
                    <a:stretch>
                      <a:fillRect/>
                    </a:stretch>
                  </pic:blipFill>
                  <pic:spPr>
                    <a:xfrm>
                      <a:off x="0" y="0"/>
                      <a:ext cx="3634726" cy="2792513"/>
                    </a:xfrm>
                    <a:prstGeom prst="rect">
                      <a:avLst/>
                    </a:prstGeom>
                  </pic:spPr>
                </pic:pic>
              </a:graphicData>
            </a:graphic>
          </wp:inline>
        </w:drawing>
      </w:r>
    </w:p>
    <w:p w14:paraId="43078234" w14:textId="77777777" w:rsidR="006B0D6E" w:rsidRPr="00D34377" w:rsidRDefault="006B0D6E" w:rsidP="006B0D6E">
      <w:pPr>
        <w:rPr>
          <w:rFonts w:cs="Arial"/>
          <w:lang w:val="ga-IE"/>
        </w:rPr>
      </w:pPr>
    </w:p>
    <w:p w14:paraId="121AF01E" w14:textId="77777777" w:rsidR="006B0D6E" w:rsidRPr="00D34377" w:rsidRDefault="006B0D6E" w:rsidP="006B0D6E">
      <w:pPr>
        <w:rPr>
          <w:rFonts w:cs="Arial"/>
          <w:lang w:val="ga-IE"/>
        </w:rPr>
      </w:pPr>
      <w:r w:rsidRPr="00D34377">
        <w:rPr>
          <w:rFonts w:cs="Arial"/>
          <w:lang w:val="ga-IE"/>
        </w:rPr>
        <w:t>PRODUCTS AND SUPPLIERS SECTION</w:t>
      </w:r>
    </w:p>
    <w:p w14:paraId="2E7A5F9A" w14:textId="77777777" w:rsidR="006B0D6E" w:rsidRPr="00D34377" w:rsidRDefault="006B0D6E" w:rsidP="006B0D6E">
      <w:pPr>
        <w:rPr>
          <w:rFonts w:cs="Arial"/>
          <w:lang w:val="ga-IE"/>
        </w:rPr>
      </w:pPr>
      <w:r w:rsidRPr="00D34377">
        <w:rPr>
          <w:rFonts w:cs="Arial"/>
          <w:noProof/>
        </w:rPr>
        <w:drawing>
          <wp:inline distT="0" distB="0" distL="0" distR="0" wp14:anchorId="7EF84313" wp14:editId="1532197B">
            <wp:extent cx="3586212" cy="2684678"/>
            <wp:effectExtent l="0" t="0" r="0" b="1905"/>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a:blip r:embed="rId110"/>
                    <a:stretch>
                      <a:fillRect/>
                    </a:stretch>
                  </pic:blipFill>
                  <pic:spPr>
                    <a:xfrm>
                      <a:off x="0" y="0"/>
                      <a:ext cx="3616534" cy="2707378"/>
                    </a:xfrm>
                    <a:prstGeom prst="rect">
                      <a:avLst/>
                    </a:prstGeom>
                  </pic:spPr>
                </pic:pic>
              </a:graphicData>
            </a:graphic>
          </wp:inline>
        </w:drawing>
      </w:r>
      <w:r w:rsidRPr="00D34377">
        <w:rPr>
          <w:rFonts w:cs="Arial"/>
          <w:noProof/>
        </w:rPr>
        <w:t xml:space="preserve"> </w:t>
      </w:r>
    </w:p>
    <w:p w14:paraId="27B27355" w14:textId="77777777" w:rsidR="006B0D6E" w:rsidRPr="00D34377" w:rsidRDefault="006B0D6E" w:rsidP="006B0D6E">
      <w:pPr>
        <w:rPr>
          <w:rFonts w:cs="Arial"/>
          <w:lang w:val="ga-IE"/>
        </w:rPr>
      </w:pPr>
    </w:p>
    <w:p w14:paraId="03FF5C4C" w14:textId="77777777" w:rsidR="006B0D6E" w:rsidRPr="00D34377" w:rsidRDefault="006B0D6E" w:rsidP="006B0D6E">
      <w:pPr>
        <w:rPr>
          <w:rFonts w:cs="Arial"/>
          <w:lang w:val="ga-IE"/>
        </w:rPr>
      </w:pPr>
    </w:p>
    <w:p w14:paraId="76848FF8" w14:textId="77777777" w:rsidR="006B0D6E" w:rsidRPr="00D34377" w:rsidRDefault="006B0D6E" w:rsidP="006B0D6E">
      <w:pPr>
        <w:rPr>
          <w:rFonts w:cs="Arial"/>
          <w:lang w:val="ga-IE"/>
        </w:rPr>
      </w:pPr>
    </w:p>
    <w:p w14:paraId="56941E6B" w14:textId="77777777" w:rsidR="006B0D6E" w:rsidRPr="00D34377" w:rsidRDefault="006B0D6E" w:rsidP="006B0D6E">
      <w:pPr>
        <w:rPr>
          <w:rFonts w:cs="Arial"/>
          <w:lang w:val="ga-IE"/>
        </w:rPr>
      </w:pPr>
      <w:r w:rsidRPr="00D34377">
        <w:rPr>
          <w:rFonts w:cs="Arial"/>
          <w:lang w:val="ga-IE"/>
        </w:rPr>
        <w:t>STOCK SECTION</w:t>
      </w:r>
    </w:p>
    <w:p w14:paraId="0B5FDC7F" w14:textId="77777777" w:rsidR="006B0D6E" w:rsidRPr="00D34377" w:rsidRDefault="006B0D6E" w:rsidP="006B0D6E">
      <w:pPr>
        <w:rPr>
          <w:rFonts w:cs="Arial"/>
          <w:lang w:val="ga-IE"/>
        </w:rPr>
      </w:pPr>
      <w:r w:rsidRPr="00D34377">
        <w:rPr>
          <w:rFonts w:cs="Arial"/>
          <w:noProof/>
        </w:rPr>
        <w:lastRenderedPageBreak/>
        <w:drawing>
          <wp:inline distT="0" distB="0" distL="0" distR="0" wp14:anchorId="3E08349D" wp14:editId="5BD735F6">
            <wp:extent cx="3635546" cy="2604212"/>
            <wp:effectExtent l="0" t="0" r="3175" b="5715"/>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11"/>
                    <a:stretch>
                      <a:fillRect/>
                    </a:stretch>
                  </pic:blipFill>
                  <pic:spPr>
                    <a:xfrm>
                      <a:off x="0" y="0"/>
                      <a:ext cx="3654393" cy="2617712"/>
                    </a:xfrm>
                    <a:prstGeom prst="rect">
                      <a:avLst/>
                    </a:prstGeom>
                  </pic:spPr>
                </pic:pic>
              </a:graphicData>
            </a:graphic>
          </wp:inline>
        </w:drawing>
      </w:r>
    </w:p>
    <w:p w14:paraId="779A9DA5" w14:textId="1F033714" w:rsidR="006B0D6E" w:rsidRPr="00D34377" w:rsidRDefault="006B0D6E" w:rsidP="00B45BE4">
      <w:pPr>
        <w:pStyle w:val="Heading3"/>
        <w:tabs>
          <w:tab w:val="num" w:pos="1656"/>
        </w:tabs>
        <w:rPr>
          <w:sz w:val="24"/>
          <w:szCs w:val="24"/>
        </w:rPr>
      </w:pPr>
      <w:bookmarkStart w:id="40" w:name="_Toc316977415"/>
      <w:r w:rsidRPr="00D34377">
        <w:rPr>
          <w:sz w:val="24"/>
          <w:szCs w:val="24"/>
        </w:rPr>
        <w:t>System Architecture</w:t>
      </w:r>
      <w:bookmarkEnd w:id="40"/>
    </w:p>
    <w:p w14:paraId="019EB4E9" w14:textId="77777777" w:rsidR="006B0D6E" w:rsidRPr="00D34377" w:rsidRDefault="006B0D6E" w:rsidP="006B0D6E">
      <w:pPr>
        <w:rPr>
          <w:rFonts w:cs="Arial"/>
        </w:rPr>
      </w:pPr>
      <w:r w:rsidRPr="00D34377">
        <w:rPr>
          <w:rFonts w:cs="Arial"/>
          <w:noProof/>
        </w:rPr>
        <w:drawing>
          <wp:inline distT="0" distB="0" distL="0" distR="0" wp14:anchorId="6A3E10C8" wp14:editId="6A16B081">
            <wp:extent cx="5486400" cy="322516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2"/>
                    <a:stretch>
                      <a:fillRect/>
                    </a:stretch>
                  </pic:blipFill>
                  <pic:spPr>
                    <a:xfrm>
                      <a:off x="0" y="0"/>
                      <a:ext cx="5486400" cy="3225165"/>
                    </a:xfrm>
                    <a:prstGeom prst="rect">
                      <a:avLst/>
                    </a:prstGeom>
                  </pic:spPr>
                </pic:pic>
              </a:graphicData>
            </a:graphic>
          </wp:inline>
        </w:drawing>
      </w:r>
    </w:p>
    <w:p w14:paraId="408F0CC3" w14:textId="77777777" w:rsidR="006B0D6E" w:rsidRPr="00D34377" w:rsidRDefault="006B0D6E" w:rsidP="006B0D6E">
      <w:pPr>
        <w:rPr>
          <w:rFonts w:cs="Arial"/>
        </w:rPr>
      </w:pPr>
    </w:p>
    <w:p w14:paraId="4AE95E92" w14:textId="77777777" w:rsidR="006B0D6E" w:rsidRPr="00D34377" w:rsidRDefault="006B0D6E" w:rsidP="006B0D6E">
      <w:pPr>
        <w:rPr>
          <w:rFonts w:cs="Arial"/>
        </w:rPr>
      </w:pPr>
      <w:r w:rsidRPr="00D34377">
        <w:rPr>
          <w:rFonts w:cs="Arial"/>
        </w:rPr>
        <w:t>Each requirement will be your own class, the user class will be divided into user and admin user</w:t>
      </w:r>
    </w:p>
    <w:p w14:paraId="75DDE226" w14:textId="4C228B97" w:rsidR="006B0D6E" w:rsidRPr="00D34377" w:rsidRDefault="006B0D6E" w:rsidP="00B45BE4">
      <w:pPr>
        <w:pStyle w:val="Heading3"/>
        <w:tabs>
          <w:tab w:val="num" w:pos="1656"/>
        </w:tabs>
        <w:rPr>
          <w:sz w:val="24"/>
          <w:szCs w:val="24"/>
        </w:rPr>
      </w:pPr>
      <w:bookmarkStart w:id="41" w:name="_Toc316977416"/>
      <w:r w:rsidRPr="00D34377">
        <w:rPr>
          <w:sz w:val="24"/>
          <w:szCs w:val="24"/>
        </w:rPr>
        <w:lastRenderedPageBreak/>
        <w:t xml:space="preserve"> System Evolution</w:t>
      </w:r>
      <w:bookmarkEnd w:id="41"/>
    </w:p>
    <w:p w14:paraId="5C39C736" w14:textId="77777777" w:rsidR="006B0D6E" w:rsidRPr="00D34377" w:rsidRDefault="006B0D6E" w:rsidP="006B0D6E">
      <w:pPr>
        <w:rPr>
          <w:rFonts w:cs="Arial"/>
        </w:rPr>
      </w:pPr>
      <w:r w:rsidRPr="00D34377">
        <w:rPr>
          <w:rFonts w:cs="Arial"/>
        </w:rPr>
        <w:t>The next steps for the project will be: electronic invoice reading to update stocks automatically and send PO`s automatically to suppliers. Also make the application available for smartphones and developing an inventory module which calculates the quantity on open bottles via camera.</w:t>
      </w:r>
    </w:p>
    <w:p w14:paraId="2F9C42C0" w14:textId="77777777" w:rsidR="006B0D6E" w:rsidRPr="00D34377" w:rsidRDefault="006B0D6E" w:rsidP="006B0D6E">
      <w:pPr>
        <w:rPr>
          <w:rFonts w:cs="Arial"/>
          <w:lang w:val="en-GB"/>
        </w:rPr>
      </w:pPr>
    </w:p>
    <w:p w14:paraId="6CF55FFB" w14:textId="77777777" w:rsidR="006B0D6E" w:rsidRPr="00D34377" w:rsidRDefault="006B0D6E" w:rsidP="006B0D6E">
      <w:pPr>
        <w:rPr>
          <w:rFonts w:cs="Arial"/>
          <w:lang w:val="en-IE"/>
        </w:rPr>
      </w:pPr>
    </w:p>
    <w:p w14:paraId="5E92BFB8" w14:textId="77777777" w:rsidR="00F077BB" w:rsidRPr="00D34377" w:rsidRDefault="00F077BB" w:rsidP="00A9161A">
      <w:pPr>
        <w:rPr>
          <w:rFonts w:cs="Arial"/>
          <w:lang w:val="en-IE"/>
        </w:rPr>
      </w:pPr>
    </w:p>
    <w:sectPr w:rsidR="00F077BB" w:rsidRPr="00D34377" w:rsidSect="00331A8B">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8B20F" w14:textId="77777777" w:rsidR="009127C4" w:rsidRDefault="009127C4">
      <w:r>
        <w:separator/>
      </w:r>
    </w:p>
  </w:endnote>
  <w:endnote w:type="continuationSeparator" w:id="0">
    <w:p w14:paraId="23FF36A7" w14:textId="77777777" w:rsidR="009127C4" w:rsidRDefault="00912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2" w14:textId="77777777" w:rsidR="00FF5059" w:rsidRPr="0027338D" w:rsidRDefault="00FF5059">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C169B4">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2BFC4" w14:textId="77777777" w:rsidR="00FF5059" w:rsidRDefault="00FF5059"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110E4" w14:textId="77777777" w:rsidR="009127C4" w:rsidRDefault="009127C4">
      <w:r>
        <w:separator/>
      </w:r>
    </w:p>
  </w:footnote>
  <w:footnote w:type="continuationSeparator" w:id="0">
    <w:p w14:paraId="1A90270D" w14:textId="77777777" w:rsidR="009127C4" w:rsidRDefault="009127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7FAD"/>
    <w:multiLevelType w:val="hybridMultilevel"/>
    <w:tmpl w:val="B44A2D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9210D"/>
    <w:multiLevelType w:val="hybridMultilevel"/>
    <w:tmpl w:val="475C01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80F689D"/>
    <w:multiLevelType w:val="hybridMultilevel"/>
    <w:tmpl w:val="3D2881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55A84"/>
    <w:multiLevelType w:val="hybridMultilevel"/>
    <w:tmpl w:val="7090AE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0D91901"/>
    <w:multiLevelType w:val="multilevel"/>
    <w:tmpl w:val="18090025"/>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ED2BBC"/>
    <w:multiLevelType w:val="multilevel"/>
    <w:tmpl w:val="2FAE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E75C7"/>
    <w:multiLevelType w:val="hybridMultilevel"/>
    <w:tmpl w:val="5B38CF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66717C7"/>
    <w:multiLevelType w:val="hybridMultilevel"/>
    <w:tmpl w:val="E5BE41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8E11BCA"/>
    <w:multiLevelType w:val="hybridMultilevel"/>
    <w:tmpl w:val="BC36EE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D5E4F8F"/>
    <w:multiLevelType w:val="hybridMultilevel"/>
    <w:tmpl w:val="C1D474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27D3EFD"/>
    <w:multiLevelType w:val="hybridMultilevel"/>
    <w:tmpl w:val="5394E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3FA6015"/>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4" w15:restartNumberingAfterBreak="0">
    <w:nsid w:val="2D3177E9"/>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4CB0FBE"/>
    <w:multiLevelType w:val="hybridMultilevel"/>
    <w:tmpl w:val="5F34B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96A5AE7"/>
    <w:multiLevelType w:val="hybridMultilevel"/>
    <w:tmpl w:val="2EA4CF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A7019E6"/>
    <w:multiLevelType w:val="multilevel"/>
    <w:tmpl w:val="A178F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C5B2923"/>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E7250D"/>
    <w:multiLevelType w:val="hybridMultilevel"/>
    <w:tmpl w:val="1BD4D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4FC4CED"/>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CCF5F02"/>
    <w:multiLevelType w:val="hybridMultilevel"/>
    <w:tmpl w:val="44E8F7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0465FF1"/>
    <w:multiLevelType w:val="hybridMultilevel"/>
    <w:tmpl w:val="C63EBD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3C87503"/>
    <w:multiLevelType w:val="multilevel"/>
    <w:tmpl w:val="7A64C4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5014541"/>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D4D25D1"/>
    <w:multiLevelType w:val="hybridMultilevel"/>
    <w:tmpl w:val="104221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8AC4DDF"/>
    <w:multiLevelType w:val="hybridMultilevel"/>
    <w:tmpl w:val="2E34F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F8335EA"/>
    <w:multiLevelType w:val="hybridMultilevel"/>
    <w:tmpl w:val="25663BD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BB92873"/>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CF34CF5"/>
    <w:multiLevelType w:val="hybridMultilevel"/>
    <w:tmpl w:val="417C93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DBA2E68"/>
    <w:multiLevelType w:val="multilevel"/>
    <w:tmpl w:val="09D6B9D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2"/>
  </w:num>
  <w:num w:numId="2">
    <w:abstractNumId w:val="16"/>
  </w:num>
  <w:num w:numId="3">
    <w:abstractNumId w:val="10"/>
  </w:num>
  <w:num w:numId="4">
    <w:abstractNumId w:val="31"/>
  </w:num>
  <w:num w:numId="5">
    <w:abstractNumId w:val="3"/>
  </w:num>
  <w:num w:numId="6">
    <w:abstractNumId w:val="22"/>
  </w:num>
  <w:num w:numId="7">
    <w:abstractNumId w:val="15"/>
  </w:num>
  <w:num w:numId="8">
    <w:abstractNumId w:val="14"/>
  </w:num>
  <w:num w:numId="9">
    <w:abstractNumId w:val="12"/>
  </w:num>
  <w:num w:numId="10">
    <w:abstractNumId w:val="26"/>
  </w:num>
  <w:num w:numId="11">
    <w:abstractNumId w:val="19"/>
  </w:num>
  <w:num w:numId="12">
    <w:abstractNumId w:val="30"/>
  </w:num>
  <w:num w:numId="13">
    <w:abstractNumId w:val="21"/>
  </w:num>
  <w:num w:numId="14">
    <w:abstractNumId w:val="24"/>
  </w:num>
  <w:num w:numId="15">
    <w:abstractNumId w:val="5"/>
  </w:num>
  <w:num w:numId="16">
    <w:abstractNumId w:val="11"/>
  </w:num>
  <w:num w:numId="17">
    <w:abstractNumId w:val="23"/>
  </w:num>
  <w:num w:numId="18">
    <w:abstractNumId w:val="4"/>
  </w:num>
  <w:num w:numId="19">
    <w:abstractNumId w:val="28"/>
  </w:num>
  <w:num w:numId="20">
    <w:abstractNumId w:val="17"/>
  </w:num>
  <w:num w:numId="21">
    <w:abstractNumId w:val="0"/>
  </w:num>
  <w:num w:numId="22">
    <w:abstractNumId w:val="13"/>
  </w:num>
  <w:num w:numId="23">
    <w:abstractNumId w:val="8"/>
  </w:num>
  <w:num w:numId="24">
    <w:abstractNumId w:val="20"/>
  </w:num>
  <w:num w:numId="25">
    <w:abstractNumId w:val="29"/>
  </w:num>
  <w:num w:numId="26">
    <w:abstractNumId w:val="9"/>
  </w:num>
  <w:num w:numId="27">
    <w:abstractNumId w:val="27"/>
  </w:num>
  <w:num w:numId="28">
    <w:abstractNumId w:val="25"/>
  </w:num>
  <w:num w:numId="29">
    <w:abstractNumId w:val="32"/>
  </w:num>
  <w:num w:numId="30">
    <w:abstractNumId w:val="32"/>
  </w:num>
  <w:num w:numId="31">
    <w:abstractNumId w:val="1"/>
  </w:num>
  <w:num w:numId="32">
    <w:abstractNumId w:val="6"/>
  </w:num>
  <w:num w:numId="33">
    <w:abstractNumId w:val="18"/>
  </w:num>
  <w:num w:numId="34">
    <w:abstractNumId w:val="32"/>
  </w:num>
  <w:num w:numId="35">
    <w:abstractNumId w:val="32"/>
  </w:num>
  <w:num w:numId="36">
    <w:abstractNumId w:val="2"/>
  </w:num>
  <w:num w:numId="37">
    <w:abstractNumId w:val="7"/>
  </w:num>
  <w:num w:numId="38">
    <w:abstractNumId w:val="32"/>
  </w:num>
  <w:num w:numId="39">
    <w:abstractNumId w:val="3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03AB"/>
    <w:rsid w:val="000030AA"/>
    <w:rsid w:val="0000410B"/>
    <w:rsid w:val="00005DEA"/>
    <w:rsid w:val="00006E0B"/>
    <w:rsid w:val="000079DF"/>
    <w:rsid w:val="00011932"/>
    <w:rsid w:val="00030F7F"/>
    <w:rsid w:val="00031C7B"/>
    <w:rsid w:val="00036484"/>
    <w:rsid w:val="000429B8"/>
    <w:rsid w:val="00042D76"/>
    <w:rsid w:val="00043857"/>
    <w:rsid w:val="000500DA"/>
    <w:rsid w:val="000523DF"/>
    <w:rsid w:val="00053618"/>
    <w:rsid w:val="000538EB"/>
    <w:rsid w:val="0005666F"/>
    <w:rsid w:val="00056F1D"/>
    <w:rsid w:val="000604C8"/>
    <w:rsid w:val="00060B29"/>
    <w:rsid w:val="00060D5C"/>
    <w:rsid w:val="000648B6"/>
    <w:rsid w:val="00065088"/>
    <w:rsid w:val="0006508F"/>
    <w:rsid w:val="0006603C"/>
    <w:rsid w:val="000675CA"/>
    <w:rsid w:val="000700FD"/>
    <w:rsid w:val="0007415E"/>
    <w:rsid w:val="00075651"/>
    <w:rsid w:val="000757B7"/>
    <w:rsid w:val="00075E5B"/>
    <w:rsid w:val="00083A0F"/>
    <w:rsid w:val="00085C1F"/>
    <w:rsid w:val="00087E33"/>
    <w:rsid w:val="00093C67"/>
    <w:rsid w:val="000942D9"/>
    <w:rsid w:val="00094E75"/>
    <w:rsid w:val="00094FD3"/>
    <w:rsid w:val="000A49F3"/>
    <w:rsid w:val="000A4B3F"/>
    <w:rsid w:val="000A6402"/>
    <w:rsid w:val="000A7336"/>
    <w:rsid w:val="000A7B90"/>
    <w:rsid w:val="000B0F4E"/>
    <w:rsid w:val="000B45C3"/>
    <w:rsid w:val="000B5B78"/>
    <w:rsid w:val="000B63FF"/>
    <w:rsid w:val="000B65F2"/>
    <w:rsid w:val="000C1E8E"/>
    <w:rsid w:val="000D000D"/>
    <w:rsid w:val="000D3E05"/>
    <w:rsid w:val="000E104E"/>
    <w:rsid w:val="000E449B"/>
    <w:rsid w:val="000E44BB"/>
    <w:rsid w:val="000E7905"/>
    <w:rsid w:val="000F1574"/>
    <w:rsid w:val="000F245D"/>
    <w:rsid w:val="000F31AE"/>
    <w:rsid w:val="000F3496"/>
    <w:rsid w:val="000F4CDD"/>
    <w:rsid w:val="000F7BBD"/>
    <w:rsid w:val="001024C6"/>
    <w:rsid w:val="001029E2"/>
    <w:rsid w:val="0010339C"/>
    <w:rsid w:val="00104FBD"/>
    <w:rsid w:val="00105248"/>
    <w:rsid w:val="0011234F"/>
    <w:rsid w:val="00113186"/>
    <w:rsid w:val="0011400B"/>
    <w:rsid w:val="00115346"/>
    <w:rsid w:val="001158C0"/>
    <w:rsid w:val="0011696C"/>
    <w:rsid w:val="00117A0F"/>
    <w:rsid w:val="00121567"/>
    <w:rsid w:val="00122C3A"/>
    <w:rsid w:val="001316BD"/>
    <w:rsid w:val="001323C9"/>
    <w:rsid w:val="00133C8D"/>
    <w:rsid w:val="0013461A"/>
    <w:rsid w:val="001347C4"/>
    <w:rsid w:val="00134B42"/>
    <w:rsid w:val="001372D8"/>
    <w:rsid w:val="00140C64"/>
    <w:rsid w:val="00140CDB"/>
    <w:rsid w:val="001418C2"/>
    <w:rsid w:val="00142CEE"/>
    <w:rsid w:val="00152993"/>
    <w:rsid w:val="001533FB"/>
    <w:rsid w:val="00156C55"/>
    <w:rsid w:val="00157C33"/>
    <w:rsid w:val="00166670"/>
    <w:rsid w:val="00172030"/>
    <w:rsid w:val="001742AE"/>
    <w:rsid w:val="00184E22"/>
    <w:rsid w:val="001857BA"/>
    <w:rsid w:val="00185F29"/>
    <w:rsid w:val="00186780"/>
    <w:rsid w:val="00187444"/>
    <w:rsid w:val="00191380"/>
    <w:rsid w:val="001942CC"/>
    <w:rsid w:val="00195C9E"/>
    <w:rsid w:val="00196009"/>
    <w:rsid w:val="001A0AF5"/>
    <w:rsid w:val="001A1191"/>
    <w:rsid w:val="001A17D3"/>
    <w:rsid w:val="001A2FDB"/>
    <w:rsid w:val="001A4463"/>
    <w:rsid w:val="001B31B0"/>
    <w:rsid w:val="001B3287"/>
    <w:rsid w:val="001B381F"/>
    <w:rsid w:val="001B4BEB"/>
    <w:rsid w:val="001B7F00"/>
    <w:rsid w:val="001C10DA"/>
    <w:rsid w:val="001C2424"/>
    <w:rsid w:val="001C30C6"/>
    <w:rsid w:val="001C3785"/>
    <w:rsid w:val="001C3CC2"/>
    <w:rsid w:val="001C5C5A"/>
    <w:rsid w:val="001D19DD"/>
    <w:rsid w:val="001D1B42"/>
    <w:rsid w:val="001D40D1"/>
    <w:rsid w:val="001D4847"/>
    <w:rsid w:val="001D5D73"/>
    <w:rsid w:val="001D6F75"/>
    <w:rsid w:val="001D74E8"/>
    <w:rsid w:val="001D7EF1"/>
    <w:rsid w:val="001E0E6F"/>
    <w:rsid w:val="001E56BA"/>
    <w:rsid w:val="001F2464"/>
    <w:rsid w:val="001F2468"/>
    <w:rsid w:val="001F2A4B"/>
    <w:rsid w:val="001F3672"/>
    <w:rsid w:val="001F50BB"/>
    <w:rsid w:val="001F796F"/>
    <w:rsid w:val="00210317"/>
    <w:rsid w:val="00214135"/>
    <w:rsid w:val="00215200"/>
    <w:rsid w:val="00215D98"/>
    <w:rsid w:val="002172ED"/>
    <w:rsid w:val="002230A3"/>
    <w:rsid w:val="00224DED"/>
    <w:rsid w:val="002252CA"/>
    <w:rsid w:val="002270AF"/>
    <w:rsid w:val="00227FD9"/>
    <w:rsid w:val="00230052"/>
    <w:rsid w:val="002301F0"/>
    <w:rsid w:val="0023176A"/>
    <w:rsid w:val="00232F1E"/>
    <w:rsid w:val="00233D24"/>
    <w:rsid w:val="00234F6A"/>
    <w:rsid w:val="00241496"/>
    <w:rsid w:val="00241C41"/>
    <w:rsid w:val="00246174"/>
    <w:rsid w:val="00246BAD"/>
    <w:rsid w:val="00246FE3"/>
    <w:rsid w:val="00247EFC"/>
    <w:rsid w:val="00253352"/>
    <w:rsid w:val="00253B08"/>
    <w:rsid w:val="00257974"/>
    <w:rsid w:val="00257F5F"/>
    <w:rsid w:val="00260F01"/>
    <w:rsid w:val="0026124B"/>
    <w:rsid w:val="002626C2"/>
    <w:rsid w:val="002627A7"/>
    <w:rsid w:val="0026316D"/>
    <w:rsid w:val="00267D6A"/>
    <w:rsid w:val="00270118"/>
    <w:rsid w:val="00271876"/>
    <w:rsid w:val="00271B0F"/>
    <w:rsid w:val="00272839"/>
    <w:rsid w:val="0027338D"/>
    <w:rsid w:val="00275FB2"/>
    <w:rsid w:val="00280A2A"/>
    <w:rsid w:val="00285613"/>
    <w:rsid w:val="00290B4F"/>
    <w:rsid w:val="002931AA"/>
    <w:rsid w:val="00293DD1"/>
    <w:rsid w:val="00294B7D"/>
    <w:rsid w:val="002A2FA4"/>
    <w:rsid w:val="002A4267"/>
    <w:rsid w:val="002A691E"/>
    <w:rsid w:val="002B0BA3"/>
    <w:rsid w:val="002B0C22"/>
    <w:rsid w:val="002B17CD"/>
    <w:rsid w:val="002B2893"/>
    <w:rsid w:val="002B3498"/>
    <w:rsid w:val="002B48EC"/>
    <w:rsid w:val="002B5621"/>
    <w:rsid w:val="002B729E"/>
    <w:rsid w:val="002B763C"/>
    <w:rsid w:val="002C0235"/>
    <w:rsid w:val="002C1E57"/>
    <w:rsid w:val="002C266C"/>
    <w:rsid w:val="002C35C1"/>
    <w:rsid w:val="002C6FB3"/>
    <w:rsid w:val="002D6CA4"/>
    <w:rsid w:val="002D7886"/>
    <w:rsid w:val="002E13F4"/>
    <w:rsid w:val="002E5576"/>
    <w:rsid w:val="002E58A6"/>
    <w:rsid w:val="002E6E11"/>
    <w:rsid w:val="002F0DD0"/>
    <w:rsid w:val="002F6628"/>
    <w:rsid w:val="002F68ED"/>
    <w:rsid w:val="0030098F"/>
    <w:rsid w:val="0030099D"/>
    <w:rsid w:val="00301849"/>
    <w:rsid w:val="0030346C"/>
    <w:rsid w:val="003052D1"/>
    <w:rsid w:val="00306405"/>
    <w:rsid w:val="00306586"/>
    <w:rsid w:val="00312CC1"/>
    <w:rsid w:val="003159CF"/>
    <w:rsid w:val="00315DB0"/>
    <w:rsid w:val="003170F1"/>
    <w:rsid w:val="00320CD9"/>
    <w:rsid w:val="00320D58"/>
    <w:rsid w:val="003275CE"/>
    <w:rsid w:val="0033187E"/>
    <w:rsid w:val="00331A8B"/>
    <w:rsid w:val="00340797"/>
    <w:rsid w:val="00342596"/>
    <w:rsid w:val="00346688"/>
    <w:rsid w:val="003468C7"/>
    <w:rsid w:val="003477D1"/>
    <w:rsid w:val="00356D51"/>
    <w:rsid w:val="003603D6"/>
    <w:rsid w:val="00361124"/>
    <w:rsid w:val="00366E65"/>
    <w:rsid w:val="00371B7E"/>
    <w:rsid w:val="0037589E"/>
    <w:rsid w:val="0037712B"/>
    <w:rsid w:val="00382B3A"/>
    <w:rsid w:val="00383D08"/>
    <w:rsid w:val="003906DB"/>
    <w:rsid w:val="00393BC5"/>
    <w:rsid w:val="00395793"/>
    <w:rsid w:val="003A1449"/>
    <w:rsid w:val="003A5805"/>
    <w:rsid w:val="003A7F8B"/>
    <w:rsid w:val="003B209F"/>
    <w:rsid w:val="003B287C"/>
    <w:rsid w:val="003B4F30"/>
    <w:rsid w:val="003B50BC"/>
    <w:rsid w:val="003B70CC"/>
    <w:rsid w:val="003B7F01"/>
    <w:rsid w:val="003C3D90"/>
    <w:rsid w:val="003C4A30"/>
    <w:rsid w:val="003C4A34"/>
    <w:rsid w:val="003C4C9F"/>
    <w:rsid w:val="003C59EB"/>
    <w:rsid w:val="003C684A"/>
    <w:rsid w:val="003C7CB9"/>
    <w:rsid w:val="003C7D4E"/>
    <w:rsid w:val="003C7F8B"/>
    <w:rsid w:val="003D397F"/>
    <w:rsid w:val="003E072C"/>
    <w:rsid w:val="003E3CAD"/>
    <w:rsid w:val="003E5356"/>
    <w:rsid w:val="003E79AD"/>
    <w:rsid w:val="003F232C"/>
    <w:rsid w:val="003F328F"/>
    <w:rsid w:val="003F3BB7"/>
    <w:rsid w:val="003F3FE5"/>
    <w:rsid w:val="003F7252"/>
    <w:rsid w:val="00401F38"/>
    <w:rsid w:val="0040410A"/>
    <w:rsid w:val="00410E63"/>
    <w:rsid w:val="00425129"/>
    <w:rsid w:val="00427A45"/>
    <w:rsid w:val="00434C11"/>
    <w:rsid w:val="00434D9C"/>
    <w:rsid w:val="00437FD4"/>
    <w:rsid w:val="00440FB1"/>
    <w:rsid w:val="00441CA8"/>
    <w:rsid w:val="0044261B"/>
    <w:rsid w:val="00444850"/>
    <w:rsid w:val="00450A4A"/>
    <w:rsid w:val="00452100"/>
    <w:rsid w:val="00453431"/>
    <w:rsid w:val="004547D9"/>
    <w:rsid w:val="00455BB4"/>
    <w:rsid w:val="00460B2E"/>
    <w:rsid w:val="00460B94"/>
    <w:rsid w:val="00462AD1"/>
    <w:rsid w:val="00462B84"/>
    <w:rsid w:val="00463ED7"/>
    <w:rsid w:val="00465D31"/>
    <w:rsid w:val="004669CA"/>
    <w:rsid w:val="00475EC4"/>
    <w:rsid w:val="00476CE5"/>
    <w:rsid w:val="00483B6A"/>
    <w:rsid w:val="00485727"/>
    <w:rsid w:val="004870B7"/>
    <w:rsid w:val="00491407"/>
    <w:rsid w:val="004929D2"/>
    <w:rsid w:val="00494E0F"/>
    <w:rsid w:val="00495EB1"/>
    <w:rsid w:val="004A139A"/>
    <w:rsid w:val="004A1587"/>
    <w:rsid w:val="004A1CC7"/>
    <w:rsid w:val="004A52B2"/>
    <w:rsid w:val="004A6E63"/>
    <w:rsid w:val="004B1911"/>
    <w:rsid w:val="004B245C"/>
    <w:rsid w:val="004B30AB"/>
    <w:rsid w:val="004B377B"/>
    <w:rsid w:val="004B48FC"/>
    <w:rsid w:val="004B5944"/>
    <w:rsid w:val="004B5FAD"/>
    <w:rsid w:val="004C13A5"/>
    <w:rsid w:val="004C5573"/>
    <w:rsid w:val="004C7039"/>
    <w:rsid w:val="004D1298"/>
    <w:rsid w:val="004D3621"/>
    <w:rsid w:val="004D3C0A"/>
    <w:rsid w:val="004D445F"/>
    <w:rsid w:val="004D5CDD"/>
    <w:rsid w:val="004D641D"/>
    <w:rsid w:val="004E178B"/>
    <w:rsid w:val="004E3121"/>
    <w:rsid w:val="004E400D"/>
    <w:rsid w:val="004E41B3"/>
    <w:rsid w:val="004E6B5E"/>
    <w:rsid w:val="004E7CCC"/>
    <w:rsid w:val="004F18CC"/>
    <w:rsid w:val="004F1D1D"/>
    <w:rsid w:val="004F385E"/>
    <w:rsid w:val="004F58F5"/>
    <w:rsid w:val="00502CE2"/>
    <w:rsid w:val="00503199"/>
    <w:rsid w:val="00505EA7"/>
    <w:rsid w:val="005073E4"/>
    <w:rsid w:val="005112ED"/>
    <w:rsid w:val="00512FF5"/>
    <w:rsid w:val="00514ACB"/>
    <w:rsid w:val="00516D46"/>
    <w:rsid w:val="005200FE"/>
    <w:rsid w:val="00520510"/>
    <w:rsid w:val="0052164B"/>
    <w:rsid w:val="00524CFE"/>
    <w:rsid w:val="00524EE7"/>
    <w:rsid w:val="005263C9"/>
    <w:rsid w:val="0053077F"/>
    <w:rsid w:val="00531CF7"/>
    <w:rsid w:val="00532A48"/>
    <w:rsid w:val="00534A8A"/>
    <w:rsid w:val="00534EDA"/>
    <w:rsid w:val="00536030"/>
    <w:rsid w:val="00536203"/>
    <w:rsid w:val="00537AF6"/>
    <w:rsid w:val="00540FB5"/>
    <w:rsid w:val="0054277C"/>
    <w:rsid w:val="0054397F"/>
    <w:rsid w:val="00544089"/>
    <w:rsid w:val="0054501E"/>
    <w:rsid w:val="005450B5"/>
    <w:rsid w:val="00547160"/>
    <w:rsid w:val="005517E8"/>
    <w:rsid w:val="00552083"/>
    <w:rsid w:val="00556CF1"/>
    <w:rsid w:val="00562F85"/>
    <w:rsid w:val="005643CC"/>
    <w:rsid w:val="00565686"/>
    <w:rsid w:val="00566D71"/>
    <w:rsid w:val="00571245"/>
    <w:rsid w:val="00571A2A"/>
    <w:rsid w:val="00573B2E"/>
    <w:rsid w:val="00574621"/>
    <w:rsid w:val="005808C8"/>
    <w:rsid w:val="00581623"/>
    <w:rsid w:val="00583E2D"/>
    <w:rsid w:val="00585B8B"/>
    <w:rsid w:val="00585D94"/>
    <w:rsid w:val="005941C0"/>
    <w:rsid w:val="005952B7"/>
    <w:rsid w:val="005A04A9"/>
    <w:rsid w:val="005A177A"/>
    <w:rsid w:val="005A21C4"/>
    <w:rsid w:val="005A2BE5"/>
    <w:rsid w:val="005A6FB3"/>
    <w:rsid w:val="005A75AD"/>
    <w:rsid w:val="005B32EE"/>
    <w:rsid w:val="005B5AC7"/>
    <w:rsid w:val="005B5F2C"/>
    <w:rsid w:val="005B6027"/>
    <w:rsid w:val="005C03C3"/>
    <w:rsid w:val="005C10A5"/>
    <w:rsid w:val="005C20D1"/>
    <w:rsid w:val="005C212B"/>
    <w:rsid w:val="005C547F"/>
    <w:rsid w:val="005C75C9"/>
    <w:rsid w:val="005D3A3E"/>
    <w:rsid w:val="005D4F02"/>
    <w:rsid w:val="005E0EFA"/>
    <w:rsid w:val="005E1CEF"/>
    <w:rsid w:val="005E1DDA"/>
    <w:rsid w:val="005E2031"/>
    <w:rsid w:val="005E27FC"/>
    <w:rsid w:val="005E44D2"/>
    <w:rsid w:val="005F2A04"/>
    <w:rsid w:val="005F2AEC"/>
    <w:rsid w:val="005F5420"/>
    <w:rsid w:val="005F5ECD"/>
    <w:rsid w:val="005F6646"/>
    <w:rsid w:val="00600DD5"/>
    <w:rsid w:val="00603D35"/>
    <w:rsid w:val="00606CF7"/>
    <w:rsid w:val="00610EDE"/>
    <w:rsid w:val="00615960"/>
    <w:rsid w:val="00621296"/>
    <w:rsid w:val="00622433"/>
    <w:rsid w:val="0062417D"/>
    <w:rsid w:val="00624B21"/>
    <w:rsid w:val="006263B0"/>
    <w:rsid w:val="00626922"/>
    <w:rsid w:val="00626AB0"/>
    <w:rsid w:val="00631C0C"/>
    <w:rsid w:val="0063216B"/>
    <w:rsid w:val="006349BB"/>
    <w:rsid w:val="00635823"/>
    <w:rsid w:val="0063657B"/>
    <w:rsid w:val="00640B4B"/>
    <w:rsid w:val="006412E7"/>
    <w:rsid w:val="00643D58"/>
    <w:rsid w:val="0064453D"/>
    <w:rsid w:val="006455D4"/>
    <w:rsid w:val="00645FA3"/>
    <w:rsid w:val="006542E2"/>
    <w:rsid w:val="00661B67"/>
    <w:rsid w:val="006639F0"/>
    <w:rsid w:val="00663DCF"/>
    <w:rsid w:val="00666B3C"/>
    <w:rsid w:val="00667D7E"/>
    <w:rsid w:val="006724B7"/>
    <w:rsid w:val="00672622"/>
    <w:rsid w:val="0067723F"/>
    <w:rsid w:val="006778BA"/>
    <w:rsid w:val="00681131"/>
    <w:rsid w:val="00681E78"/>
    <w:rsid w:val="00682173"/>
    <w:rsid w:val="00682D9C"/>
    <w:rsid w:val="00683D46"/>
    <w:rsid w:val="00684136"/>
    <w:rsid w:val="00684568"/>
    <w:rsid w:val="006850F2"/>
    <w:rsid w:val="00686084"/>
    <w:rsid w:val="0068769A"/>
    <w:rsid w:val="00687D6D"/>
    <w:rsid w:val="00690C0D"/>
    <w:rsid w:val="00691355"/>
    <w:rsid w:val="00693228"/>
    <w:rsid w:val="00693803"/>
    <w:rsid w:val="006A2AC4"/>
    <w:rsid w:val="006A561A"/>
    <w:rsid w:val="006A6C8C"/>
    <w:rsid w:val="006A7C8F"/>
    <w:rsid w:val="006B0D6E"/>
    <w:rsid w:val="006B1AC1"/>
    <w:rsid w:val="006B5DEB"/>
    <w:rsid w:val="006B706F"/>
    <w:rsid w:val="006B70F8"/>
    <w:rsid w:val="006C032E"/>
    <w:rsid w:val="006C07F6"/>
    <w:rsid w:val="006C08E3"/>
    <w:rsid w:val="006C11D4"/>
    <w:rsid w:val="006C2130"/>
    <w:rsid w:val="006C2CB2"/>
    <w:rsid w:val="006C2D25"/>
    <w:rsid w:val="006C4F96"/>
    <w:rsid w:val="006C5451"/>
    <w:rsid w:val="006C7DE8"/>
    <w:rsid w:val="006D03DC"/>
    <w:rsid w:val="006D4E64"/>
    <w:rsid w:val="006D5A5E"/>
    <w:rsid w:val="006D6BDA"/>
    <w:rsid w:val="006E053C"/>
    <w:rsid w:val="006E1507"/>
    <w:rsid w:val="006E4508"/>
    <w:rsid w:val="006E5D58"/>
    <w:rsid w:val="006F4A0E"/>
    <w:rsid w:val="006F559C"/>
    <w:rsid w:val="006F65CB"/>
    <w:rsid w:val="006F6740"/>
    <w:rsid w:val="006F6A8B"/>
    <w:rsid w:val="00700050"/>
    <w:rsid w:val="00700195"/>
    <w:rsid w:val="00700CAD"/>
    <w:rsid w:val="00701155"/>
    <w:rsid w:val="00701F28"/>
    <w:rsid w:val="00702723"/>
    <w:rsid w:val="00702A8A"/>
    <w:rsid w:val="00704F45"/>
    <w:rsid w:val="007055A0"/>
    <w:rsid w:val="00705F14"/>
    <w:rsid w:val="007116BB"/>
    <w:rsid w:val="00711796"/>
    <w:rsid w:val="00713B38"/>
    <w:rsid w:val="0071789C"/>
    <w:rsid w:val="00720077"/>
    <w:rsid w:val="00720747"/>
    <w:rsid w:val="00724E3A"/>
    <w:rsid w:val="00731B64"/>
    <w:rsid w:val="00731C53"/>
    <w:rsid w:val="007333FA"/>
    <w:rsid w:val="00737581"/>
    <w:rsid w:val="00740A1F"/>
    <w:rsid w:val="00742325"/>
    <w:rsid w:val="007454CC"/>
    <w:rsid w:val="00745A4D"/>
    <w:rsid w:val="007470BA"/>
    <w:rsid w:val="007472A0"/>
    <w:rsid w:val="00751F4E"/>
    <w:rsid w:val="0075553E"/>
    <w:rsid w:val="00755C3B"/>
    <w:rsid w:val="00756589"/>
    <w:rsid w:val="00756CE4"/>
    <w:rsid w:val="00762D36"/>
    <w:rsid w:val="00764633"/>
    <w:rsid w:val="007654ED"/>
    <w:rsid w:val="007663A5"/>
    <w:rsid w:val="007672B9"/>
    <w:rsid w:val="00771EF1"/>
    <w:rsid w:val="00772618"/>
    <w:rsid w:val="007750C1"/>
    <w:rsid w:val="00775385"/>
    <w:rsid w:val="00776E63"/>
    <w:rsid w:val="0078154A"/>
    <w:rsid w:val="00784B6B"/>
    <w:rsid w:val="007853E1"/>
    <w:rsid w:val="00787C5C"/>
    <w:rsid w:val="00790487"/>
    <w:rsid w:val="00793383"/>
    <w:rsid w:val="007940FF"/>
    <w:rsid w:val="007943D9"/>
    <w:rsid w:val="007973AA"/>
    <w:rsid w:val="007A16DA"/>
    <w:rsid w:val="007A2952"/>
    <w:rsid w:val="007A3709"/>
    <w:rsid w:val="007A3EEF"/>
    <w:rsid w:val="007A7B40"/>
    <w:rsid w:val="007A7EA4"/>
    <w:rsid w:val="007B236B"/>
    <w:rsid w:val="007B32E7"/>
    <w:rsid w:val="007B4CDB"/>
    <w:rsid w:val="007C062B"/>
    <w:rsid w:val="007C41AE"/>
    <w:rsid w:val="007C4C76"/>
    <w:rsid w:val="007C5B58"/>
    <w:rsid w:val="007C7E46"/>
    <w:rsid w:val="007D0F26"/>
    <w:rsid w:val="007D1C55"/>
    <w:rsid w:val="007D1CCF"/>
    <w:rsid w:val="007D4AF9"/>
    <w:rsid w:val="007D4E02"/>
    <w:rsid w:val="007D4EFD"/>
    <w:rsid w:val="007E015A"/>
    <w:rsid w:val="007E0EB4"/>
    <w:rsid w:val="007E1F5D"/>
    <w:rsid w:val="007E4F4B"/>
    <w:rsid w:val="007E61BA"/>
    <w:rsid w:val="007E6823"/>
    <w:rsid w:val="007E74E9"/>
    <w:rsid w:val="007F21D4"/>
    <w:rsid w:val="007F238A"/>
    <w:rsid w:val="007F40E5"/>
    <w:rsid w:val="007F6843"/>
    <w:rsid w:val="008019C3"/>
    <w:rsid w:val="00803902"/>
    <w:rsid w:val="00803E41"/>
    <w:rsid w:val="00804F27"/>
    <w:rsid w:val="00807BF4"/>
    <w:rsid w:val="00812106"/>
    <w:rsid w:val="00812ED0"/>
    <w:rsid w:val="008132DB"/>
    <w:rsid w:val="00813A74"/>
    <w:rsid w:val="00823541"/>
    <w:rsid w:val="00826E10"/>
    <w:rsid w:val="00830694"/>
    <w:rsid w:val="0083250C"/>
    <w:rsid w:val="00841E03"/>
    <w:rsid w:val="00842032"/>
    <w:rsid w:val="008421EA"/>
    <w:rsid w:val="00846544"/>
    <w:rsid w:val="00852377"/>
    <w:rsid w:val="00853E2C"/>
    <w:rsid w:val="008567BA"/>
    <w:rsid w:val="008567D2"/>
    <w:rsid w:val="008573B2"/>
    <w:rsid w:val="008601C8"/>
    <w:rsid w:val="008626D0"/>
    <w:rsid w:val="00863921"/>
    <w:rsid w:val="00863C71"/>
    <w:rsid w:val="00865F67"/>
    <w:rsid w:val="008670B7"/>
    <w:rsid w:val="00867866"/>
    <w:rsid w:val="00871D1D"/>
    <w:rsid w:val="00872B54"/>
    <w:rsid w:val="00873015"/>
    <w:rsid w:val="0087575D"/>
    <w:rsid w:val="00875C45"/>
    <w:rsid w:val="00884D0A"/>
    <w:rsid w:val="008855B0"/>
    <w:rsid w:val="00886DEB"/>
    <w:rsid w:val="00895A8B"/>
    <w:rsid w:val="00895C26"/>
    <w:rsid w:val="00896221"/>
    <w:rsid w:val="0089721C"/>
    <w:rsid w:val="008A04F8"/>
    <w:rsid w:val="008A1D7B"/>
    <w:rsid w:val="008A36C9"/>
    <w:rsid w:val="008A5B63"/>
    <w:rsid w:val="008A6340"/>
    <w:rsid w:val="008A77D7"/>
    <w:rsid w:val="008B1BAA"/>
    <w:rsid w:val="008B1C07"/>
    <w:rsid w:val="008B4B84"/>
    <w:rsid w:val="008B51E6"/>
    <w:rsid w:val="008B7D00"/>
    <w:rsid w:val="008C2287"/>
    <w:rsid w:val="008C242A"/>
    <w:rsid w:val="008C4E5F"/>
    <w:rsid w:val="008C573B"/>
    <w:rsid w:val="008C5D4A"/>
    <w:rsid w:val="008C6744"/>
    <w:rsid w:val="008D0529"/>
    <w:rsid w:val="008D387D"/>
    <w:rsid w:val="008D41B3"/>
    <w:rsid w:val="008D51E6"/>
    <w:rsid w:val="008D5963"/>
    <w:rsid w:val="008E14F1"/>
    <w:rsid w:val="008E1BE3"/>
    <w:rsid w:val="008E1E92"/>
    <w:rsid w:val="008E5EB6"/>
    <w:rsid w:val="008F1EA6"/>
    <w:rsid w:val="008F61D5"/>
    <w:rsid w:val="008F6DC3"/>
    <w:rsid w:val="009001F5"/>
    <w:rsid w:val="0090358B"/>
    <w:rsid w:val="009040CD"/>
    <w:rsid w:val="00905714"/>
    <w:rsid w:val="00910DF1"/>
    <w:rsid w:val="0091186D"/>
    <w:rsid w:val="00912100"/>
    <w:rsid w:val="009127C4"/>
    <w:rsid w:val="00913B42"/>
    <w:rsid w:val="009148CE"/>
    <w:rsid w:val="00916066"/>
    <w:rsid w:val="00916D32"/>
    <w:rsid w:val="00917568"/>
    <w:rsid w:val="0092040B"/>
    <w:rsid w:val="00920BF3"/>
    <w:rsid w:val="00920F66"/>
    <w:rsid w:val="009216A8"/>
    <w:rsid w:val="00922CCD"/>
    <w:rsid w:val="00922D97"/>
    <w:rsid w:val="00923719"/>
    <w:rsid w:val="00924803"/>
    <w:rsid w:val="009315CB"/>
    <w:rsid w:val="0093223D"/>
    <w:rsid w:val="009361F6"/>
    <w:rsid w:val="00936A90"/>
    <w:rsid w:val="009416FE"/>
    <w:rsid w:val="00942AD6"/>
    <w:rsid w:val="0094798D"/>
    <w:rsid w:val="009518F7"/>
    <w:rsid w:val="00953FE8"/>
    <w:rsid w:val="0095504F"/>
    <w:rsid w:val="00956119"/>
    <w:rsid w:val="00957EF5"/>
    <w:rsid w:val="009630A6"/>
    <w:rsid w:val="009716CC"/>
    <w:rsid w:val="00972311"/>
    <w:rsid w:val="00973187"/>
    <w:rsid w:val="0098069E"/>
    <w:rsid w:val="00981ACD"/>
    <w:rsid w:val="00982D14"/>
    <w:rsid w:val="00983ADC"/>
    <w:rsid w:val="00984C6B"/>
    <w:rsid w:val="00985484"/>
    <w:rsid w:val="00985AEB"/>
    <w:rsid w:val="00987B91"/>
    <w:rsid w:val="00990B48"/>
    <w:rsid w:val="00992D53"/>
    <w:rsid w:val="00993139"/>
    <w:rsid w:val="0099349C"/>
    <w:rsid w:val="0099513B"/>
    <w:rsid w:val="009960E4"/>
    <w:rsid w:val="009960F4"/>
    <w:rsid w:val="00996FD8"/>
    <w:rsid w:val="009977C9"/>
    <w:rsid w:val="009A2E94"/>
    <w:rsid w:val="009A4789"/>
    <w:rsid w:val="009A7F30"/>
    <w:rsid w:val="009B0378"/>
    <w:rsid w:val="009B35B0"/>
    <w:rsid w:val="009B593B"/>
    <w:rsid w:val="009C06C3"/>
    <w:rsid w:val="009C219C"/>
    <w:rsid w:val="009C4DC8"/>
    <w:rsid w:val="009C6ED4"/>
    <w:rsid w:val="009D1E0C"/>
    <w:rsid w:val="009D3328"/>
    <w:rsid w:val="009D3766"/>
    <w:rsid w:val="009D44FD"/>
    <w:rsid w:val="009D508E"/>
    <w:rsid w:val="009D7246"/>
    <w:rsid w:val="009D7B79"/>
    <w:rsid w:val="009E5583"/>
    <w:rsid w:val="009E56F2"/>
    <w:rsid w:val="009E6493"/>
    <w:rsid w:val="009E70CF"/>
    <w:rsid w:val="009E7564"/>
    <w:rsid w:val="009E77F0"/>
    <w:rsid w:val="009F0E5F"/>
    <w:rsid w:val="009F11BD"/>
    <w:rsid w:val="009F32AD"/>
    <w:rsid w:val="009F3D3B"/>
    <w:rsid w:val="009F7A8F"/>
    <w:rsid w:val="009F7FD0"/>
    <w:rsid w:val="00A00745"/>
    <w:rsid w:val="00A01092"/>
    <w:rsid w:val="00A04717"/>
    <w:rsid w:val="00A04C80"/>
    <w:rsid w:val="00A0598F"/>
    <w:rsid w:val="00A07E78"/>
    <w:rsid w:val="00A11159"/>
    <w:rsid w:val="00A13A88"/>
    <w:rsid w:val="00A146C5"/>
    <w:rsid w:val="00A158AD"/>
    <w:rsid w:val="00A172B8"/>
    <w:rsid w:val="00A21C15"/>
    <w:rsid w:val="00A3153A"/>
    <w:rsid w:val="00A31CEF"/>
    <w:rsid w:val="00A32A35"/>
    <w:rsid w:val="00A3592D"/>
    <w:rsid w:val="00A36859"/>
    <w:rsid w:val="00A371A4"/>
    <w:rsid w:val="00A51521"/>
    <w:rsid w:val="00A517B8"/>
    <w:rsid w:val="00A51A20"/>
    <w:rsid w:val="00A51E92"/>
    <w:rsid w:val="00A5640B"/>
    <w:rsid w:val="00A57111"/>
    <w:rsid w:val="00A57671"/>
    <w:rsid w:val="00A61598"/>
    <w:rsid w:val="00A64DCC"/>
    <w:rsid w:val="00A658E1"/>
    <w:rsid w:val="00A65ECE"/>
    <w:rsid w:val="00A67969"/>
    <w:rsid w:val="00A67EAE"/>
    <w:rsid w:val="00A70560"/>
    <w:rsid w:val="00A72FD6"/>
    <w:rsid w:val="00A737CB"/>
    <w:rsid w:val="00A73B43"/>
    <w:rsid w:val="00A73D04"/>
    <w:rsid w:val="00A76C16"/>
    <w:rsid w:val="00A76C60"/>
    <w:rsid w:val="00A82B8F"/>
    <w:rsid w:val="00A82E25"/>
    <w:rsid w:val="00A8501C"/>
    <w:rsid w:val="00A850CA"/>
    <w:rsid w:val="00A86A88"/>
    <w:rsid w:val="00A90CDA"/>
    <w:rsid w:val="00A90EFF"/>
    <w:rsid w:val="00A9161A"/>
    <w:rsid w:val="00A97994"/>
    <w:rsid w:val="00AA0A0F"/>
    <w:rsid w:val="00AA174C"/>
    <w:rsid w:val="00AA3912"/>
    <w:rsid w:val="00AA4012"/>
    <w:rsid w:val="00AA56E3"/>
    <w:rsid w:val="00AA64AD"/>
    <w:rsid w:val="00AA6BFC"/>
    <w:rsid w:val="00AA6F8C"/>
    <w:rsid w:val="00AB18FD"/>
    <w:rsid w:val="00AB588C"/>
    <w:rsid w:val="00AB6CFF"/>
    <w:rsid w:val="00AC142F"/>
    <w:rsid w:val="00AC55F1"/>
    <w:rsid w:val="00AC5AC3"/>
    <w:rsid w:val="00AC60BC"/>
    <w:rsid w:val="00AC7E4E"/>
    <w:rsid w:val="00AD049C"/>
    <w:rsid w:val="00AD12E0"/>
    <w:rsid w:val="00AD4FC1"/>
    <w:rsid w:val="00AE0B4B"/>
    <w:rsid w:val="00AE1152"/>
    <w:rsid w:val="00AE20B6"/>
    <w:rsid w:val="00AE5727"/>
    <w:rsid w:val="00AE5A7C"/>
    <w:rsid w:val="00AE7696"/>
    <w:rsid w:val="00AF0882"/>
    <w:rsid w:val="00AF454A"/>
    <w:rsid w:val="00AF53FB"/>
    <w:rsid w:val="00AF72D4"/>
    <w:rsid w:val="00B02397"/>
    <w:rsid w:val="00B06112"/>
    <w:rsid w:val="00B07A8F"/>
    <w:rsid w:val="00B115BF"/>
    <w:rsid w:val="00B13C02"/>
    <w:rsid w:val="00B167AA"/>
    <w:rsid w:val="00B168D2"/>
    <w:rsid w:val="00B20A21"/>
    <w:rsid w:val="00B20DAB"/>
    <w:rsid w:val="00B20E10"/>
    <w:rsid w:val="00B223F6"/>
    <w:rsid w:val="00B234E5"/>
    <w:rsid w:val="00B265CF"/>
    <w:rsid w:val="00B324D5"/>
    <w:rsid w:val="00B3379C"/>
    <w:rsid w:val="00B33DE8"/>
    <w:rsid w:val="00B345DA"/>
    <w:rsid w:val="00B34B2A"/>
    <w:rsid w:val="00B35430"/>
    <w:rsid w:val="00B3547F"/>
    <w:rsid w:val="00B35FCB"/>
    <w:rsid w:val="00B361C3"/>
    <w:rsid w:val="00B3693D"/>
    <w:rsid w:val="00B4372B"/>
    <w:rsid w:val="00B45BE4"/>
    <w:rsid w:val="00B45C82"/>
    <w:rsid w:val="00B503AD"/>
    <w:rsid w:val="00B5253B"/>
    <w:rsid w:val="00B53712"/>
    <w:rsid w:val="00B53916"/>
    <w:rsid w:val="00B55AC7"/>
    <w:rsid w:val="00B56D0B"/>
    <w:rsid w:val="00B62505"/>
    <w:rsid w:val="00B65C21"/>
    <w:rsid w:val="00B72D16"/>
    <w:rsid w:val="00B74F9D"/>
    <w:rsid w:val="00B75F32"/>
    <w:rsid w:val="00B76688"/>
    <w:rsid w:val="00B767F9"/>
    <w:rsid w:val="00B809B3"/>
    <w:rsid w:val="00B821FD"/>
    <w:rsid w:val="00B82CA2"/>
    <w:rsid w:val="00B85426"/>
    <w:rsid w:val="00B8559D"/>
    <w:rsid w:val="00B85CC7"/>
    <w:rsid w:val="00B9088A"/>
    <w:rsid w:val="00B91829"/>
    <w:rsid w:val="00B91E3C"/>
    <w:rsid w:val="00B92A5C"/>
    <w:rsid w:val="00B96637"/>
    <w:rsid w:val="00BA3D25"/>
    <w:rsid w:val="00BA46C4"/>
    <w:rsid w:val="00BA63BC"/>
    <w:rsid w:val="00BB193F"/>
    <w:rsid w:val="00BB647C"/>
    <w:rsid w:val="00BB6B09"/>
    <w:rsid w:val="00BB7385"/>
    <w:rsid w:val="00BC1429"/>
    <w:rsid w:val="00BC1DDF"/>
    <w:rsid w:val="00BC5FC7"/>
    <w:rsid w:val="00BC7DFE"/>
    <w:rsid w:val="00BD31C0"/>
    <w:rsid w:val="00BD4B8E"/>
    <w:rsid w:val="00BE1F52"/>
    <w:rsid w:val="00BF1062"/>
    <w:rsid w:val="00BF4BBB"/>
    <w:rsid w:val="00BF5B66"/>
    <w:rsid w:val="00BF62CB"/>
    <w:rsid w:val="00BF6636"/>
    <w:rsid w:val="00BF7271"/>
    <w:rsid w:val="00BF72F0"/>
    <w:rsid w:val="00C01A89"/>
    <w:rsid w:val="00C0218E"/>
    <w:rsid w:val="00C0259F"/>
    <w:rsid w:val="00C04B68"/>
    <w:rsid w:val="00C05F3E"/>
    <w:rsid w:val="00C07CB9"/>
    <w:rsid w:val="00C11718"/>
    <w:rsid w:val="00C11868"/>
    <w:rsid w:val="00C13303"/>
    <w:rsid w:val="00C14975"/>
    <w:rsid w:val="00C150DA"/>
    <w:rsid w:val="00C15463"/>
    <w:rsid w:val="00C169B4"/>
    <w:rsid w:val="00C2015E"/>
    <w:rsid w:val="00C23633"/>
    <w:rsid w:val="00C25214"/>
    <w:rsid w:val="00C2631F"/>
    <w:rsid w:val="00C2675B"/>
    <w:rsid w:val="00C2756B"/>
    <w:rsid w:val="00C313B3"/>
    <w:rsid w:val="00C31B15"/>
    <w:rsid w:val="00C31D6B"/>
    <w:rsid w:val="00C31F48"/>
    <w:rsid w:val="00C323E3"/>
    <w:rsid w:val="00C343EA"/>
    <w:rsid w:val="00C373C4"/>
    <w:rsid w:val="00C3780A"/>
    <w:rsid w:val="00C406C6"/>
    <w:rsid w:val="00C40A76"/>
    <w:rsid w:val="00C41B4E"/>
    <w:rsid w:val="00C4282B"/>
    <w:rsid w:val="00C43CF3"/>
    <w:rsid w:val="00C4439B"/>
    <w:rsid w:val="00C45A9E"/>
    <w:rsid w:val="00C47446"/>
    <w:rsid w:val="00C500A8"/>
    <w:rsid w:val="00C5332B"/>
    <w:rsid w:val="00C620D8"/>
    <w:rsid w:val="00C639FD"/>
    <w:rsid w:val="00C64199"/>
    <w:rsid w:val="00C6424F"/>
    <w:rsid w:val="00C64CD3"/>
    <w:rsid w:val="00C65C16"/>
    <w:rsid w:val="00C6708D"/>
    <w:rsid w:val="00C7030A"/>
    <w:rsid w:val="00C70DB9"/>
    <w:rsid w:val="00C71742"/>
    <w:rsid w:val="00C71C73"/>
    <w:rsid w:val="00C73348"/>
    <w:rsid w:val="00C73DF0"/>
    <w:rsid w:val="00C7753D"/>
    <w:rsid w:val="00C839CA"/>
    <w:rsid w:val="00C901A2"/>
    <w:rsid w:val="00C901F3"/>
    <w:rsid w:val="00C9038B"/>
    <w:rsid w:val="00C90E1D"/>
    <w:rsid w:val="00C91B23"/>
    <w:rsid w:val="00C9304A"/>
    <w:rsid w:val="00C96F5E"/>
    <w:rsid w:val="00C972ED"/>
    <w:rsid w:val="00CA1AB6"/>
    <w:rsid w:val="00CA5833"/>
    <w:rsid w:val="00CB228C"/>
    <w:rsid w:val="00CB6533"/>
    <w:rsid w:val="00CB7BD8"/>
    <w:rsid w:val="00CC3302"/>
    <w:rsid w:val="00CC41ED"/>
    <w:rsid w:val="00CC4370"/>
    <w:rsid w:val="00CC688D"/>
    <w:rsid w:val="00CC747A"/>
    <w:rsid w:val="00CD1C9E"/>
    <w:rsid w:val="00CD3503"/>
    <w:rsid w:val="00CD5267"/>
    <w:rsid w:val="00CD6137"/>
    <w:rsid w:val="00CD6214"/>
    <w:rsid w:val="00CD75BF"/>
    <w:rsid w:val="00CD7A15"/>
    <w:rsid w:val="00CE2852"/>
    <w:rsid w:val="00CE5AF9"/>
    <w:rsid w:val="00CE7155"/>
    <w:rsid w:val="00CE7196"/>
    <w:rsid w:val="00CF2C88"/>
    <w:rsid w:val="00CF60C5"/>
    <w:rsid w:val="00CF65BE"/>
    <w:rsid w:val="00D00EAC"/>
    <w:rsid w:val="00D04DFF"/>
    <w:rsid w:val="00D052A4"/>
    <w:rsid w:val="00D052F9"/>
    <w:rsid w:val="00D06C37"/>
    <w:rsid w:val="00D10BEC"/>
    <w:rsid w:val="00D13AA7"/>
    <w:rsid w:val="00D14932"/>
    <w:rsid w:val="00D156B5"/>
    <w:rsid w:val="00D15938"/>
    <w:rsid w:val="00D15F81"/>
    <w:rsid w:val="00D22769"/>
    <w:rsid w:val="00D23FCC"/>
    <w:rsid w:val="00D3120E"/>
    <w:rsid w:val="00D31E4D"/>
    <w:rsid w:val="00D3278A"/>
    <w:rsid w:val="00D32F8D"/>
    <w:rsid w:val="00D33715"/>
    <w:rsid w:val="00D34377"/>
    <w:rsid w:val="00D3613E"/>
    <w:rsid w:val="00D368AF"/>
    <w:rsid w:val="00D401EB"/>
    <w:rsid w:val="00D404DD"/>
    <w:rsid w:val="00D44751"/>
    <w:rsid w:val="00D44A5E"/>
    <w:rsid w:val="00D4500E"/>
    <w:rsid w:val="00D50F00"/>
    <w:rsid w:val="00D51D50"/>
    <w:rsid w:val="00D53B16"/>
    <w:rsid w:val="00D55E04"/>
    <w:rsid w:val="00D57045"/>
    <w:rsid w:val="00D62D6E"/>
    <w:rsid w:val="00D64BAF"/>
    <w:rsid w:val="00D6525D"/>
    <w:rsid w:val="00D6577F"/>
    <w:rsid w:val="00D66367"/>
    <w:rsid w:val="00D6712B"/>
    <w:rsid w:val="00D7672F"/>
    <w:rsid w:val="00D76DDB"/>
    <w:rsid w:val="00D851C5"/>
    <w:rsid w:val="00D869D8"/>
    <w:rsid w:val="00D86CC0"/>
    <w:rsid w:val="00D90B7F"/>
    <w:rsid w:val="00D92480"/>
    <w:rsid w:val="00D9492E"/>
    <w:rsid w:val="00D960B8"/>
    <w:rsid w:val="00D9737F"/>
    <w:rsid w:val="00D973BC"/>
    <w:rsid w:val="00D97D47"/>
    <w:rsid w:val="00DA2A64"/>
    <w:rsid w:val="00DA3708"/>
    <w:rsid w:val="00DA50AD"/>
    <w:rsid w:val="00DA6B08"/>
    <w:rsid w:val="00DB62A5"/>
    <w:rsid w:val="00DB6DAC"/>
    <w:rsid w:val="00DB6E0E"/>
    <w:rsid w:val="00DC008D"/>
    <w:rsid w:val="00DD24E7"/>
    <w:rsid w:val="00DD3957"/>
    <w:rsid w:val="00DD486E"/>
    <w:rsid w:val="00DE130F"/>
    <w:rsid w:val="00DE3498"/>
    <w:rsid w:val="00DF2159"/>
    <w:rsid w:val="00DF3A1D"/>
    <w:rsid w:val="00DF422C"/>
    <w:rsid w:val="00DF5C8D"/>
    <w:rsid w:val="00E00D88"/>
    <w:rsid w:val="00E02130"/>
    <w:rsid w:val="00E03D9B"/>
    <w:rsid w:val="00E0409B"/>
    <w:rsid w:val="00E0549D"/>
    <w:rsid w:val="00E06084"/>
    <w:rsid w:val="00E11622"/>
    <w:rsid w:val="00E127FF"/>
    <w:rsid w:val="00E12DA1"/>
    <w:rsid w:val="00E14493"/>
    <w:rsid w:val="00E16766"/>
    <w:rsid w:val="00E22A81"/>
    <w:rsid w:val="00E255EF"/>
    <w:rsid w:val="00E26DED"/>
    <w:rsid w:val="00E30A29"/>
    <w:rsid w:val="00E30FBD"/>
    <w:rsid w:val="00E32B10"/>
    <w:rsid w:val="00E3414D"/>
    <w:rsid w:val="00E3443F"/>
    <w:rsid w:val="00E35158"/>
    <w:rsid w:val="00E41791"/>
    <w:rsid w:val="00E4529A"/>
    <w:rsid w:val="00E46CA7"/>
    <w:rsid w:val="00E47AFF"/>
    <w:rsid w:val="00E47C6C"/>
    <w:rsid w:val="00E47E74"/>
    <w:rsid w:val="00E52403"/>
    <w:rsid w:val="00E54C50"/>
    <w:rsid w:val="00E60996"/>
    <w:rsid w:val="00E60D07"/>
    <w:rsid w:val="00E62D18"/>
    <w:rsid w:val="00E662F9"/>
    <w:rsid w:val="00E705A3"/>
    <w:rsid w:val="00E71A86"/>
    <w:rsid w:val="00E72C8C"/>
    <w:rsid w:val="00E77F61"/>
    <w:rsid w:val="00E80D1A"/>
    <w:rsid w:val="00E81197"/>
    <w:rsid w:val="00E838C1"/>
    <w:rsid w:val="00E83C17"/>
    <w:rsid w:val="00E84529"/>
    <w:rsid w:val="00E84D8C"/>
    <w:rsid w:val="00E85B97"/>
    <w:rsid w:val="00E85D7D"/>
    <w:rsid w:val="00E918AA"/>
    <w:rsid w:val="00E91904"/>
    <w:rsid w:val="00E94E7D"/>
    <w:rsid w:val="00E96A3B"/>
    <w:rsid w:val="00E97310"/>
    <w:rsid w:val="00EA03ED"/>
    <w:rsid w:val="00EA5F6C"/>
    <w:rsid w:val="00EA7FFA"/>
    <w:rsid w:val="00EB5186"/>
    <w:rsid w:val="00EB6E8C"/>
    <w:rsid w:val="00EC053A"/>
    <w:rsid w:val="00EC2780"/>
    <w:rsid w:val="00EC41F5"/>
    <w:rsid w:val="00EC584A"/>
    <w:rsid w:val="00EC7867"/>
    <w:rsid w:val="00EC7B38"/>
    <w:rsid w:val="00ED107F"/>
    <w:rsid w:val="00ED2F98"/>
    <w:rsid w:val="00ED32EE"/>
    <w:rsid w:val="00ED4300"/>
    <w:rsid w:val="00ED683C"/>
    <w:rsid w:val="00ED6A7B"/>
    <w:rsid w:val="00ED7647"/>
    <w:rsid w:val="00EE118D"/>
    <w:rsid w:val="00EE29ED"/>
    <w:rsid w:val="00EF407B"/>
    <w:rsid w:val="00EF5227"/>
    <w:rsid w:val="00EF5722"/>
    <w:rsid w:val="00F04286"/>
    <w:rsid w:val="00F0703D"/>
    <w:rsid w:val="00F077BB"/>
    <w:rsid w:val="00F116AF"/>
    <w:rsid w:val="00F1215B"/>
    <w:rsid w:val="00F13598"/>
    <w:rsid w:val="00F140B9"/>
    <w:rsid w:val="00F14E01"/>
    <w:rsid w:val="00F1584A"/>
    <w:rsid w:val="00F2088F"/>
    <w:rsid w:val="00F20B59"/>
    <w:rsid w:val="00F23036"/>
    <w:rsid w:val="00F24A86"/>
    <w:rsid w:val="00F24AE9"/>
    <w:rsid w:val="00F251D6"/>
    <w:rsid w:val="00F25649"/>
    <w:rsid w:val="00F319D3"/>
    <w:rsid w:val="00F322CC"/>
    <w:rsid w:val="00F34F36"/>
    <w:rsid w:val="00F35B5B"/>
    <w:rsid w:val="00F36166"/>
    <w:rsid w:val="00F36FCD"/>
    <w:rsid w:val="00F4084E"/>
    <w:rsid w:val="00F43807"/>
    <w:rsid w:val="00F44CD9"/>
    <w:rsid w:val="00F46CD1"/>
    <w:rsid w:val="00F46E25"/>
    <w:rsid w:val="00F50A57"/>
    <w:rsid w:val="00F52861"/>
    <w:rsid w:val="00F5313C"/>
    <w:rsid w:val="00F540F5"/>
    <w:rsid w:val="00F54765"/>
    <w:rsid w:val="00F55696"/>
    <w:rsid w:val="00F55925"/>
    <w:rsid w:val="00F569C2"/>
    <w:rsid w:val="00F604F4"/>
    <w:rsid w:val="00F61C4D"/>
    <w:rsid w:val="00F634B4"/>
    <w:rsid w:val="00F64499"/>
    <w:rsid w:val="00F6452B"/>
    <w:rsid w:val="00F67CF0"/>
    <w:rsid w:val="00F7169A"/>
    <w:rsid w:val="00F747DE"/>
    <w:rsid w:val="00F74C14"/>
    <w:rsid w:val="00F75B25"/>
    <w:rsid w:val="00F76622"/>
    <w:rsid w:val="00F77333"/>
    <w:rsid w:val="00F8026C"/>
    <w:rsid w:val="00F80CA9"/>
    <w:rsid w:val="00F81CCD"/>
    <w:rsid w:val="00F822AB"/>
    <w:rsid w:val="00F82F40"/>
    <w:rsid w:val="00F838BB"/>
    <w:rsid w:val="00F90614"/>
    <w:rsid w:val="00F90CA5"/>
    <w:rsid w:val="00F914D1"/>
    <w:rsid w:val="00F91AED"/>
    <w:rsid w:val="00F924C9"/>
    <w:rsid w:val="00F92FB7"/>
    <w:rsid w:val="00F94FA0"/>
    <w:rsid w:val="00FA017D"/>
    <w:rsid w:val="00FA0924"/>
    <w:rsid w:val="00FA18C3"/>
    <w:rsid w:val="00FA2BD0"/>
    <w:rsid w:val="00FA6670"/>
    <w:rsid w:val="00FA7A68"/>
    <w:rsid w:val="00FB22C1"/>
    <w:rsid w:val="00FB3265"/>
    <w:rsid w:val="00FB6D8B"/>
    <w:rsid w:val="00FC0D71"/>
    <w:rsid w:val="00FC12E8"/>
    <w:rsid w:val="00FC1C42"/>
    <w:rsid w:val="00FC4CCD"/>
    <w:rsid w:val="00FD3556"/>
    <w:rsid w:val="00FD63BD"/>
    <w:rsid w:val="00FD7718"/>
    <w:rsid w:val="00FE0585"/>
    <w:rsid w:val="00FE10CD"/>
    <w:rsid w:val="00FE44BA"/>
    <w:rsid w:val="00FE458F"/>
    <w:rsid w:val="00FE5E5A"/>
    <w:rsid w:val="00FE7161"/>
    <w:rsid w:val="00FF0B2C"/>
    <w:rsid w:val="00FF2106"/>
    <w:rsid w:val="00FF21B9"/>
    <w:rsid w:val="00FF3F61"/>
    <w:rsid w:val="00FF41F9"/>
    <w:rsid w:val="00FF5059"/>
    <w:rsid w:val="00FF54FF"/>
    <w:rsid w:val="00FF6BD9"/>
    <w:rsid w:val="00FF6E9D"/>
    <w:rsid w:val="00FF72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92BF2E"/>
  <w15:docId w15:val="{3F1F87EA-1AAA-4813-9A95-941B8C4A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1"/>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NormalWeb">
    <w:name w:val="Normal (Web)"/>
    <w:basedOn w:val="Normal"/>
    <w:uiPriority w:val="99"/>
    <w:unhideWhenUsed/>
    <w:rsid w:val="00475EC4"/>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B7BD8"/>
    <w:rPr>
      <w:color w:val="605E5C"/>
      <w:shd w:val="clear" w:color="auto" w:fill="E1DFDD"/>
    </w:rPr>
  </w:style>
  <w:style w:type="paragraph" w:styleId="ListParagraph">
    <w:name w:val="List Paragraph"/>
    <w:basedOn w:val="Normal"/>
    <w:uiPriority w:val="34"/>
    <w:qFormat/>
    <w:rsid w:val="009A7F30"/>
    <w:pPr>
      <w:ind w:left="720"/>
      <w:contextualSpacing/>
    </w:pPr>
  </w:style>
  <w:style w:type="paragraph" w:customStyle="1" w:styleId="A">
    <w:name w:val="A"/>
    <w:basedOn w:val="Normal"/>
    <w:rsid w:val="00BF62CB"/>
    <w:pPr>
      <w:numPr>
        <w:numId w:val="6"/>
      </w:numPr>
      <w:spacing w:after="0" w:line="240" w:lineRule="auto"/>
      <w:jc w:val="left"/>
    </w:pPr>
    <w:rPr>
      <w:szCs w:val="20"/>
      <w:lang w:val="en-GB"/>
    </w:rPr>
  </w:style>
  <w:style w:type="numbering" w:customStyle="1" w:styleId="CurrentList1">
    <w:name w:val="Current List1"/>
    <w:uiPriority w:val="99"/>
    <w:rsid w:val="003F7252"/>
    <w:pPr>
      <w:numPr>
        <w:numId w:val="15"/>
      </w:numPr>
    </w:pPr>
  </w:style>
  <w:style w:type="character" w:customStyle="1" w:styleId="code">
    <w:name w:val="code"/>
    <w:basedOn w:val="DefaultParagraphFont"/>
    <w:rsid w:val="00DF2159"/>
  </w:style>
  <w:style w:type="paragraph" w:customStyle="1" w:styleId="Appendix">
    <w:name w:val="Appendix"/>
    <w:basedOn w:val="Heading1"/>
    <w:next w:val="Normal"/>
    <w:rsid w:val="00724E3A"/>
    <w:pPr>
      <w:pageBreakBefore w:val="0"/>
      <w:numPr>
        <w:numId w:val="22"/>
      </w:numPr>
      <w:spacing w:before="120" w:line="240" w:lineRule="auto"/>
    </w:pPr>
    <w:rPr>
      <w:sz w:val="28"/>
      <w:lang w:val="en-GB"/>
    </w:rPr>
  </w:style>
  <w:style w:type="character" w:styleId="Strong">
    <w:name w:val="Strong"/>
    <w:basedOn w:val="DefaultParagraphFont"/>
    <w:uiPriority w:val="22"/>
    <w:qFormat/>
    <w:rsid w:val="00DF42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91166">
      <w:bodyDiv w:val="1"/>
      <w:marLeft w:val="0"/>
      <w:marRight w:val="0"/>
      <w:marTop w:val="0"/>
      <w:marBottom w:val="0"/>
      <w:divBdr>
        <w:top w:val="none" w:sz="0" w:space="0" w:color="auto"/>
        <w:left w:val="none" w:sz="0" w:space="0" w:color="auto"/>
        <w:bottom w:val="none" w:sz="0" w:space="0" w:color="auto"/>
        <w:right w:val="none" w:sz="0" w:space="0" w:color="auto"/>
      </w:divBdr>
    </w:div>
    <w:div w:id="531191902">
      <w:bodyDiv w:val="1"/>
      <w:marLeft w:val="0"/>
      <w:marRight w:val="0"/>
      <w:marTop w:val="0"/>
      <w:marBottom w:val="0"/>
      <w:divBdr>
        <w:top w:val="none" w:sz="0" w:space="0" w:color="auto"/>
        <w:left w:val="none" w:sz="0" w:space="0" w:color="auto"/>
        <w:bottom w:val="none" w:sz="0" w:space="0" w:color="auto"/>
        <w:right w:val="none" w:sz="0" w:space="0" w:color="auto"/>
      </w:divBdr>
    </w:div>
    <w:div w:id="590116980">
      <w:bodyDiv w:val="1"/>
      <w:marLeft w:val="0"/>
      <w:marRight w:val="0"/>
      <w:marTop w:val="0"/>
      <w:marBottom w:val="0"/>
      <w:divBdr>
        <w:top w:val="none" w:sz="0" w:space="0" w:color="auto"/>
        <w:left w:val="none" w:sz="0" w:space="0" w:color="auto"/>
        <w:bottom w:val="none" w:sz="0" w:space="0" w:color="auto"/>
        <w:right w:val="none" w:sz="0" w:space="0" w:color="auto"/>
      </w:divBdr>
    </w:div>
    <w:div w:id="656350406">
      <w:bodyDiv w:val="1"/>
      <w:marLeft w:val="0"/>
      <w:marRight w:val="0"/>
      <w:marTop w:val="0"/>
      <w:marBottom w:val="0"/>
      <w:divBdr>
        <w:top w:val="none" w:sz="0" w:space="0" w:color="auto"/>
        <w:left w:val="none" w:sz="0" w:space="0" w:color="auto"/>
        <w:bottom w:val="none" w:sz="0" w:space="0" w:color="auto"/>
        <w:right w:val="none" w:sz="0" w:space="0" w:color="auto"/>
      </w:divBdr>
    </w:div>
    <w:div w:id="732777321">
      <w:bodyDiv w:val="1"/>
      <w:marLeft w:val="0"/>
      <w:marRight w:val="0"/>
      <w:marTop w:val="0"/>
      <w:marBottom w:val="0"/>
      <w:divBdr>
        <w:top w:val="none" w:sz="0" w:space="0" w:color="auto"/>
        <w:left w:val="none" w:sz="0" w:space="0" w:color="auto"/>
        <w:bottom w:val="none" w:sz="0" w:space="0" w:color="auto"/>
        <w:right w:val="none" w:sz="0" w:space="0" w:color="auto"/>
      </w:divBdr>
    </w:div>
    <w:div w:id="1160269770">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391">
      <w:bodyDiv w:val="1"/>
      <w:marLeft w:val="0"/>
      <w:marRight w:val="0"/>
      <w:marTop w:val="0"/>
      <w:marBottom w:val="0"/>
      <w:divBdr>
        <w:top w:val="none" w:sz="0" w:space="0" w:color="auto"/>
        <w:left w:val="none" w:sz="0" w:space="0" w:color="auto"/>
        <w:bottom w:val="none" w:sz="0" w:space="0" w:color="auto"/>
        <w:right w:val="none" w:sz="0" w:space="0" w:color="auto"/>
      </w:divBdr>
    </w:div>
    <w:div w:id="1368485023">
      <w:bodyDiv w:val="1"/>
      <w:marLeft w:val="0"/>
      <w:marRight w:val="0"/>
      <w:marTop w:val="0"/>
      <w:marBottom w:val="0"/>
      <w:divBdr>
        <w:top w:val="none" w:sz="0" w:space="0" w:color="auto"/>
        <w:left w:val="none" w:sz="0" w:space="0" w:color="auto"/>
        <w:bottom w:val="none" w:sz="0" w:space="0" w:color="auto"/>
        <w:right w:val="none" w:sz="0" w:space="0" w:color="auto"/>
      </w:divBdr>
    </w:div>
    <w:div w:id="1801457184">
      <w:bodyDiv w:val="1"/>
      <w:marLeft w:val="0"/>
      <w:marRight w:val="0"/>
      <w:marTop w:val="0"/>
      <w:marBottom w:val="0"/>
      <w:divBdr>
        <w:top w:val="none" w:sz="0" w:space="0" w:color="auto"/>
        <w:left w:val="none" w:sz="0" w:space="0" w:color="auto"/>
        <w:bottom w:val="none" w:sz="0" w:space="0" w:color="auto"/>
        <w:right w:val="none" w:sz="0" w:space="0" w:color="auto"/>
      </w:divBdr>
    </w:div>
    <w:div w:id="1834447047">
      <w:bodyDiv w:val="1"/>
      <w:marLeft w:val="0"/>
      <w:marRight w:val="0"/>
      <w:marTop w:val="0"/>
      <w:marBottom w:val="0"/>
      <w:divBdr>
        <w:top w:val="none" w:sz="0" w:space="0" w:color="auto"/>
        <w:left w:val="none" w:sz="0" w:space="0" w:color="auto"/>
        <w:bottom w:val="none" w:sz="0" w:space="0" w:color="auto"/>
        <w:right w:val="none" w:sz="0" w:space="0" w:color="auto"/>
      </w:divBdr>
    </w:div>
    <w:div w:id="1852522812">
      <w:bodyDiv w:val="1"/>
      <w:marLeft w:val="0"/>
      <w:marRight w:val="0"/>
      <w:marTop w:val="0"/>
      <w:marBottom w:val="0"/>
      <w:divBdr>
        <w:top w:val="none" w:sz="0" w:space="0" w:color="auto"/>
        <w:left w:val="none" w:sz="0" w:space="0" w:color="auto"/>
        <w:bottom w:val="none" w:sz="0" w:space="0" w:color="auto"/>
        <w:right w:val="none" w:sz="0" w:space="0" w:color="auto"/>
      </w:divBdr>
    </w:div>
    <w:div w:id="1887109452">
      <w:bodyDiv w:val="1"/>
      <w:marLeft w:val="0"/>
      <w:marRight w:val="0"/>
      <w:marTop w:val="0"/>
      <w:marBottom w:val="0"/>
      <w:divBdr>
        <w:top w:val="none" w:sz="0" w:space="0" w:color="auto"/>
        <w:left w:val="none" w:sz="0" w:space="0" w:color="auto"/>
        <w:bottom w:val="none" w:sz="0" w:space="0" w:color="auto"/>
        <w:right w:val="none" w:sz="0" w:space="0" w:color="auto"/>
      </w:divBdr>
    </w:div>
    <w:div w:id="21357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stackoverflow.com/questions/46326822/java-regex-first-name-validation" TargetMode="External"/><Relationship Id="rId112" Type="http://schemas.openxmlformats.org/officeDocument/2006/relationships/image" Target="media/image92.png"/><Relationship Id="rId16" Type="http://schemas.openxmlformats.org/officeDocument/2006/relationships/image" Target="media/image6.png"/><Relationship Id="rId107" Type="http://schemas.openxmlformats.org/officeDocument/2006/relationships/image" Target="media/image87.png"/><Relationship Id="rId11" Type="http://schemas.openxmlformats.org/officeDocument/2006/relationships/hyperlink" Target="http://www.unleashedsoftware.com"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hyperlink" Target="https://mailtrap.io/blog/java-email-validation/" TargetMode="External"/><Relationship Id="rId95" Type="http://schemas.openxmlformats.org/officeDocument/2006/relationships/hyperlink" Target="https://www.netsuite.com/portal/resource/articles/inventory-management/inventory-management.s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hyperlink" Target="https://lucid.app/lucidchart/7a9b35a8-d03a-4e25-8651-859319110d9f/edit?beaconFlowId=5742BE28E167B437&amp;page=0_0" TargetMode="External"/><Relationship Id="rId96" Type="http://schemas.openxmlformats.org/officeDocument/2006/relationships/hyperlink" Target="https://www.guru99.com/usability-testing-tutori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6.png"/><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www.mariadbtutorial.com/mariadb-basics/mariadb-select/" TargetMode="External"/><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usabilitygeek.com/how-to-use-the-system-usability-scale-sus-to-evaluate-the-usability-of-your-website/" TargetMode="External"/><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docs.oracle.com/javase/8/docs/api/index.html?javax/swing/text/PlainDocument.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0.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stackoverflow.com/questions/2739617/what-is-the-regular-expression-for-valdating-a-price-in-a-jtextfield" TargetMode="External"/><Relationship Id="rId98" Type="http://schemas.openxmlformats.org/officeDocument/2006/relationships/hyperlink" Target="https://uiuxtrend.com/measuring-system-usability-scale-sus/#calculation"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1.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28A05-041F-4FF2-9295-CF7D15F15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Template>
  <TotalTime>0</TotalTime>
  <Pages>82</Pages>
  <Words>7577</Words>
  <Characters>41987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49466</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Vanessa Oliveira Lyra</cp:lastModifiedBy>
  <cp:revision>1124</cp:revision>
  <cp:lastPrinted>2005-03-03T15:39:00Z</cp:lastPrinted>
  <dcterms:created xsi:type="dcterms:W3CDTF">2021-08-15T08:51:00Z</dcterms:created>
  <dcterms:modified xsi:type="dcterms:W3CDTF">2021-08-21T13:16:00Z</dcterms:modified>
</cp:coreProperties>
</file>